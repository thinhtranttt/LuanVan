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8042A33" w14:textId="77777777" w:rsidR="003218FF" w:rsidRPr="00B10E7E" w:rsidRDefault="003218FF" w:rsidP="003218FF">
      <w:pPr>
        <w:suppressAutoHyphens/>
        <w:autoSpaceDE w:val="0"/>
        <w:autoSpaceDN w:val="0"/>
        <w:adjustRightInd w:val="0"/>
        <w:jc w:val="center"/>
        <w:rPr>
          <w:sz w:val="28"/>
          <w:szCs w:val="28"/>
          <w:lang w:val="en"/>
        </w:rPr>
      </w:pPr>
      <w:commentRangeStart w:id="0"/>
      <w:r w:rsidRPr="00B10E7E">
        <w:rPr>
          <w:bCs/>
          <w:sz w:val="28"/>
          <w:szCs w:val="28"/>
          <w:lang w:val="en"/>
        </w:rPr>
        <w:t xml:space="preserve">TỔNG LIÊN ĐOÀN LAO ĐỘNG VIỆT </w:t>
      </w:r>
      <w:smartTag w:uri="urn:schemas-microsoft-com:office:smarttags" w:element="place">
        <w:smartTag w:uri="urn:schemas-microsoft-com:office:smarttags" w:element="country-region">
          <w:r w:rsidRPr="00B10E7E">
            <w:rPr>
              <w:bCs/>
              <w:sz w:val="28"/>
              <w:szCs w:val="28"/>
              <w:lang w:val="en"/>
            </w:rPr>
            <w:t>NAM</w:t>
          </w:r>
        </w:smartTag>
      </w:smartTag>
      <w:r w:rsidRPr="00B10E7E">
        <w:rPr>
          <w:b/>
          <w:bCs/>
          <w:sz w:val="28"/>
          <w:szCs w:val="28"/>
          <w:lang w:val="en"/>
        </w:rPr>
        <w:t xml:space="preserve"> </w:t>
      </w:r>
      <w:commentRangeEnd w:id="0"/>
      <w:r w:rsidR="007E7FF7">
        <w:rPr>
          <w:rStyle w:val="CommentReference"/>
        </w:rPr>
        <w:commentReference w:id="0"/>
      </w:r>
    </w:p>
    <w:p w14:paraId="52D3D7F8" w14:textId="77777777" w:rsidR="003218FF" w:rsidRPr="007E7FF7" w:rsidRDefault="003218FF" w:rsidP="003218FF">
      <w:pPr>
        <w:suppressAutoHyphens/>
        <w:autoSpaceDE w:val="0"/>
        <w:autoSpaceDN w:val="0"/>
        <w:adjustRightInd w:val="0"/>
        <w:jc w:val="center"/>
        <w:rPr>
          <w:sz w:val="28"/>
          <w:szCs w:val="28"/>
        </w:rPr>
      </w:pPr>
      <w:commentRangeStart w:id="1"/>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commentRangeEnd w:id="1"/>
      <w:r w:rsidR="007E7FF7">
        <w:rPr>
          <w:rStyle w:val="CommentReference"/>
        </w:rPr>
        <w:commentReference w:id="1"/>
      </w:r>
    </w:p>
    <w:p w14:paraId="24111F3C" w14:textId="77777777" w:rsidR="003218FF" w:rsidRPr="00B10E7E" w:rsidRDefault="003218FF" w:rsidP="003218FF">
      <w:pPr>
        <w:suppressAutoHyphens/>
        <w:autoSpaceDE w:val="0"/>
        <w:autoSpaceDN w:val="0"/>
        <w:adjustRightInd w:val="0"/>
        <w:jc w:val="center"/>
        <w:rPr>
          <w:sz w:val="28"/>
          <w:szCs w:val="28"/>
          <w:lang w:val="en"/>
        </w:rPr>
      </w:pPr>
      <w:commentRangeStart w:id="2"/>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commentRangeEnd w:id="2"/>
      <w:r w:rsidR="007E7FF7">
        <w:rPr>
          <w:rStyle w:val="CommentReference"/>
        </w:rPr>
        <w:commentReference w:id="2"/>
      </w:r>
    </w:p>
    <w:p w14:paraId="3FE807FB" w14:textId="77777777" w:rsidR="003218FF" w:rsidRPr="00B10E7E" w:rsidRDefault="003218FF" w:rsidP="003218FF">
      <w:pPr>
        <w:suppressAutoHyphens/>
        <w:autoSpaceDE w:val="0"/>
        <w:autoSpaceDN w:val="0"/>
        <w:adjustRightInd w:val="0"/>
        <w:ind w:firstLine="720"/>
        <w:jc w:val="center"/>
        <w:rPr>
          <w:lang w:val="en"/>
        </w:rPr>
      </w:pPr>
    </w:p>
    <w:p w14:paraId="4386F117" w14:textId="77777777" w:rsidR="003218FF" w:rsidRPr="00B10E7E" w:rsidRDefault="003218FF" w:rsidP="003218FF">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76FCF470" wp14:editId="613A57FC">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2ADBCF15" w14:textId="77777777" w:rsidR="003218FF" w:rsidRPr="00B10E7E" w:rsidRDefault="003218FF" w:rsidP="003218FF">
      <w:pPr>
        <w:suppressAutoHyphens/>
        <w:autoSpaceDE w:val="0"/>
        <w:autoSpaceDN w:val="0"/>
        <w:adjustRightInd w:val="0"/>
        <w:ind w:firstLine="720"/>
        <w:rPr>
          <w:b/>
          <w:bCs/>
          <w:sz w:val="28"/>
          <w:szCs w:val="28"/>
          <w:lang w:val="en"/>
        </w:rPr>
      </w:pPr>
    </w:p>
    <w:p w14:paraId="4DA4164B" w14:textId="77777777" w:rsidR="003218FF" w:rsidRPr="00B10E7E" w:rsidRDefault="003218FF" w:rsidP="003218FF">
      <w:pPr>
        <w:suppressAutoHyphens/>
        <w:autoSpaceDE w:val="0"/>
        <w:autoSpaceDN w:val="0"/>
        <w:adjustRightInd w:val="0"/>
        <w:spacing w:line="360" w:lineRule="auto"/>
        <w:ind w:firstLine="720"/>
        <w:jc w:val="center"/>
        <w:rPr>
          <w:b/>
          <w:bCs/>
          <w:sz w:val="32"/>
          <w:szCs w:val="32"/>
          <w:lang w:val="en"/>
        </w:rPr>
      </w:pPr>
      <w:commentRangeStart w:id="3"/>
      <w:r w:rsidRPr="00B10E7E">
        <w:rPr>
          <w:b/>
          <w:bCs/>
          <w:sz w:val="32"/>
          <w:szCs w:val="32"/>
          <w:lang w:val="en"/>
        </w:rPr>
        <w:t>ĐỒ ÁN TỐT NGHIỆP</w:t>
      </w:r>
      <w:commentRangeEnd w:id="3"/>
      <w:r w:rsidR="007E7FF7">
        <w:rPr>
          <w:rStyle w:val="CommentReference"/>
        </w:rPr>
        <w:commentReference w:id="3"/>
      </w:r>
    </w:p>
    <w:p w14:paraId="2AF827E5" w14:textId="77777777" w:rsidR="003218FF" w:rsidRPr="00B10E7E" w:rsidRDefault="007E7FF7" w:rsidP="003218FF">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14:paraId="0D1F3E35" w14:textId="77777777" w:rsidR="003218FF" w:rsidRPr="00B10E7E" w:rsidRDefault="003218FF" w:rsidP="003218FF">
      <w:pPr>
        <w:suppressAutoHyphens/>
        <w:autoSpaceDE w:val="0"/>
        <w:autoSpaceDN w:val="0"/>
        <w:adjustRightInd w:val="0"/>
        <w:spacing w:line="360" w:lineRule="auto"/>
        <w:rPr>
          <w:b/>
          <w:bCs/>
          <w:lang w:val="en"/>
        </w:rPr>
      </w:pPr>
    </w:p>
    <w:p w14:paraId="06935A61" w14:textId="77777777" w:rsidR="001729FE" w:rsidRPr="00B10E7E" w:rsidRDefault="001729FE" w:rsidP="001729FE">
      <w:pPr>
        <w:suppressAutoHyphens/>
        <w:autoSpaceDE w:val="0"/>
        <w:autoSpaceDN w:val="0"/>
        <w:adjustRightInd w:val="0"/>
        <w:spacing w:line="360" w:lineRule="auto"/>
        <w:jc w:val="center"/>
        <w:rPr>
          <w:b/>
          <w:bCs/>
          <w:sz w:val="48"/>
          <w:szCs w:val="48"/>
          <w:lang w:val="en"/>
        </w:rPr>
      </w:pPr>
      <w:r>
        <w:rPr>
          <w:b/>
          <w:bCs/>
          <w:sz w:val="48"/>
          <w:szCs w:val="48"/>
          <w:lang w:val="en"/>
        </w:rPr>
        <w:t xml:space="preserve">TÌM HIỂU CÔNG NGHỆ VR </w:t>
      </w:r>
      <w:r>
        <w:rPr>
          <w:b/>
          <w:bCs/>
          <w:sz w:val="48"/>
          <w:szCs w:val="48"/>
          <w:lang w:val="en"/>
        </w:rPr>
        <w:br/>
        <w:t>VÀ XÂY DỰNG ỨNG DỤNG GAME HÀNH ĐỘNG CHẠY TRÊN VR</w:t>
      </w:r>
    </w:p>
    <w:p w14:paraId="227377ED" w14:textId="2336C0E8" w:rsidR="003218FF" w:rsidRPr="00B10E7E" w:rsidRDefault="003218FF" w:rsidP="003218FF">
      <w:pPr>
        <w:suppressAutoHyphens/>
        <w:autoSpaceDE w:val="0"/>
        <w:autoSpaceDN w:val="0"/>
        <w:adjustRightInd w:val="0"/>
        <w:spacing w:line="360" w:lineRule="auto"/>
        <w:jc w:val="center"/>
        <w:rPr>
          <w:b/>
          <w:bCs/>
          <w:sz w:val="48"/>
          <w:szCs w:val="48"/>
          <w:lang w:val="en"/>
        </w:rPr>
      </w:pPr>
    </w:p>
    <w:p w14:paraId="1C1A14C4" w14:textId="40A39E03" w:rsidR="003218FF" w:rsidRPr="001729FE" w:rsidRDefault="00291721" w:rsidP="001729FE">
      <w:pPr>
        <w:suppressAutoHyphens/>
        <w:autoSpaceDE w:val="0"/>
        <w:autoSpaceDN w:val="0"/>
        <w:adjustRightInd w:val="0"/>
        <w:spacing w:line="360" w:lineRule="auto"/>
        <w:ind w:firstLine="720"/>
        <w:jc w:val="center"/>
        <w:rPr>
          <w:sz w:val="28"/>
          <w:szCs w:val="28"/>
          <w:lang w:val="en"/>
        </w:rPr>
      </w:pPr>
      <w:r>
        <w:rPr>
          <w:sz w:val="28"/>
          <w:szCs w:val="28"/>
          <w:lang w:val="en"/>
        </w:rPr>
        <w:t xml:space="preserve"> </w:t>
      </w:r>
    </w:p>
    <w:p w14:paraId="2F9B7207" w14:textId="77777777" w:rsidR="003218FF" w:rsidRPr="00B10E7E" w:rsidRDefault="003218FF" w:rsidP="003218FF">
      <w:pPr>
        <w:suppressAutoHyphens/>
        <w:autoSpaceDE w:val="0"/>
        <w:autoSpaceDN w:val="0"/>
        <w:adjustRightInd w:val="0"/>
        <w:spacing w:line="360" w:lineRule="auto"/>
        <w:jc w:val="both"/>
        <w:rPr>
          <w:b/>
          <w:bCs/>
          <w:lang w:val="en"/>
        </w:rPr>
      </w:pPr>
    </w:p>
    <w:p w14:paraId="797253AD" w14:textId="77777777" w:rsidR="003218FF" w:rsidRPr="00B44A3F" w:rsidRDefault="003218FF" w:rsidP="003218FF">
      <w:pPr>
        <w:suppressAutoHyphens/>
        <w:autoSpaceDE w:val="0"/>
        <w:autoSpaceDN w:val="0"/>
        <w:adjustRightInd w:val="0"/>
        <w:spacing w:line="360" w:lineRule="auto"/>
        <w:jc w:val="right"/>
        <w:rPr>
          <w:sz w:val="28"/>
          <w:szCs w:val="28"/>
        </w:rPr>
      </w:pPr>
      <w:r w:rsidRPr="00B10E7E">
        <w:rPr>
          <w:i/>
          <w:sz w:val="28"/>
          <w:szCs w:val="28"/>
          <w:lang w:val="en"/>
        </w:rPr>
        <w:t>Người h</w:t>
      </w:r>
      <w:r w:rsidRPr="00B10E7E">
        <w:rPr>
          <w:i/>
          <w:sz w:val="28"/>
          <w:szCs w:val="28"/>
          <w:lang w:val="vi-VN"/>
        </w:rPr>
        <w:t>ướng dẫn</w:t>
      </w:r>
      <w:r w:rsidRPr="00B10E7E">
        <w:rPr>
          <w:sz w:val="28"/>
          <w:szCs w:val="28"/>
          <w:lang w:val="vi-VN"/>
        </w:rPr>
        <w:t xml:space="preserve">: </w:t>
      </w:r>
      <w:r w:rsidRPr="00CA1C39">
        <w:rPr>
          <w:b/>
          <w:sz w:val="28"/>
          <w:szCs w:val="28"/>
          <w:lang w:val="vi-VN"/>
        </w:rPr>
        <w:t>T</w:t>
      </w:r>
      <w:r w:rsidR="00B44A3F">
        <w:rPr>
          <w:b/>
          <w:sz w:val="28"/>
          <w:szCs w:val="28"/>
        </w:rPr>
        <w:t>hầy</w:t>
      </w:r>
      <w:r w:rsidRPr="00CA1C39">
        <w:rPr>
          <w:b/>
          <w:sz w:val="28"/>
          <w:szCs w:val="28"/>
          <w:lang w:val="vi-VN"/>
        </w:rPr>
        <w:t xml:space="preserve"> </w:t>
      </w:r>
      <w:r w:rsidR="00B44A3F">
        <w:rPr>
          <w:b/>
          <w:sz w:val="28"/>
          <w:szCs w:val="28"/>
        </w:rPr>
        <w:t>VŨ ĐÌNH HỒNG</w:t>
      </w:r>
    </w:p>
    <w:p w14:paraId="32010B96" w14:textId="2A5C33BF" w:rsidR="003218FF" w:rsidRPr="00B44A3F" w:rsidRDefault="003218FF" w:rsidP="003218FF">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w:t>
      </w:r>
      <w:r w:rsidR="00B44A3F">
        <w:rPr>
          <w:b/>
          <w:bCs/>
          <w:sz w:val="28"/>
          <w:szCs w:val="28"/>
        </w:rPr>
        <w:t>NGUYỄN DUY HÀN LÂM</w:t>
      </w:r>
      <w:r w:rsidR="00B655BE">
        <w:rPr>
          <w:b/>
          <w:bCs/>
          <w:sz w:val="28"/>
          <w:szCs w:val="28"/>
        </w:rPr>
        <w:t xml:space="preserve"> – MSSV: 51403229</w:t>
      </w:r>
    </w:p>
    <w:p w14:paraId="6D263728" w14:textId="74C52DF5" w:rsidR="00291721" w:rsidRPr="00B655BE" w:rsidRDefault="00B655BE" w:rsidP="003218FF">
      <w:pPr>
        <w:suppressAutoHyphens/>
        <w:autoSpaceDE w:val="0"/>
        <w:autoSpaceDN w:val="0"/>
        <w:adjustRightInd w:val="0"/>
        <w:spacing w:line="360" w:lineRule="auto"/>
        <w:jc w:val="right"/>
        <w:rPr>
          <w:b/>
          <w:sz w:val="28"/>
          <w:szCs w:val="28"/>
        </w:rPr>
      </w:pPr>
      <w:r>
        <w:rPr>
          <w:b/>
          <w:bCs/>
          <w:sz w:val="28"/>
          <w:szCs w:val="28"/>
        </w:rPr>
        <w:t>TRẦN TRUNG THỊNH – MSSV: 51403351</w:t>
      </w:r>
    </w:p>
    <w:p w14:paraId="6E1EE62D" w14:textId="77777777" w:rsidR="003218FF" w:rsidRDefault="003218FF" w:rsidP="003218FF">
      <w:pPr>
        <w:suppressAutoHyphens/>
        <w:autoSpaceDE w:val="0"/>
        <w:autoSpaceDN w:val="0"/>
        <w:adjustRightInd w:val="0"/>
        <w:spacing w:line="360" w:lineRule="auto"/>
        <w:jc w:val="right"/>
        <w:rPr>
          <w:b/>
          <w:bCs/>
          <w:sz w:val="28"/>
          <w:szCs w:val="28"/>
        </w:rPr>
      </w:pPr>
      <w:r w:rsidRPr="00CA1C39">
        <w:rPr>
          <w:sz w:val="28"/>
          <w:szCs w:val="28"/>
          <w:lang w:val="vi-VN"/>
        </w:rPr>
        <w:t xml:space="preserve">Khoá    </w:t>
      </w:r>
      <w:r w:rsidRPr="00CA1C39">
        <w:rPr>
          <w:b/>
          <w:bCs/>
          <w:sz w:val="28"/>
          <w:szCs w:val="28"/>
          <w:lang w:val="vi-VN"/>
        </w:rPr>
        <w:t xml:space="preserve"> :    </w:t>
      </w:r>
      <w:r w:rsidR="00B44A3F">
        <w:rPr>
          <w:b/>
          <w:bCs/>
          <w:sz w:val="28"/>
          <w:szCs w:val="28"/>
        </w:rPr>
        <w:t>18</w:t>
      </w:r>
    </w:p>
    <w:p w14:paraId="327134E0" w14:textId="77777777" w:rsidR="00B44A3F" w:rsidRDefault="00B44A3F" w:rsidP="003218FF">
      <w:pPr>
        <w:suppressAutoHyphens/>
        <w:autoSpaceDE w:val="0"/>
        <w:autoSpaceDN w:val="0"/>
        <w:adjustRightInd w:val="0"/>
        <w:spacing w:line="360" w:lineRule="auto"/>
        <w:jc w:val="right"/>
        <w:rPr>
          <w:b/>
          <w:bCs/>
          <w:sz w:val="28"/>
          <w:szCs w:val="28"/>
        </w:rPr>
      </w:pPr>
    </w:p>
    <w:p w14:paraId="3C0637D6" w14:textId="77777777" w:rsidR="00B44A3F" w:rsidRPr="00B44A3F" w:rsidRDefault="00B44A3F" w:rsidP="003218FF">
      <w:pPr>
        <w:suppressAutoHyphens/>
        <w:autoSpaceDE w:val="0"/>
        <w:autoSpaceDN w:val="0"/>
        <w:adjustRightInd w:val="0"/>
        <w:spacing w:line="360" w:lineRule="auto"/>
        <w:jc w:val="right"/>
        <w:rPr>
          <w:sz w:val="28"/>
          <w:szCs w:val="28"/>
        </w:rPr>
      </w:pPr>
    </w:p>
    <w:p w14:paraId="5598EB00" w14:textId="77777777" w:rsidR="003218FF" w:rsidRPr="00CA1C39" w:rsidRDefault="003218FF" w:rsidP="003218FF">
      <w:pPr>
        <w:suppressAutoHyphens/>
        <w:autoSpaceDE w:val="0"/>
        <w:autoSpaceDN w:val="0"/>
        <w:adjustRightInd w:val="0"/>
        <w:jc w:val="center"/>
        <w:rPr>
          <w:b/>
          <w:bCs/>
          <w:lang w:val="vi-VN"/>
        </w:rPr>
      </w:pPr>
    </w:p>
    <w:p w14:paraId="667C4C2B" w14:textId="77777777" w:rsidR="003218FF" w:rsidRPr="00CA1C39" w:rsidRDefault="003218FF" w:rsidP="00291721">
      <w:pPr>
        <w:suppressAutoHyphens/>
        <w:autoSpaceDE w:val="0"/>
        <w:autoSpaceDN w:val="0"/>
        <w:adjustRightInd w:val="0"/>
        <w:jc w:val="center"/>
        <w:rPr>
          <w:b/>
          <w:sz w:val="26"/>
          <w:szCs w:val="26"/>
          <w:lang w:val="vi-VN"/>
        </w:rPr>
      </w:pPr>
      <w:r w:rsidRPr="00CA1C39">
        <w:rPr>
          <w:b/>
          <w:bCs/>
          <w:iCs/>
          <w:sz w:val="28"/>
          <w:szCs w:val="28"/>
          <w:lang w:val="vi-VN"/>
        </w:rPr>
        <w:t>THÀNH PHỐ HỒ CHÍ MINH, NĂM 201</w:t>
      </w:r>
      <w:r w:rsidR="00132354">
        <w:rPr>
          <w:b/>
          <w:bCs/>
          <w:iCs/>
          <w:sz w:val="28"/>
          <w:szCs w:val="28"/>
        </w:rPr>
        <w:t>8</w:t>
      </w:r>
      <w:r w:rsidRPr="00CA1C39">
        <w:rPr>
          <w:b/>
          <w:sz w:val="26"/>
          <w:szCs w:val="26"/>
          <w:lang w:val="vi-VN"/>
        </w:rPr>
        <w:br w:type="page"/>
      </w:r>
    </w:p>
    <w:p w14:paraId="49830069" w14:textId="77777777" w:rsidR="003218FF" w:rsidRPr="00115628" w:rsidRDefault="003218FF" w:rsidP="003218FF">
      <w:pPr>
        <w:suppressAutoHyphens/>
        <w:autoSpaceDE w:val="0"/>
        <w:autoSpaceDN w:val="0"/>
        <w:adjustRightInd w:val="0"/>
        <w:jc w:val="center"/>
        <w:rPr>
          <w:sz w:val="28"/>
          <w:szCs w:val="28"/>
          <w:lang w:val="vi-VN"/>
        </w:rPr>
      </w:pPr>
      <w:r w:rsidRPr="00115628">
        <w:rPr>
          <w:bCs/>
          <w:sz w:val="28"/>
          <w:szCs w:val="28"/>
          <w:lang w:val="vi-VN"/>
        </w:rPr>
        <w:lastRenderedPageBreak/>
        <w:t>TỔNG LIÊN ĐOÀN LAO ĐỘNG VIỆT NAM</w:t>
      </w:r>
    </w:p>
    <w:p w14:paraId="41B3A079" w14:textId="77777777" w:rsidR="003218FF" w:rsidRPr="00B10E7E" w:rsidRDefault="003218FF" w:rsidP="003218FF">
      <w:pPr>
        <w:suppressAutoHyphens/>
        <w:autoSpaceDE w:val="0"/>
        <w:autoSpaceDN w:val="0"/>
        <w:adjustRightInd w:val="0"/>
        <w:jc w:val="center"/>
        <w:rPr>
          <w:sz w:val="28"/>
          <w:szCs w:val="28"/>
          <w:lang w:val="vi-VN"/>
        </w:rPr>
      </w:pPr>
      <w:r w:rsidRPr="00115628">
        <w:rPr>
          <w:b/>
          <w:bCs/>
          <w:sz w:val="28"/>
          <w:szCs w:val="28"/>
          <w:lang w:val="vi-VN"/>
        </w:rPr>
        <w:t>TR</w:t>
      </w:r>
      <w:r w:rsidRPr="00B10E7E">
        <w:rPr>
          <w:b/>
          <w:bCs/>
          <w:sz w:val="28"/>
          <w:szCs w:val="28"/>
          <w:lang w:val="vi-VN"/>
        </w:rPr>
        <w:t>ƯỜNG ĐẠI HỌC TÔN ĐỨC THẮNG</w:t>
      </w:r>
    </w:p>
    <w:p w14:paraId="2320241D" w14:textId="77777777" w:rsidR="003218FF" w:rsidRPr="00B10E7E" w:rsidRDefault="003218FF" w:rsidP="003218FF">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p>
    <w:p w14:paraId="2316446E" w14:textId="77777777" w:rsidR="003218FF" w:rsidRPr="00B10E7E" w:rsidRDefault="003218FF" w:rsidP="003218FF">
      <w:pPr>
        <w:suppressAutoHyphens/>
        <w:autoSpaceDE w:val="0"/>
        <w:autoSpaceDN w:val="0"/>
        <w:adjustRightInd w:val="0"/>
        <w:ind w:firstLine="720"/>
        <w:jc w:val="center"/>
        <w:rPr>
          <w:lang w:val="en"/>
        </w:rPr>
      </w:pPr>
    </w:p>
    <w:p w14:paraId="284BE5E9" w14:textId="77777777" w:rsidR="003218FF" w:rsidRPr="00B10E7E" w:rsidRDefault="003218FF" w:rsidP="003218FF">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164E3C96" wp14:editId="5276F865">
            <wp:extent cx="923925" cy="8667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23925" cy="866775"/>
                    </a:xfrm>
                    <a:prstGeom prst="rect">
                      <a:avLst/>
                    </a:prstGeom>
                    <a:noFill/>
                    <a:ln>
                      <a:noFill/>
                    </a:ln>
                  </pic:spPr>
                </pic:pic>
              </a:graphicData>
            </a:graphic>
          </wp:inline>
        </w:drawing>
      </w:r>
    </w:p>
    <w:p w14:paraId="02BFED18" w14:textId="77777777" w:rsidR="003218FF" w:rsidRPr="00B10E7E" w:rsidRDefault="003218FF" w:rsidP="003218FF">
      <w:pPr>
        <w:suppressAutoHyphens/>
        <w:autoSpaceDE w:val="0"/>
        <w:autoSpaceDN w:val="0"/>
        <w:adjustRightInd w:val="0"/>
        <w:ind w:firstLine="720"/>
        <w:rPr>
          <w:b/>
          <w:bCs/>
          <w:sz w:val="28"/>
          <w:szCs w:val="28"/>
          <w:lang w:val="en"/>
        </w:rPr>
      </w:pPr>
    </w:p>
    <w:p w14:paraId="17F77635" w14:textId="77777777" w:rsidR="003218FF" w:rsidRPr="00B10E7E" w:rsidRDefault="003218FF" w:rsidP="003218FF">
      <w:pPr>
        <w:suppressAutoHyphens/>
        <w:autoSpaceDE w:val="0"/>
        <w:autoSpaceDN w:val="0"/>
        <w:adjustRightInd w:val="0"/>
        <w:ind w:firstLine="720"/>
        <w:rPr>
          <w:b/>
          <w:bCs/>
          <w:sz w:val="28"/>
          <w:szCs w:val="28"/>
          <w:lang w:val="en"/>
        </w:rPr>
      </w:pPr>
    </w:p>
    <w:p w14:paraId="0B7E837C" w14:textId="77777777" w:rsidR="003218FF" w:rsidRPr="00B10E7E" w:rsidRDefault="003218FF" w:rsidP="003218FF">
      <w:pPr>
        <w:suppressAutoHyphens/>
        <w:autoSpaceDE w:val="0"/>
        <w:autoSpaceDN w:val="0"/>
        <w:adjustRightInd w:val="0"/>
        <w:spacing w:line="360" w:lineRule="auto"/>
        <w:ind w:firstLine="720"/>
        <w:jc w:val="center"/>
        <w:rPr>
          <w:b/>
          <w:bCs/>
          <w:sz w:val="32"/>
          <w:szCs w:val="32"/>
          <w:lang w:val="en"/>
        </w:rPr>
      </w:pPr>
      <w:commentRangeStart w:id="4"/>
      <w:r w:rsidRPr="00B10E7E">
        <w:rPr>
          <w:b/>
          <w:bCs/>
          <w:sz w:val="32"/>
          <w:szCs w:val="32"/>
          <w:lang w:val="en"/>
        </w:rPr>
        <w:t>ĐỒ ÁN TỐT NGHIỆP</w:t>
      </w:r>
      <w:commentRangeEnd w:id="4"/>
      <w:r w:rsidR="00CA1C39">
        <w:rPr>
          <w:rStyle w:val="CommentReference"/>
        </w:rPr>
        <w:commentReference w:id="4"/>
      </w:r>
    </w:p>
    <w:p w14:paraId="0F86E752" w14:textId="77777777" w:rsidR="003218FF" w:rsidRDefault="003218FF" w:rsidP="003218FF">
      <w:pPr>
        <w:suppressAutoHyphens/>
        <w:autoSpaceDE w:val="0"/>
        <w:autoSpaceDN w:val="0"/>
        <w:adjustRightInd w:val="0"/>
        <w:spacing w:line="360" w:lineRule="auto"/>
        <w:rPr>
          <w:b/>
          <w:bCs/>
          <w:lang w:val="en"/>
        </w:rPr>
      </w:pPr>
    </w:p>
    <w:p w14:paraId="4954FFB7" w14:textId="21778326" w:rsidR="003218FF" w:rsidRPr="00B10E7E" w:rsidRDefault="003218FF" w:rsidP="003218FF">
      <w:pPr>
        <w:suppressAutoHyphens/>
        <w:autoSpaceDE w:val="0"/>
        <w:autoSpaceDN w:val="0"/>
        <w:adjustRightInd w:val="0"/>
        <w:spacing w:line="360" w:lineRule="auto"/>
        <w:rPr>
          <w:b/>
          <w:bCs/>
          <w:lang w:val="en"/>
        </w:rPr>
      </w:pPr>
    </w:p>
    <w:p w14:paraId="0677337A" w14:textId="5FFE2421" w:rsidR="003218FF" w:rsidRPr="00B10E7E" w:rsidRDefault="001729FE" w:rsidP="003218FF">
      <w:pPr>
        <w:suppressAutoHyphens/>
        <w:autoSpaceDE w:val="0"/>
        <w:autoSpaceDN w:val="0"/>
        <w:adjustRightInd w:val="0"/>
        <w:spacing w:line="360" w:lineRule="auto"/>
        <w:jc w:val="center"/>
        <w:rPr>
          <w:b/>
          <w:bCs/>
          <w:sz w:val="48"/>
          <w:szCs w:val="48"/>
          <w:lang w:val="en"/>
        </w:rPr>
      </w:pPr>
      <w:r>
        <w:rPr>
          <w:b/>
          <w:bCs/>
          <w:sz w:val="48"/>
          <w:szCs w:val="48"/>
          <w:lang w:val="en"/>
        </w:rPr>
        <w:t xml:space="preserve">TÌM HIỂU CÔNG NGHỆ VR </w:t>
      </w:r>
      <w:r>
        <w:rPr>
          <w:b/>
          <w:bCs/>
          <w:sz w:val="48"/>
          <w:szCs w:val="48"/>
          <w:lang w:val="en"/>
        </w:rPr>
        <w:br/>
        <w:t>VÀ XÂY DỰNG ỨNG DỤNG GAME HÀNH ĐỘNG CHẠY TRÊN VR</w:t>
      </w:r>
    </w:p>
    <w:p w14:paraId="7E3E1A9F" w14:textId="5BB9CE1E" w:rsidR="003218FF" w:rsidRPr="001729FE" w:rsidRDefault="003C69F2" w:rsidP="001729FE">
      <w:pPr>
        <w:suppressAutoHyphens/>
        <w:autoSpaceDE w:val="0"/>
        <w:autoSpaceDN w:val="0"/>
        <w:adjustRightInd w:val="0"/>
        <w:spacing w:line="360" w:lineRule="auto"/>
        <w:jc w:val="center"/>
        <w:rPr>
          <w:sz w:val="48"/>
          <w:szCs w:val="48"/>
          <w:lang w:val="en"/>
        </w:rPr>
      </w:pPr>
      <w:r>
        <w:rPr>
          <w:sz w:val="48"/>
          <w:szCs w:val="48"/>
          <w:lang w:val="en"/>
        </w:rPr>
        <w:t xml:space="preserve"> </w:t>
      </w:r>
    </w:p>
    <w:p w14:paraId="2F90334F" w14:textId="77777777" w:rsidR="003218FF" w:rsidRPr="00B10E7E" w:rsidRDefault="003218FF" w:rsidP="003218FF">
      <w:pPr>
        <w:suppressAutoHyphens/>
        <w:autoSpaceDE w:val="0"/>
        <w:autoSpaceDN w:val="0"/>
        <w:adjustRightInd w:val="0"/>
        <w:jc w:val="both"/>
        <w:rPr>
          <w:b/>
          <w:bCs/>
          <w:lang w:val="en"/>
        </w:rPr>
      </w:pPr>
    </w:p>
    <w:p w14:paraId="257EF63A" w14:textId="77777777" w:rsidR="00B655BE" w:rsidRPr="00B44A3F" w:rsidRDefault="00B655BE" w:rsidP="00B655BE">
      <w:pPr>
        <w:suppressAutoHyphens/>
        <w:autoSpaceDE w:val="0"/>
        <w:autoSpaceDN w:val="0"/>
        <w:adjustRightInd w:val="0"/>
        <w:spacing w:line="360" w:lineRule="auto"/>
        <w:jc w:val="right"/>
        <w:rPr>
          <w:sz w:val="28"/>
          <w:szCs w:val="28"/>
        </w:rPr>
      </w:pPr>
      <w:r w:rsidRPr="00B10E7E">
        <w:rPr>
          <w:i/>
          <w:sz w:val="28"/>
          <w:szCs w:val="28"/>
          <w:lang w:val="en"/>
        </w:rPr>
        <w:t>Người h</w:t>
      </w:r>
      <w:r w:rsidRPr="00B10E7E">
        <w:rPr>
          <w:i/>
          <w:sz w:val="28"/>
          <w:szCs w:val="28"/>
          <w:lang w:val="vi-VN"/>
        </w:rPr>
        <w:t>ướng dẫn</w:t>
      </w:r>
      <w:r w:rsidRPr="00B10E7E">
        <w:rPr>
          <w:sz w:val="28"/>
          <w:szCs w:val="28"/>
          <w:lang w:val="vi-VN"/>
        </w:rPr>
        <w:t xml:space="preserve">: </w:t>
      </w:r>
      <w:r w:rsidRPr="00CA1C39">
        <w:rPr>
          <w:b/>
          <w:sz w:val="28"/>
          <w:szCs w:val="28"/>
          <w:lang w:val="vi-VN"/>
        </w:rPr>
        <w:t>T</w:t>
      </w:r>
      <w:r>
        <w:rPr>
          <w:b/>
          <w:sz w:val="28"/>
          <w:szCs w:val="28"/>
        </w:rPr>
        <w:t>hầy</w:t>
      </w:r>
      <w:r w:rsidRPr="00CA1C39">
        <w:rPr>
          <w:b/>
          <w:sz w:val="28"/>
          <w:szCs w:val="28"/>
          <w:lang w:val="vi-VN"/>
        </w:rPr>
        <w:t xml:space="preserve"> </w:t>
      </w:r>
      <w:r>
        <w:rPr>
          <w:b/>
          <w:sz w:val="28"/>
          <w:szCs w:val="28"/>
        </w:rPr>
        <w:t>VŨ ĐÌNH HỒNG</w:t>
      </w:r>
    </w:p>
    <w:p w14:paraId="12B8CA57" w14:textId="77777777" w:rsidR="00B655BE" w:rsidRPr="00B44A3F" w:rsidRDefault="00B655BE" w:rsidP="00B655BE">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w:t>
      </w:r>
      <w:r>
        <w:rPr>
          <w:b/>
          <w:bCs/>
          <w:sz w:val="28"/>
          <w:szCs w:val="28"/>
        </w:rPr>
        <w:t>NGUYỄN DUY HÀN LÂM – MSSV: 51403229</w:t>
      </w:r>
    </w:p>
    <w:p w14:paraId="56373915" w14:textId="77777777" w:rsidR="00B655BE" w:rsidRPr="00B655BE" w:rsidRDefault="00B655BE" w:rsidP="00B655BE">
      <w:pPr>
        <w:suppressAutoHyphens/>
        <w:autoSpaceDE w:val="0"/>
        <w:autoSpaceDN w:val="0"/>
        <w:adjustRightInd w:val="0"/>
        <w:spacing w:line="360" w:lineRule="auto"/>
        <w:jc w:val="right"/>
        <w:rPr>
          <w:b/>
          <w:sz w:val="28"/>
          <w:szCs w:val="28"/>
        </w:rPr>
      </w:pPr>
      <w:r>
        <w:rPr>
          <w:b/>
          <w:bCs/>
          <w:sz w:val="28"/>
          <w:szCs w:val="28"/>
        </w:rPr>
        <w:t>TRẦN TRUNG THỊNH – MSSV: 51403351</w:t>
      </w:r>
    </w:p>
    <w:p w14:paraId="1F95AD6D" w14:textId="77777777" w:rsidR="00B655BE" w:rsidRDefault="00B655BE" w:rsidP="00B655BE">
      <w:pPr>
        <w:suppressAutoHyphens/>
        <w:autoSpaceDE w:val="0"/>
        <w:autoSpaceDN w:val="0"/>
        <w:adjustRightInd w:val="0"/>
        <w:spacing w:line="360" w:lineRule="auto"/>
        <w:jc w:val="right"/>
        <w:rPr>
          <w:b/>
          <w:bCs/>
          <w:sz w:val="28"/>
          <w:szCs w:val="28"/>
        </w:rPr>
      </w:pPr>
      <w:r w:rsidRPr="00CA1C39">
        <w:rPr>
          <w:sz w:val="28"/>
          <w:szCs w:val="28"/>
          <w:lang w:val="vi-VN"/>
        </w:rPr>
        <w:t xml:space="preserve">Khoá    </w:t>
      </w:r>
      <w:r w:rsidRPr="00CA1C39">
        <w:rPr>
          <w:b/>
          <w:bCs/>
          <w:sz w:val="28"/>
          <w:szCs w:val="28"/>
          <w:lang w:val="vi-VN"/>
        </w:rPr>
        <w:t xml:space="preserve"> :    </w:t>
      </w:r>
      <w:r>
        <w:rPr>
          <w:b/>
          <w:bCs/>
          <w:sz w:val="28"/>
          <w:szCs w:val="28"/>
        </w:rPr>
        <w:t>18</w:t>
      </w:r>
    </w:p>
    <w:p w14:paraId="3FFD9994" w14:textId="77777777" w:rsidR="003218FF" w:rsidRPr="00CA1C39" w:rsidRDefault="003218FF" w:rsidP="003218FF">
      <w:pPr>
        <w:suppressAutoHyphens/>
        <w:autoSpaceDE w:val="0"/>
        <w:autoSpaceDN w:val="0"/>
        <w:adjustRightInd w:val="0"/>
        <w:rPr>
          <w:b/>
          <w:bCs/>
          <w:sz w:val="28"/>
          <w:szCs w:val="28"/>
          <w:lang w:val="vi-VN"/>
        </w:rPr>
      </w:pPr>
    </w:p>
    <w:p w14:paraId="7EF9969B" w14:textId="77777777" w:rsidR="003218FF" w:rsidRPr="00CA1C39" w:rsidRDefault="003218FF" w:rsidP="003218FF">
      <w:pPr>
        <w:suppressAutoHyphens/>
        <w:autoSpaceDE w:val="0"/>
        <w:autoSpaceDN w:val="0"/>
        <w:adjustRightInd w:val="0"/>
        <w:jc w:val="center"/>
        <w:rPr>
          <w:b/>
          <w:bCs/>
          <w:lang w:val="vi-VN"/>
        </w:rPr>
      </w:pPr>
    </w:p>
    <w:p w14:paraId="4813C254" w14:textId="77777777" w:rsidR="003218FF" w:rsidRPr="00CA1C39" w:rsidRDefault="003218FF" w:rsidP="003218FF">
      <w:pPr>
        <w:suppressAutoHyphens/>
        <w:autoSpaceDE w:val="0"/>
        <w:autoSpaceDN w:val="0"/>
        <w:adjustRightInd w:val="0"/>
        <w:jc w:val="center"/>
        <w:rPr>
          <w:b/>
          <w:bCs/>
          <w:lang w:val="vi-VN"/>
        </w:rPr>
      </w:pPr>
    </w:p>
    <w:p w14:paraId="3912DA78" w14:textId="77777777" w:rsidR="003218FF" w:rsidRDefault="003218FF" w:rsidP="003218FF">
      <w:pPr>
        <w:suppressAutoHyphens/>
        <w:autoSpaceDE w:val="0"/>
        <w:autoSpaceDN w:val="0"/>
        <w:adjustRightInd w:val="0"/>
        <w:jc w:val="center"/>
        <w:rPr>
          <w:b/>
          <w:bCs/>
          <w:lang w:val="vi-VN"/>
        </w:rPr>
      </w:pPr>
    </w:p>
    <w:p w14:paraId="23541226" w14:textId="77777777" w:rsidR="00B44A3F" w:rsidRPr="00CA1C39" w:rsidRDefault="00B44A3F" w:rsidP="003218FF">
      <w:pPr>
        <w:suppressAutoHyphens/>
        <w:autoSpaceDE w:val="0"/>
        <w:autoSpaceDN w:val="0"/>
        <w:adjustRightInd w:val="0"/>
        <w:jc w:val="center"/>
        <w:rPr>
          <w:b/>
          <w:bCs/>
          <w:lang w:val="vi-VN"/>
        </w:rPr>
      </w:pPr>
    </w:p>
    <w:p w14:paraId="6B490C80" w14:textId="77777777" w:rsidR="003C69F2" w:rsidRPr="00132354" w:rsidRDefault="003218FF" w:rsidP="003C69F2">
      <w:pPr>
        <w:suppressAutoHyphens/>
        <w:autoSpaceDE w:val="0"/>
        <w:autoSpaceDN w:val="0"/>
        <w:adjustRightInd w:val="0"/>
        <w:jc w:val="center"/>
        <w:rPr>
          <w:b/>
          <w:bCs/>
          <w:iCs/>
          <w:sz w:val="28"/>
          <w:szCs w:val="28"/>
        </w:rPr>
        <w:sectPr w:rsidR="003C69F2" w:rsidRPr="00132354" w:rsidSect="005D5C20">
          <w:headerReference w:type="default" r:id="rId11"/>
          <w:pgSz w:w="12240" w:h="15840"/>
          <w:pgMar w:top="1985" w:right="1134" w:bottom="1701" w:left="1985" w:header="720" w:footer="720" w:gutter="0"/>
          <w:cols w:space="720"/>
          <w:docGrid w:linePitch="360"/>
        </w:sectPr>
      </w:pPr>
      <w:r w:rsidRPr="003C69F2">
        <w:rPr>
          <w:b/>
          <w:bCs/>
          <w:iCs/>
          <w:sz w:val="28"/>
          <w:szCs w:val="28"/>
          <w:lang w:val="vi-VN"/>
        </w:rPr>
        <w:t>THÀNH PHỐ HỒ CHÍ MINH,  NĂM 201</w:t>
      </w:r>
      <w:r w:rsidR="00132354">
        <w:rPr>
          <w:b/>
          <w:bCs/>
          <w:iCs/>
          <w:sz w:val="28"/>
          <w:szCs w:val="28"/>
        </w:rPr>
        <w:t>8</w:t>
      </w:r>
    </w:p>
    <w:p w14:paraId="6C717C63" w14:textId="77777777" w:rsidR="00BB2B2A" w:rsidRPr="003C69F2" w:rsidRDefault="00BB2B2A" w:rsidP="003C69F2">
      <w:pPr>
        <w:pStyle w:val="Chng"/>
        <w:jc w:val="center"/>
        <w:rPr>
          <w:lang w:val="vi-VN"/>
        </w:rPr>
      </w:pPr>
      <w:bookmarkStart w:id="5" w:name="_Toc507759747"/>
      <w:r w:rsidRPr="003C69F2">
        <w:rPr>
          <w:lang w:val="vi-VN"/>
        </w:rPr>
        <w:lastRenderedPageBreak/>
        <w:t>LỜI CẢM ƠN</w:t>
      </w:r>
      <w:bookmarkEnd w:id="5"/>
    </w:p>
    <w:p w14:paraId="58BDE5C3" w14:textId="77777777" w:rsidR="003C69F2" w:rsidRPr="00115628" w:rsidRDefault="00132354" w:rsidP="0064189C">
      <w:pPr>
        <w:pStyle w:val="Nidungvnbn"/>
        <w:rPr>
          <w:lang w:val="vi-VN"/>
        </w:rPr>
      </w:pPr>
      <w:r>
        <w:t>Nhóm chúng em xin chân thành cảm ơn thầy Vũ Đình Hồng vì đã tận tình hướng dẫn chúng em hoàn thành đồ án này</w:t>
      </w:r>
      <w:r w:rsidR="00BB2B2A" w:rsidRPr="003C69F2">
        <w:rPr>
          <w:lang w:val="vi-VN"/>
        </w:rPr>
        <w:t>.</w:t>
      </w:r>
    </w:p>
    <w:p w14:paraId="0824572A" w14:textId="77777777" w:rsidR="003C69F2" w:rsidRDefault="003C69F2" w:rsidP="0064189C">
      <w:pPr>
        <w:pStyle w:val="Nidungvnbn"/>
        <w:rPr>
          <w:b/>
          <w:bCs/>
          <w:sz w:val="32"/>
          <w:szCs w:val="32"/>
          <w:lang w:val="vi-VN"/>
        </w:rPr>
        <w:sectPr w:rsidR="003C69F2" w:rsidSect="003C69F2">
          <w:headerReference w:type="default" r:id="rId12"/>
          <w:pgSz w:w="12240" w:h="15840"/>
          <w:pgMar w:top="1985" w:right="1134" w:bottom="1701" w:left="1985" w:header="720" w:footer="720" w:gutter="0"/>
          <w:pgNumType w:fmt="lowerRoman" w:start="1"/>
          <w:cols w:space="720"/>
          <w:docGrid w:linePitch="360"/>
        </w:sectPr>
      </w:pPr>
      <w:r>
        <w:rPr>
          <w:b/>
          <w:bCs/>
          <w:sz w:val="32"/>
          <w:szCs w:val="32"/>
          <w:lang w:val="vi-VN"/>
        </w:rPr>
        <w:t xml:space="preserve"> </w:t>
      </w:r>
    </w:p>
    <w:p w14:paraId="75309A41" w14:textId="77777777" w:rsidR="003218FF" w:rsidRPr="003C69F2" w:rsidRDefault="003218FF" w:rsidP="003218FF">
      <w:pPr>
        <w:autoSpaceDE w:val="0"/>
        <w:autoSpaceDN w:val="0"/>
        <w:adjustRightInd w:val="0"/>
        <w:spacing w:line="360" w:lineRule="auto"/>
        <w:jc w:val="center"/>
        <w:rPr>
          <w:b/>
          <w:bCs/>
          <w:sz w:val="32"/>
          <w:szCs w:val="32"/>
          <w:lang w:val="vi-VN"/>
        </w:rPr>
      </w:pPr>
      <w:commentRangeStart w:id="6"/>
      <w:r w:rsidRPr="003C69F2">
        <w:rPr>
          <w:b/>
          <w:bCs/>
          <w:sz w:val="32"/>
          <w:szCs w:val="32"/>
          <w:lang w:val="vi-VN"/>
        </w:rPr>
        <w:lastRenderedPageBreak/>
        <w:t>CÔNG TRÌNH ĐƯỢC HOÀN THÀNH</w:t>
      </w:r>
    </w:p>
    <w:p w14:paraId="649AB210" w14:textId="77777777" w:rsidR="003218FF" w:rsidRPr="003C69F2" w:rsidRDefault="003218FF" w:rsidP="003218FF">
      <w:pPr>
        <w:autoSpaceDE w:val="0"/>
        <w:autoSpaceDN w:val="0"/>
        <w:adjustRightInd w:val="0"/>
        <w:spacing w:line="360" w:lineRule="auto"/>
        <w:jc w:val="center"/>
        <w:rPr>
          <w:b/>
          <w:bCs/>
          <w:sz w:val="32"/>
          <w:szCs w:val="32"/>
          <w:lang w:val="vi-VN"/>
        </w:rPr>
      </w:pPr>
      <w:r w:rsidRPr="003C69F2">
        <w:rPr>
          <w:b/>
          <w:bCs/>
          <w:sz w:val="32"/>
          <w:szCs w:val="32"/>
          <w:lang w:val="vi-VN"/>
        </w:rPr>
        <w:t>TẠI TRƯỜNG ĐẠI HỌC TÔN ĐỨC THẮNG</w:t>
      </w:r>
      <w:commentRangeEnd w:id="6"/>
      <w:r w:rsidR="00291721">
        <w:rPr>
          <w:rStyle w:val="CommentReference"/>
        </w:rPr>
        <w:commentReference w:id="6"/>
      </w:r>
    </w:p>
    <w:p w14:paraId="1DADF2CC" w14:textId="77777777" w:rsidR="00291721" w:rsidRPr="003C69F2" w:rsidRDefault="00291721" w:rsidP="003218FF">
      <w:pPr>
        <w:autoSpaceDE w:val="0"/>
        <w:autoSpaceDN w:val="0"/>
        <w:adjustRightInd w:val="0"/>
        <w:spacing w:line="360" w:lineRule="auto"/>
        <w:ind w:firstLine="720"/>
        <w:jc w:val="both"/>
        <w:rPr>
          <w:sz w:val="26"/>
          <w:szCs w:val="26"/>
          <w:lang w:val="vi-VN"/>
        </w:rPr>
      </w:pPr>
    </w:p>
    <w:p w14:paraId="35482D90" w14:textId="77777777" w:rsidR="003218FF" w:rsidRPr="003C69F2" w:rsidRDefault="003218FF" w:rsidP="003218FF">
      <w:pPr>
        <w:autoSpaceDE w:val="0"/>
        <w:autoSpaceDN w:val="0"/>
        <w:adjustRightInd w:val="0"/>
        <w:spacing w:line="360" w:lineRule="auto"/>
        <w:ind w:firstLine="720"/>
        <w:jc w:val="both"/>
        <w:rPr>
          <w:sz w:val="26"/>
          <w:szCs w:val="26"/>
          <w:lang w:val="vi-VN"/>
        </w:rPr>
      </w:pPr>
      <w:r w:rsidRPr="003C69F2">
        <w:rPr>
          <w:sz w:val="26"/>
          <w:szCs w:val="26"/>
          <w:lang w:val="vi-VN"/>
        </w:rPr>
        <w:t xml:space="preserve">Tôi xin cam đoan đây là công trình nghiên cứu của riêng tôi và được sự hướng dẫn khoa học của </w:t>
      </w:r>
      <w:r w:rsidR="00132354">
        <w:rPr>
          <w:sz w:val="26"/>
          <w:szCs w:val="26"/>
        </w:rPr>
        <w:t>Thầy Vũ Đình Hồng</w:t>
      </w:r>
      <w:r w:rsidRPr="003C69F2">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2D08C2A8" w14:textId="77777777" w:rsidR="003218FF" w:rsidRPr="003C69F2" w:rsidRDefault="003218FF" w:rsidP="003218FF">
      <w:pPr>
        <w:autoSpaceDE w:val="0"/>
        <w:autoSpaceDN w:val="0"/>
        <w:adjustRightInd w:val="0"/>
        <w:spacing w:line="360" w:lineRule="auto"/>
        <w:ind w:firstLine="720"/>
        <w:jc w:val="both"/>
        <w:rPr>
          <w:sz w:val="26"/>
          <w:szCs w:val="26"/>
          <w:lang w:val="vi-VN"/>
        </w:rPr>
      </w:pPr>
      <w:r w:rsidRPr="003C69F2">
        <w:rPr>
          <w:sz w:val="26"/>
          <w:szCs w:val="26"/>
          <w:lang w:val="vi-VN"/>
        </w:rPr>
        <w:t>Ngoài ra, trong luận văn còn sử dụng một số nhận xét, đánh giá cũng như số liệu của các tác giả khác, cơ quan tổ chức khác đều có trích dẫn và chú thích nguồn gốc.</w:t>
      </w:r>
    </w:p>
    <w:p w14:paraId="44207C99" w14:textId="77777777" w:rsidR="003218FF" w:rsidRPr="003C69F2" w:rsidRDefault="003218FF" w:rsidP="003218FF">
      <w:pPr>
        <w:autoSpaceDE w:val="0"/>
        <w:autoSpaceDN w:val="0"/>
        <w:adjustRightInd w:val="0"/>
        <w:spacing w:line="360" w:lineRule="auto"/>
        <w:ind w:firstLine="720"/>
        <w:jc w:val="both"/>
        <w:rPr>
          <w:b/>
          <w:sz w:val="26"/>
          <w:szCs w:val="26"/>
          <w:lang w:val="vi-VN"/>
        </w:rPr>
      </w:pPr>
      <w:r w:rsidRPr="003C69F2">
        <w:rPr>
          <w:b/>
          <w:sz w:val="26"/>
          <w:szCs w:val="26"/>
          <w:lang w:val="vi-VN"/>
        </w:rPr>
        <w:t xml:space="preserve">Nếu phát hiện có bất kỳ sự gian lận nào tôi xin hoàn toàn chịu trách nhiệm về nội dung luận văn của mình. </w:t>
      </w:r>
      <w:r w:rsidRPr="003C69F2">
        <w:rPr>
          <w:sz w:val="26"/>
          <w:szCs w:val="26"/>
          <w:lang w:val="vi-VN"/>
        </w:rPr>
        <w:t>Trường đại học Tôn Đức Thắng không liên quan đến những vi phạm tác quyền, bản quyền do tôi gây ra trong quá trình thực hiện (nếu có).</w:t>
      </w:r>
    </w:p>
    <w:p w14:paraId="2D58E40E" w14:textId="77777777" w:rsidR="003218FF" w:rsidRPr="003C69F2" w:rsidRDefault="003218FF" w:rsidP="003218FF">
      <w:pPr>
        <w:autoSpaceDE w:val="0"/>
        <w:autoSpaceDN w:val="0"/>
        <w:adjustRightInd w:val="0"/>
        <w:spacing w:line="360" w:lineRule="auto"/>
        <w:ind w:left="3600"/>
        <w:jc w:val="center"/>
        <w:rPr>
          <w:i/>
          <w:sz w:val="26"/>
          <w:szCs w:val="26"/>
          <w:lang w:val="vi-VN"/>
        </w:rPr>
      </w:pPr>
      <w:r w:rsidRPr="003C69F2">
        <w:rPr>
          <w:i/>
          <w:sz w:val="26"/>
          <w:szCs w:val="26"/>
          <w:lang w:val="vi-VN"/>
        </w:rPr>
        <w:t xml:space="preserve">TP. Hồ Chí Minh, ngày </w:t>
      </w:r>
      <w:r w:rsidR="00132354">
        <w:rPr>
          <w:i/>
          <w:sz w:val="26"/>
          <w:szCs w:val="26"/>
        </w:rPr>
        <w:t>15</w:t>
      </w:r>
      <w:r w:rsidRPr="003C69F2">
        <w:rPr>
          <w:i/>
          <w:sz w:val="26"/>
          <w:szCs w:val="26"/>
          <w:lang w:val="vi-VN"/>
        </w:rPr>
        <w:t xml:space="preserve">  tháng </w:t>
      </w:r>
      <w:r w:rsidR="00132354">
        <w:rPr>
          <w:i/>
          <w:sz w:val="26"/>
          <w:szCs w:val="26"/>
        </w:rPr>
        <w:t>11</w:t>
      </w:r>
      <w:r w:rsidR="00132354">
        <w:rPr>
          <w:i/>
          <w:sz w:val="26"/>
          <w:szCs w:val="26"/>
          <w:lang w:val="vi-VN"/>
        </w:rPr>
        <w:t xml:space="preserve">  năm </w:t>
      </w:r>
      <w:r w:rsidR="00132354">
        <w:rPr>
          <w:i/>
          <w:sz w:val="26"/>
          <w:szCs w:val="26"/>
        </w:rPr>
        <w:t>2017</w:t>
      </w:r>
      <w:r w:rsidRPr="003C69F2">
        <w:rPr>
          <w:i/>
          <w:sz w:val="26"/>
          <w:szCs w:val="26"/>
          <w:lang w:val="vi-VN"/>
        </w:rPr>
        <w:t xml:space="preserve">    </w:t>
      </w:r>
    </w:p>
    <w:p w14:paraId="4631CB32" w14:textId="77777777" w:rsidR="003218FF" w:rsidRPr="003C69F2" w:rsidRDefault="003218FF" w:rsidP="00BB2B2A">
      <w:pPr>
        <w:tabs>
          <w:tab w:val="center" w:pos="6521"/>
        </w:tabs>
        <w:autoSpaceDE w:val="0"/>
        <w:autoSpaceDN w:val="0"/>
        <w:adjustRightInd w:val="0"/>
        <w:spacing w:line="360" w:lineRule="auto"/>
        <w:ind w:left="3600"/>
        <w:jc w:val="center"/>
        <w:rPr>
          <w:i/>
          <w:sz w:val="26"/>
          <w:szCs w:val="26"/>
          <w:lang w:val="vi-VN"/>
        </w:rPr>
      </w:pPr>
      <w:r w:rsidRPr="003C69F2">
        <w:rPr>
          <w:i/>
          <w:sz w:val="26"/>
          <w:szCs w:val="26"/>
          <w:lang w:val="vi-VN"/>
        </w:rPr>
        <w:t>Tác giả</w:t>
      </w:r>
    </w:p>
    <w:p w14:paraId="7F4D1C65" w14:textId="77777777" w:rsidR="000401D0" w:rsidRPr="003C69F2" w:rsidRDefault="00BB2B2A" w:rsidP="00BB2B2A">
      <w:pPr>
        <w:tabs>
          <w:tab w:val="center" w:pos="6379"/>
        </w:tabs>
        <w:spacing w:after="200" w:line="276" w:lineRule="auto"/>
        <w:rPr>
          <w:i/>
          <w:sz w:val="26"/>
          <w:szCs w:val="26"/>
          <w:lang w:val="vi-VN"/>
        </w:rPr>
      </w:pPr>
      <w:r w:rsidRPr="003C69F2">
        <w:rPr>
          <w:i/>
          <w:sz w:val="26"/>
          <w:szCs w:val="26"/>
          <w:lang w:val="vi-VN"/>
        </w:rPr>
        <w:tab/>
      </w:r>
      <w:r w:rsidR="003218FF" w:rsidRPr="003C69F2">
        <w:rPr>
          <w:i/>
          <w:sz w:val="26"/>
          <w:szCs w:val="26"/>
          <w:lang w:val="vi-VN"/>
        </w:rPr>
        <w:t>(ký tên và ghi rõ họ tên)</w:t>
      </w:r>
    </w:p>
    <w:p w14:paraId="4C4749B9" w14:textId="77777777" w:rsidR="00BB2B2A" w:rsidRDefault="00BB2B2A" w:rsidP="00BB2B2A">
      <w:pPr>
        <w:tabs>
          <w:tab w:val="center" w:pos="6379"/>
        </w:tabs>
        <w:spacing w:after="200" w:line="276" w:lineRule="auto"/>
        <w:rPr>
          <w:i/>
          <w:sz w:val="26"/>
          <w:szCs w:val="26"/>
          <w:lang w:val="vi-VN"/>
        </w:rPr>
      </w:pPr>
    </w:p>
    <w:p w14:paraId="65E421EF" w14:textId="77777777" w:rsidR="00132354" w:rsidRDefault="00132354" w:rsidP="00BB2B2A">
      <w:pPr>
        <w:tabs>
          <w:tab w:val="center" w:pos="6379"/>
        </w:tabs>
        <w:spacing w:after="200" w:line="276" w:lineRule="auto"/>
        <w:rPr>
          <w:i/>
          <w:sz w:val="26"/>
          <w:szCs w:val="26"/>
          <w:lang w:val="vi-VN"/>
        </w:rPr>
      </w:pPr>
    </w:p>
    <w:p w14:paraId="7BF6C4F5" w14:textId="77777777" w:rsidR="00132354" w:rsidRPr="003C69F2" w:rsidRDefault="00132354" w:rsidP="00BB2B2A">
      <w:pPr>
        <w:tabs>
          <w:tab w:val="center" w:pos="6379"/>
        </w:tabs>
        <w:spacing w:after="200" w:line="276" w:lineRule="auto"/>
        <w:rPr>
          <w:i/>
          <w:sz w:val="26"/>
          <w:szCs w:val="26"/>
          <w:lang w:val="vi-VN"/>
        </w:rPr>
      </w:pPr>
    </w:p>
    <w:p w14:paraId="44EEE3DD" w14:textId="77777777" w:rsidR="00BB2B2A" w:rsidRPr="00132354" w:rsidRDefault="00BB2B2A" w:rsidP="00BB2B2A">
      <w:pPr>
        <w:tabs>
          <w:tab w:val="center" w:pos="6379"/>
        </w:tabs>
        <w:spacing w:after="200" w:line="276" w:lineRule="auto"/>
        <w:rPr>
          <w:i/>
          <w:sz w:val="26"/>
          <w:szCs w:val="26"/>
        </w:rPr>
      </w:pPr>
      <w:r w:rsidRPr="003C69F2">
        <w:rPr>
          <w:i/>
          <w:sz w:val="26"/>
          <w:szCs w:val="26"/>
          <w:lang w:val="vi-VN"/>
        </w:rPr>
        <w:tab/>
      </w:r>
      <w:r w:rsidR="00132354">
        <w:rPr>
          <w:i/>
          <w:sz w:val="26"/>
          <w:szCs w:val="26"/>
        </w:rPr>
        <w:t>Nguyễn Duy Hàn Lâm</w:t>
      </w:r>
    </w:p>
    <w:p w14:paraId="1BA86EAD" w14:textId="77777777" w:rsidR="00BB2B2A" w:rsidRPr="003C69F2" w:rsidRDefault="00BB2B2A" w:rsidP="00BB2B2A">
      <w:pPr>
        <w:tabs>
          <w:tab w:val="center" w:pos="6379"/>
        </w:tabs>
        <w:spacing w:after="200" w:line="276" w:lineRule="auto"/>
        <w:rPr>
          <w:i/>
          <w:sz w:val="26"/>
          <w:szCs w:val="26"/>
          <w:lang w:val="vi-VN"/>
        </w:rPr>
      </w:pPr>
    </w:p>
    <w:p w14:paraId="27AAB113" w14:textId="77777777" w:rsidR="00BB2B2A" w:rsidRPr="003C69F2" w:rsidRDefault="00BB2B2A" w:rsidP="00BB2B2A">
      <w:pPr>
        <w:tabs>
          <w:tab w:val="center" w:pos="6379"/>
        </w:tabs>
        <w:spacing w:after="200" w:line="276" w:lineRule="auto"/>
        <w:rPr>
          <w:i/>
          <w:sz w:val="26"/>
          <w:szCs w:val="26"/>
          <w:lang w:val="vi-VN"/>
        </w:rPr>
      </w:pPr>
    </w:p>
    <w:p w14:paraId="5A57F1A7" w14:textId="77777777" w:rsidR="00BB2B2A" w:rsidRPr="003C69F2" w:rsidRDefault="00BB2B2A" w:rsidP="00BB2B2A">
      <w:pPr>
        <w:tabs>
          <w:tab w:val="center" w:pos="6379"/>
        </w:tabs>
        <w:spacing w:after="200" w:line="276" w:lineRule="auto"/>
        <w:rPr>
          <w:i/>
          <w:sz w:val="26"/>
          <w:szCs w:val="26"/>
          <w:lang w:val="vi-VN"/>
        </w:rPr>
      </w:pPr>
    </w:p>
    <w:p w14:paraId="7ADE8601" w14:textId="6E34B18F" w:rsidR="00BB2B2A" w:rsidRPr="0097227D" w:rsidRDefault="00BB2B2A" w:rsidP="00BB2B2A">
      <w:pPr>
        <w:tabs>
          <w:tab w:val="center" w:pos="6379"/>
        </w:tabs>
        <w:spacing w:after="200" w:line="276" w:lineRule="auto"/>
        <w:rPr>
          <w:i/>
          <w:sz w:val="26"/>
          <w:szCs w:val="26"/>
        </w:rPr>
      </w:pPr>
      <w:r w:rsidRPr="003C69F2">
        <w:rPr>
          <w:i/>
          <w:sz w:val="26"/>
          <w:szCs w:val="26"/>
          <w:lang w:val="vi-VN"/>
        </w:rPr>
        <w:tab/>
        <w:t xml:space="preserve">Trần </w:t>
      </w:r>
      <w:r w:rsidR="0097227D">
        <w:rPr>
          <w:i/>
          <w:sz w:val="26"/>
          <w:szCs w:val="26"/>
        </w:rPr>
        <w:t>Trung Thịnh</w:t>
      </w:r>
    </w:p>
    <w:p w14:paraId="45C7DB9C" w14:textId="77777777" w:rsidR="00BB2B2A" w:rsidRPr="00115628" w:rsidRDefault="00BB2B2A">
      <w:pPr>
        <w:spacing w:after="200" w:line="276" w:lineRule="auto"/>
        <w:rPr>
          <w:i/>
          <w:sz w:val="26"/>
          <w:szCs w:val="26"/>
          <w:lang w:val="vi-VN"/>
        </w:rPr>
      </w:pPr>
    </w:p>
    <w:p w14:paraId="1F40C445" w14:textId="77777777" w:rsidR="003C69F2" w:rsidRDefault="003C69F2" w:rsidP="00291721">
      <w:pPr>
        <w:pStyle w:val="Tiucctrangmu"/>
        <w:rPr>
          <w:lang w:val="vi-VN"/>
        </w:rPr>
        <w:sectPr w:rsidR="003C69F2" w:rsidSect="003C69F2">
          <w:pgSz w:w="12240" w:h="15840"/>
          <w:pgMar w:top="1985" w:right="1134" w:bottom="1701" w:left="1985" w:header="720" w:footer="720" w:gutter="0"/>
          <w:pgNumType w:fmt="lowerRoman"/>
          <w:cols w:space="720"/>
          <w:docGrid w:linePitch="360"/>
        </w:sectPr>
      </w:pPr>
    </w:p>
    <w:p w14:paraId="12B64151" w14:textId="77777777" w:rsidR="00BB2B2A" w:rsidRPr="003C69F2" w:rsidRDefault="00BB2B2A" w:rsidP="003C69F2">
      <w:pPr>
        <w:pStyle w:val="Chng"/>
        <w:jc w:val="center"/>
        <w:rPr>
          <w:lang w:val="vi-VN"/>
        </w:rPr>
      </w:pPr>
      <w:bookmarkStart w:id="7" w:name="_Toc507759748"/>
      <w:r w:rsidRPr="003C69F2">
        <w:rPr>
          <w:lang w:val="vi-VN"/>
        </w:rPr>
        <w:lastRenderedPageBreak/>
        <w:t>TÓM TẮT</w:t>
      </w:r>
      <w:bookmarkEnd w:id="7"/>
    </w:p>
    <w:p w14:paraId="74F48761" w14:textId="77777777" w:rsidR="00291721" w:rsidRPr="003C69F2" w:rsidRDefault="00291721" w:rsidP="00291721">
      <w:pPr>
        <w:pStyle w:val="Nidungvnbn"/>
        <w:rPr>
          <w:lang w:val="vi-VN"/>
        </w:rPr>
      </w:pPr>
    </w:p>
    <w:p w14:paraId="63FA94F7" w14:textId="7B48A36A" w:rsidR="003C69F2" w:rsidRPr="00132354" w:rsidRDefault="00132354" w:rsidP="00132354">
      <w:pPr>
        <w:pStyle w:val="Nidungvnbn"/>
        <w:sectPr w:rsidR="003C69F2" w:rsidRPr="00132354" w:rsidSect="003C69F2">
          <w:pgSz w:w="12240" w:h="15840"/>
          <w:pgMar w:top="1985" w:right="1134" w:bottom="1701" w:left="1985" w:header="720" w:footer="720" w:gutter="0"/>
          <w:pgNumType w:fmt="lowerRoman"/>
          <w:cols w:space="720"/>
          <w:docGrid w:linePitch="360"/>
        </w:sectPr>
      </w:pPr>
      <w:r w:rsidRPr="00132354">
        <w:t xml:space="preserve">VR (Virtual Reality) hay còn gọi là thực tế ảo là </w:t>
      </w:r>
      <w:r w:rsidRPr="00CE5199">
        <w:t xml:space="preserve">một công nghệ </w:t>
      </w:r>
      <w:r w:rsidR="00CE5199">
        <w:t>mô phỏng</w:t>
      </w:r>
      <w:r w:rsidRPr="00132354">
        <w:t xml:space="preserve"> có thể mang lại cho con người một cảm giác gần như thực khi cảm nhận, cảm giác về các bức ảnh, khung cảnh được giả lập, hay được chụp lại</w:t>
      </w:r>
      <w:r w:rsidR="007E6AB9" w:rsidRPr="00132354">
        <w:t>.</w:t>
      </w:r>
      <w:r w:rsidR="00EF3CF6">
        <w:t xml:space="preserve"> </w:t>
      </w:r>
      <w:r w:rsidRPr="00132354">
        <w:t xml:space="preserve">Đồ án này xin trình bày về </w:t>
      </w:r>
      <w:r w:rsidR="00EF3CF6">
        <w:t>công nghệ</w:t>
      </w:r>
      <w:r w:rsidRPr="00132354">
        <w:t xml:space="preserve"> V</w:t>
      </w:r>
      <w:r w:rsidR="00EF3CF6">
        <w:t>R là gì, các thiết bị liên quan cũng như các nền tảng VR hiện nay</w:t>
      </w:r>
      <w:r w:rsidRPr="00132354">
        <w:t xml:space="preserve"> và đồng thời xây dựng ứng dụng</w:t>
      </w:r>
      <w:r w:rsidR="00EF3CF6">
        <w:t xml:space="preserve"> (ứng dụng trò chơi)</w:t>
      </w:r>
      <w:r w:rsidRPr="00132354">
        <w:t xml:space="preserve"> trên nền t</w:t>
      </w:r>
      <w:r w:rsidR="00EF3CF6">
        <w:t>ảng</w:t>
      </w:r>
      <w:r w:rsidRPr="00132354">
        <w:t xml:space="preserve"> công nghệ VR này.</w:t>
      </w:r>
    </w:p>
    <w:p w14:paraId="1F31A3F8" w14:textId="77777777" w:rsidR="007E6AB9" w:rsidRPr="007E6AB9" w:rsidRDefault="007E6AB9" w:rsidP="003C69F2">
      <w:pPr>
        <w:pStyle w:val="Chng"/>
        <w:jc w:val="center"/>
      </w:pPr>
      <w:bookmarkStart w:id="8" w:name="_Toc507759749"/>
      <w:commentRangeStart w:id="9"/>
      <w:r>
        <w:lastRenderedPageBreak/>
        <w:t>MỤC LỤC</w:t>
      </w:r>
      <w:commentRangeEnd w:id="9"/>
      <w:r w:rsidR="00C75086">
        <w:rPr>
          <w:rStyle w:val="CommentReference"/>
        </w:rPr>
        <w:commentReference w:id="9"/>
      </w:r>
      <w:bookmarkEnd w:id="8"/>
    </w:p>
    <w:commentRangeStart w:id="10"/>
    <w:p w14:paraId="372E9486" w14:textId="6947FB45" w:rsidR="00F5132E" w:rsidRDefault="00C75086">
      <w:pPr>
        <w:pStyle w:val="TOC1"/>
        <w:tabs>
          <w:tab w:val="right" w:leader="dot" w:pos="9111"/>
        </w:tabs>
        <w:rPr>
          <w:rFonts w:asciiTheme="minorHAnsi" w:eastAsiaTheme="minorEastAsia" w:hAnsiTheme="minorHAnsi" w:cstheme="minorBidi"/>
          <w:noProof/>
          <w:sz w:val="22"/>
          <w:szCs w:val="22"/>
        </w:rPr>
      </w:pPr>
      <w:r>
        <w:rPr>
          <w:szCs w:val="26"/>
        </w:rPr>
        <w:fldChar w:fldCharType="begin"/>
      </w:r>
      <w:r>
        <w:rPr>
          <w:szCs w:val="26"/>
        </w:rPr>
        <w:instrText xml:space="preserve"> TOC \h \z \t "Chương,1,Tiểu mục cấp 1,2,Tiểu mục cấp 2,3,Tiểu mục cấp 3,4" </w:instrText>
      </w:r>
      <w:r>
        <w:rPr>
          <w:szCs w:val="26"/>
        </w:rPr>
        <w:fldChar w:fldCharType="separate"/>
      </w:r>
      <w:hyperlink w:anchor="_Toc507759747" w:history="1">
        <w:r w:rsidR="00F5132E" w:rsidRPr="00EA7B86">
          <w:rPr>
            <w:rStyle w:val="Hyperlink"/>
            <w:noProof/>
            <w:lang w:val="vi-VN"/>
          </w:rPr>
          <w:t>LỜI CẢM ƠN</w:t>
        </w:r>
        <w:r w:rsidR="00F5132E">
          <w:rPr>
            <w:noProof/>
            <w:webHidden/>
          </w:rPr>
          <w:tab/>
        </w:r>
        <w:r w:rsidR="00F5132E">
          <w:rPr>
            <w:noProof/>
            <w:webHidden/>
          </w:rPr>
          <w:fldChar w:fldCharType="begin"/>
        </w:r>
        <w:r w:rsidR="00F5132E">
          <w:rPr>
            <w:noProof/>
            <w:webHidden/>
          </w:rPr>
          <w:instrText xml:space="preserve"> PAGEREF _Toc507759747 \h </w:instrText>
        </w:r>
        <w:r w:rsidR="00F5132E">
          <w:rPr>
            <w:noProof/>
            <w:webHidden/>
          </w:rPr>
        </w:r>
        <w:r w:rsidR="00F5132E">
          <w:rPr>
            <w:noProof/>
            <w:webHidden/>
          </w:rPr>
          <w:fldChar w:fldCharType="separate"/>
        </w:r>
        <w:r w:rsidR="00F5132E">
          <w:rPr>
            <w:noProof/>
            <w:webHidden/>
          </w:rPr>
          <w:t>i</w:t>
        </w:r>
        <w:r w:rsidR="00F5132E">
          <w:rPr>
            <w:noProof/>
            <w:webHidden/>
          </w:rPr>
          <w:fldChar w:fldCharType="end"/>
        </w:r>
      </w:hyperlink>
    </w:p>
    <w:p w14:paraId="1104990C" w14:textId="73F37E7E" w:rsidR="00F5132E" w:rsidRDefault="000C2914">
      <w:pPr>
        <w:pStyle w:val="TOC1"/>
        <w:tabs>
          <w:tab w:val="right" w:leader="dot" w:pos="9111"/>
        </w:tabs>
        <w:rPr>
          <w:rFonts w:asciiTheme="minorHAnsi" w:eastAsiaTheme="minorEastAsia" w:hAnsiTheme="minorHAnsi" w:cstheme="minorBidi"/>
          <w:noProof/>
          <w:sz w:val="22"/>
          <w:szCs w:val="22"/>
        </w:rPr>
      </w:pPr>
      <w:hyperlink w:anchor="_Toc507759748" w:history="1">
        <w:r w:rsidR="00F5132E" w:rsidRPr="00EA7B86">
          <w:rPr>
            <w:rStyle w:val="Hyperlink"/>
            <w:noProof/>
            <w:lang w:val="vi-VN"/>
          </w:rPr>
          <w:t>TÓM TẮT</w:t>
        </w:r>
        <w:r w:rsidR="00F5132E">
          <w:rPr>
            <w:noProof/>
            <w:webHidden/>
          </w:rPr>
          <w:tab/>
        </w:r>
        <w:r w:rsidR="00F5132E">
          <w:rPr>
            <w:noProof/>
            <w:webHidden/>
          </w:rPr>
          <w:fldChar w:fldCharType="begin"/>
        </w:r>
        <w:r w:rsidR="00F5132E">
          <w:rPr>
            <w:noProof/>
            <w:webHidden/>
          </w:rPr>
          <w:instrText xml:space="preserve"> PAGEREF _Toc507759748 \h </w:instrText>
        </w:r>
        <w:r w:rsidR="00F5132E">
          <w:rPr>
            <w:noProof/>
            <w:webHidden/>
          </w:rPr>
        </w:r>
        <w:r w:rsidR="00F5132E">
          <w:rPr>
            <w:noProof/>
            <w:webHidden/>
          </w:rPr>
          <w:fldChar w:fldCharType="separate"/>
        </w:r>
        <w:r w:rsidR="00F5132E">
          <w:rPr>
            <w:noProof/>
            <w:webHidden/>
          </w:rPr>
          <w:t>iii</w:t>
        </w:r>
        <w:r w:rsidR="00F5132E">
          <w:rPr>
            <w:noProof/>
            <w:webHidden/>
          </w:rPr>
          <w:fldChar w:fldCharType="end"/>
        </w:r>
      </w:hyperlink>
    </w:p>
    <w:p w14:paraId="787015F5" w14:textId="13935EFF" w:rsidR="00F5132E" w:rsidRDefault="000C2914">
      <w:pPr>
        <w:pStyle w:val="TOC1"/>
        <w:tabs>
          <w:tab w:val="right" w:leader="dot" w:pos="9111"/>
        </w:tabs>
        <w:rPr>
          <w:rFonts w:asciiTheme="minorHAnsi" w:eastAsiaTheme="minorEastAsia" w:hAnsiTheme="minorHAnsi" w:cstheme="minorBidi"/>
          <w:noProof/>
          <w:sz w:val="22"/>
          <w:szCs w:val="22"/>
        </w:rPr>
      </w:pPr>
      <w:hyperlink w:anchor="_Toc507759749" w:history="1">
        <w:r w:rsidR="00F5132E" w:rsidRPr="00EA7B86">
          <w:rPr>
            <w:rStyle w:val="Hyperlink"/>
            <w:noProof/>
          </w:rPr>
          <w:t>MỤC LỤC</w:t>
        </w:r>
        <w:r w:rsidR="00F5132E">
          <w:rPr>
            <w:noProof/>
            <w:webHidden/>
          </w:rPr>
          <w:tab/>
        </w:r>
        <w:r w:rsidR="00F5132E">
          <w:rPr>
            <w:noProof/>
            <w:webHidden/>
          </w:rPr>
          <w:fldChar w:fldCharType="begin"/>
        </w:r>
        <w:r w:rsidR="00F5132E">
          <w:rPr>
            <w:noProof/>
            <w:webHidden/>
          </w:rPr>
          <w:instrText xml:space="preserve"> PAGEREF _Toc507759749 \h </w:instrText>
        </w:r>
        <w:r w:rsidR="00F5132E">
          <w:rPr>
            <w:noProof/>
            <w:webHidden/>
          </w:rPr>
        </w:r>
        <w:r w:rsidR="00F5132E">
          <w:rPr>
            <w:noProof/>
            <w:webHidden/>
          </w:rPr>
          <w:fldChar w:fldCharType="separate"/>
        </w:r>
        <w:r w:rsidR="00F5132E">
          <w:rPr>
            <w:noProof/>
            <w:webHidden/>
          </w:rPr>
          <w:t>1</w:t>
        </w:r>
        <w:r w:rsidR="00F5132E">
          <w:rPr>
            <w:noProof/>
            <w:webHidden/>
          </w:rPr>
          <w:fldChar w:fldCharType="end"/>
        </w:r>
      </w:hyperlink>
    </w:p>
    <w:p w14:paraId="7F074578" w14:textId="2EF20DAD" w:rsidR="00F5132E" w:rsidRDefault="000C2914">
      <w:pPr>
        <w:pStyle w:val="TOC1"/>
        <w:tabs>
          <w:tab w:val="right" w:leader="dot" w:pos="9111"/>
        </w:tabs>
        <w:rPr>
          <w:rFonts w:asciiTheme="minorHAnsi" w:eastAsiaTheme="minorEastAsia" w:hAnsiTheme="minorHAnsi" w:cstheme="minorBidi"/>
          <w:noProof/>
          <w:sz w:val="22"/>
          <w:szCs w:val="22"/>
        </w:rPr>
      </w:pPr>
      <w:hyperlink w:anchor="_Toc507759750" w:history="1">
        <w:r w:rsidR="00F5132E" w:rsidRPr="00EA7B86">
          <w:rPr>
            <w:rStyle w:val="Hyperlink"/>
            <w:noProof/>
          </w:rPr>
          <w:t>DANH MỤC KÍ HIỆU VÀ CHỮ VIẾT TẮT</w:t>
        </w:r>
        <w:r w:rsidR="00F5132E">
          <w:rPr>
            <w:noProof/>
            <w:webHidden/>
          </w:rPr>
          <w:tab/>
        </w:r>
        <w:r w:rsidR="00F5132E">
          <w:rPr>
            <w:noProof/>
            <w:webHidden/>
          </w:rPr>
          <w:fldChar w:fldCharType="begin"/>
        </w:r>
        <w:r w:rsidR="00F5132E">
          <w:rPr>
            <w:noProof/>
            <w:webHidden/>
          </w:rPr>
          <w:instrText xml:space="preserve"> PAGEREF _Toc507759750 \h </w:instrText>
        </w:r>
        <w:r w:rsidR="00F5132E">
          <w:rPr>
            <w:noProof/>
            <w:webHidden/>
          </w:rPr>
        </w:r>
        <w:r w:rsidR="00F5132E">
          <w:rPr>
            <w:noProof/>
            <w:webHidden/>
          </w:rPr>
          <w:fldChar w:fldCharType="separate"/>
        </w:r>
        <w:r w:rsidR="00F5132E">
          <w:rPr>
            <w:noProof/>
            <w:webHidden/>
          </w:rPr>
          <w:t>4</w:t>
        </w:r>
        <w:r w:rsidR="00F5132E">
          <w:rPr>
            <w:noProof/>
            <w:webHidden/>
          </w:rPr>
          <w:fldChar w:fldCharType="end"/>
        </w:r>
      </w:hyperlink>
    </w:p>
    <w:p w14:paraId="55011B55" w14:textId="26545DB2" w:rsidR="00F5132E" w:rsidRDefault="000C2914">
      <w:pPr>
        <w:pStyle w:val="TOC1"/>
        <w:tabs>
          <w:tab w:val="right" w:leader="dot" w:pos="9111"/>
        </w:tabs>
        <w:rPr>
          <w:rFonts w:asciiTheme="minorHAnsi" w:eastAsiaTheme="minorEastAsia" w:hAnsiTheme="minorHAnsi" w:cstheme="minorBidi"/>
          <w:noProof/>
          <w:sz w:val="22"/>
          <w:szCs w:val="22"/>
        </w:rPr>
      </w:pPr>
      <w:hyperlink w:anchor="_Toc507759751" w:history="1">
        <w:r w:rsidR="00F5132E" w:rsidRPr="00EA7B86">
          <w:rPr>
            <w:rStyle w:val="Hyperlink"/>
            <w:noProof/>
          </w:rPr>
          <w:t>DANH MỤC CÁC BẢNG BIỂU, HÌNH VẼ, ĐỒ THỊ</w:t>
        </w:r>
        <w:r w:rsidR="00F5132E">
          <w:rPr>
            <w:noProof/>
            <w:webHidden/>
          </w:rPr>
          <w:tab/>
        </w:r>
        <w:r w:rsidR="00F5132E">
          <w:rPr>
            <w:noProof/>
            <w:webHidden/>
          </w:rPr>
          <w:fldChar w:fldCharType="begin"/>
        </w:r>
        <w:r w:rsidR="00F5132E">
          <w:rPr>
            <w:noProof/>
            <w:webHidden/>
          </w:rPr>
          <w:instrText xml:space="preserve"> PAGEREF _Toc507759751 \h </w:instrText>
        </w:r>
        <w:r w:rsidR="00F5132E">
          <w:rPr>
            <w:noProof/>
            <w:webHidden/>
          </w:rPr>
        </w:r>
        <w:r w:rsidR="00F5132E">
          <w:rPr>
            <w:noProof/>
            <w:webHidden/>
          </w:rPr>
          <w:fldChar w:fldCharType="separate"/>
        </w:r>
        <w:r w:rsidR="00F5132E">
          <w:rPr>
            <w:noProof/>
            <w:webHidden/>
          </w:rPr>
          <w:t>5</w:t>
        </w:r>
        <w:r w:rsidR="00F5132E">
          <w:rPr>
            <w:noProof/>
            <w:webHidden/>
          </w:rPr>
          <w:fldChar w:fldCharType="end"/>
        </w:r>
      </w:hyperlink>
    </w:p>
    <w:p w14:paraId="268266C5" w14:textId="49A0D340" w:rsidR="00F5132E" w:rsidRDefault="000C2914">
      <w:pPr>
        <w:pStyle w:val="TOC1"/>
        <w:tabs>
          <w:tab w:val="right" w:leader="dot" w:pos="9111"/>
        </w:tabs>
        <w:rPr>
          <w:rFonts w:asciiTheme="minorHAnsi" w:eastAsiaTheme="minorEastAsia" w:hAnsiTheme="minorHAnsi" w:cstheme="minorBidi"/>
          <w:noProof/>
          <w:sz w:val="22"/>
          <w:szCs w:val="22"/>
        </w:rPr>
      </w:pPr>
      <w:hyperlink w:anchor="_Toc507759752" w:history="1">
        <w:r w:rsidR="00F5132E" w:rsidRPr="00EA7B86">
          <w:rPr>
            <w:rStyle w:val="Hyperlink"/>
            <w:noProof/>
          </w:rPr>
          <w:t>CHƯƠNG 1 – TỔNG QUAN VỀ VIRTUAL REALITY</w:t>
        </w:r>
        <w:r w:rsidR="00F5132E">
          <w:rPr>
            <w:noProof/>
            <w:webHidden/>
          </w:rPr>
          <w:tab/>
        </w:r>
        <w:r w:rsidR="00F5132E">
          <w:rPr>
            <w:noProof/>
            <w:webHidden/>
          </w:rPr>
          <w:fldChar w:fldCharType="begin"/>
        </w:r>
        <w:r w:rsidR="00F5132E">
          <w:rPr>
            <w:noProof/>
            <w:webHidden/>
          </w:rPr>
          <w:instrText xml:space="preserve"> PAGEREF _Toc507759752 \h </w:instrText>
        </w:r>
        <w:r w:rsidR="00F5132E">
          <w:rPr>
            <w:noProof/>
            <w:webHidden/>
          </w:rPr>
        </w:r>
        <w:r w:rsidR="00F5132E">
          <w:rPr>
            <w:noProof/>
            <w:webHidden/>
          </w:rPr>
          <w:fldChar w:fldCharType="separate"/>
        </w:r>
        <w:r w:rsidR="00F5132E">
          <w:rPr>
            <w:noProof/>
            <w:webHidden/>
          </w:rPr>
          <w:t>9</w:t>
        </w:r>
        <w:r w:rsidR="00F5132E">
          <w:rPr>
            <w:noProof/>
            <w:webHidden/>
          </w:rPr>
          <w:fldChar w:fldCharType="end"/>
        </w:r>
      </w:hyperlink>
    </w:p>
    <w:p w14:paraId="73AD53B4" w14:textId="50FF11EB" w:rsidR="00F5132E" w:rsidRDefault="000C2914">
      <w:pPr>
        <w:pStyle w:val="TOC2"/>
        <w:tabs>
          <w:tab w:val="right" w:leader="dot" w:pos="9111"/>
        </w:tabs>
        <w:rPr>
          <w:rFonts w:asciiTheme="minorHAnsi" w:eastAsiaTheme="minorEastAsia" w:hAnsiTheme="minorHAnsi" w:cstheme="minorBidi"/>
          <w:noProof/>
          <w:sz w:val="22"/>
          <w:szCs w:val="22"/>
        </w:rPr>
      </w:pPr>
      <w:hyperlink w:anchor="_Toc507759753" w:history="1">
        <w:r w:rsidR="00F5132E" w:rsidRPr="00EA7B86">
          <w:rPr>
            <w:rStyle w:val="Hyperlink"/>
            <w:noProof/>
          </w:rPr>
          <w:t>1.1 Khái niệm về Virtual Reality</w:t>
        </w:r>
        <w:r w:rsidR="00F5132E">
          <w:rPr>
            <w:noProof/>
            <w:webHidden/>
          </w:rPr>
          <w:tab/>
        </w:r>
        <w:r w:rsidR="00F5132E">
          <w:rPr>
            <w:noProof/>
            <w:webHidden/>
          </w:rPr>
          <w:fldChar w:fldCharType="begin"/>
        </w:r>
        <w:r w:rsidR="00F5132E">
          <w:rPr>
            <w:noProof/>
            <w:webHidden/>
          </w:rPr>
          <w:instrText xml:space="preserve"> PAGEREF _Toc507759753 \h </w:instrText>
        </w:r>
        <w:r w:rsidR="00F5132E">
          <w:rPr>
            <w:noProof/>
            <w:webHidden/>
          </w:rPr>
        </w:r>
        <w:r w:rsidR="00F5132E">
          <w:rPr>
            <w:noProof/>
            <w:webHidden/>
          </w:rPr>
          <w:fldChar w:fldCharType="separate"/>
        </w:r>
        <w:r w:rsidR="00F5132E">
          <w:rPr>
            <w:noProof/>
            <w:webHidden/>
          </w:rPr>
          <w:t>9</w:t>
        </w:r>
        <w:r w:rsidR="00F5132E">
          <w:rPr>
            <w:noProof/>
            <w:webHidden/>
          </w:rPr>
          <w:fldChar w:fldCharType="end"/>
        </w:r>
      </w:hyperlink>
    </w:p>
    <w:p w14:paraId="5B710CCF" w14:textId="16F7CF4A" w:rsidR="00F5132E" w:rsidRDefault="000C2914">
      <w:pPr>
        <w:pStyle w:val="TOC2"/>
        <w:tabs>
          <w:tab w:val="right" w:leader="dot" w:pos="9111"/>
        </w:tabs>
        <w:rPr>
          <w:rFonts w:asciiTheme="minorHAnsi" w:eastAsiaTheme="minorEastAsia" w:hAnsiTheme="minorHAnsi" w:cstheme="minorBidi"/>
          <w:noProof/>
          <w:sz w:val="22"/>
          <w:szCs w:val="22"/>
        </w:rPr>
      </w:pPr>
      <w:hyperlink w:anchor="_Toc507759754" w:history="1">
        <w:r w:rsidR="00F5132E" w:rsidRPr="00EA7B86">
          <w:rPr>
            <w:rStyle w:val="Hyperlink"/>
            <w:noProof/>
          </w:rPr>
          <w:t>1.2 Nguồn gốc của thuật ngữ</w:t>
        </w:r>
        <w:r w:rsidR="00F5132E">
          <w:rPr>
            <w:noProof/>
            <w:webHidden/>
          </w:rPr>
          <w:tab/>
        </w:r>
        <w:r w:rsidR="00F5132E">
          <w:rPr>
            <w:noProof/>
            <w:webHidden/>
          </w:rPr>
          <w:fldChar w:fldCharType="begin"/>
        </w:r>
        <w:r w:rsidR="00F5132E">
          <w:rPr>
            <w:noProof/>
            <w:webHidden/>
          </w:rPr>
          <w:instrText xml:space="preserve"> PAGEREF _Toc507759754 \h </w:instrText>
        </w:r>
        <w:r w:rsidR="00F5132E">
          <w:rPr>
            <w:noProof/>
            <w:webHidden/>
          </w:rPr>
        </w:r>
        <w:r w:rsidR="00F5132E">
          <w:rPr>
            <w:noProof/>
            <w:webHidden/>
          </w:rPr>
          <w:fldChar w:fldCharType="separate"/>
        </w:r>
        <w:r w:rsidR="00F5132E">
          <w:rPr>
            <w:noProof/>
            <w:webHidden/>
          </w:rPr>
          <w:t>10</w:t>
        </w:r>
        <w:r w:rsidR="00F5132E">
          <w:rPr>
            <w:noProof/>
            <w:webHidden/>
          </w:rPr>
          <w:fldChar w:fldCharType="end"/>
        </w:r>
      </w:hyperlink>
    </w:p>
    <w:p w14:paraId="1B055B1C" w14:textId="67E375D9" w:rsidR="00F5132E" w:rsidRDefault="000C2914">
      <w:pPr>
        <w:pStyle w:val="TOC2"/>
        <w:tabs>
          <w:tab w:val="right" w:leader="dot" w:pos="9111"/>
        </w:tabs>
        <w:rPr>
          <w:rFonts w:asciiTheme="minorHAnsi" w:eastAsiaTheme="minorEastAsia" w:hAnsiTheme="minorHAnsi" w:cstheme="minorBidi"/>
          <w:noProof/>
          <w:sz w:val="22"/>
          <w:szCs w:val="22"/>
        </w:rPr>
      </w:pPr>
      <w:hyperlink w:anchor="_Toc507759755" w:history="1">
        <w:r w:rsidR="00F5132E" w:rsidRPr="00EA7B86">
          <w:rPr>
            <w:rStyle w:val="Hyperlink"/>
            <w:noProof/>
          </w:rPr>
          <w:t>1.3 Công nghệ</w:t>
        </w:r>
        <w:r w:rsidR="00F5132E">
          <w:rPr>
            <w:noProof/>
            <w:webHidden/>
          </w:rPr>
          <w:tab/>
        </w:r>
        <w:r w:rsidR="00F5132E">
          <w:rPr>
            <w:noProof/>
            <w:webHidden/>
          </w:rPr>
          <w:fldChar w:fldCharType="begin"/>
        </w:r>
        <w:r w:rsidR="00F5132E">
          <w:rPr>
            <w:noProof/>
            <w:webHidden/>
          </w:rPr>
          <w:instrText xml:space="preserve"> PAGEREF _Toc507759755 \h </w:instrText>
        </w:r>
        <w:r w:rsidR="00F5132E">
          <w:rPr>
            <w:noProof/>
            <w:webHidden/>
          </w:rPr>
        </w:r>
        <w:r w:rsidR="00F5132E">
          <w:rPr>
            <w:noProof/>
            <w:webHidden/>
          </w:rPr>
          <w:fldChar w:fldCharType="separate"/>
        </w:r>
        <w:r w:rsidR="00F5132E">
          <w:rPr>
            <w:noProof/>
            <w:webHidden/>
          </w:rPr>
          <w:t>10</w:t>
        </w:r>
        <w:r w:rsidR="00F5132E">
          <w:rPr>
            <w:noProof/>
            <w:webHidden/>
          </w:rPr>
          <w:fldChar w:fldCharType="end"/>
        </w:r>
      </w:hyperlink>
    </w:p>
    <w:p w14:paraId="378508F4" w14:textId="5D2E5EB6" w:rsidR="00F5132E" w:rsidRDefault="000C2914">
      <w:pPr>
        <w:pStyle w:val="TOC2"/>
        <w:tabs>
          <w:tab w:val="right" w:leader="dot" w:pos="9111"/>
        </w:tabs>
        <w:rPr>
          <w:rFonts w:asciiTheme="minorHAnsi" w:eastAsiaTheme="minorEastAsia" w:hAnsiTheme="minorHAnsi" w:cstheme="minorBidi"/>
          <w:noProof/>
          <w:sz w:val="22"/>
          <w:szCs w:val="22"/>
        </w:rPr>
      </w:pPr>
      <w:hyperlink w:anchor="_Toc507759756" w:history="1">
        <w:r w:rsidR="00F5132E" w:rsidRPr="00EA7B86">
          <w:rPr>
            <w:rStyle w:val="Hyperlink"/>
            <w:noProof/>
          </w:rPr>
          <w:t>1.4 Nguyên lý hoạt động của VR</w:t>
        </w:r>
        <w:r w:rsidR="00F5132E">
          <w:rPr>
            <w:noProof/>
            <w:webHidden/>
          </w:rPr>
          <w:tab/>
        </w:r>
        <w:r w:rsidR="00F5132E">
          <w:rPr>
            <w:noProof/>
            <w:webHidden/>
          </w:rPr>
          <w:fldChar w:fldCharType="begin"/>
        </w:r>
        <w:r w:rsidR="00F5132E">
          <w:rPr>
            <w:noProof/>
            <w:webHidden/>
          </w:rPr>
          <w:instrText xml:space="preserve"> PAGEREF _Toc507759756 \h </w:instrText>
        </w:r>
        <w:r w:rsidR="00F5132E">
          <w:rPr>
            <w:noProof/>
            <w:webHidden/>
          </w:rPr>
        </w:r>
        <w:r w:rsidR="00F5132E">
          <w:rPr>
            <w:noProof/>
            <w:webHidden/>
          </w:rPr>
          <w:fldChar w:fldCharType="separate"/>
        </w:r>
        <w:r w:rsidR="00F5132E">
          <w:rPr>
            <w:noProof/>
            <w:webHidden/>
          </w:rPr>
          <w:t>11</w:t>
        </w:r>
        <w:r w:rsidR="00F5132E">
          <w:rPr>
            <w:noProof/>
            <w:webHidden/>
          </w:rPr>
          <w:fldChar w:fldCharType="end"/>
        </w:r>
      </w:hyperlink>
    </w:p>
    <w:p w14:paraId="05B552EF" w14:textId="313D85D0" w:rsidR="00F5132E" w:rsidRDefault="000C2914">
      <w:pPr>
        <w:pStyle w:val="TOC1"/>
        <w:tabs>
          <w:tab w:val="right" w:leader="dot" w:pos="9111"/>
        </w:tabs>
        <w:rPr>
          <w:rFonts w:asciiTheme="minorHAnsi" w:eastAsiaTheme="minorEastAsia" w:hAnsiTheme="minorHAnsi" w:cstheme="minorBidi"/>
          <w:noProof/>
          <w:sz w:val="22"/>
          <w:szCs w:val="22"/>
        </w:rPr>
      </w:pPr>
      <w:hyperlink w:anchor="_Toc507759757" w:history="1">
        <w:r w:rsidR="00F5132E" w:rsidRPr="00EA7B86">
          <w:rPr>
            <w:rStyle w:val="Hyperlink"/>
            <w:noProof/>
          </w:rPr>
          <w:t>CHƯƠNG 2 – TỔNG QUAN VỀ TRÒ CHƠI</w:t>
        </w:r>
        <w:r w:rsidR="00F5132E">
          <w:rPr>
            <w:noProof/>
            <w:webHidden/>
          </w:rPr>
          <w:tab/>
        </w:r>
        <w:r w:rsidR="00F5132E">
          <w:rPr>
            <w:noProof/>
            <w:webHidden/>
          </w:rPr>
          <w:fldChar w:fldCharType="begin"/>
        </w:r>
        <w:r w:rsidR="00F5132E">
          <w:rPr>
            <w:noProof/>
            <w:webHidden/>
          </w:rPr>
          <w:instrText xml:space="preserve"> PAGEREF _Toc507759757 \h </w:instrText>
        </w:r>
        <w:r w:rsidR="00F5132E">
          <w:rPr>
            <w:noProof/>
            <w:webHidden/>
          </w:rPr>
        </w:r>
        <w:r w:rsidR="00F5132E">
          <w:rPr>
            <w:noProof/>
            <w:webHidden/>
          </w:rPr>
          <w:fldChar w:fldCharType="separate"/>
        </w:r>
        <w:r w:rsidR="00F5132E">
          <w:rPr>
            <w:noProof/>
            <w:webHidden/>
          </w:rPr>
          <w:t>14</w:t>
        </w:r>
        <w:r w:rsidR="00F5132E">
          <w:rPr>
            <w:noProof/>
            <w:webHidden/>
          </w:rPr>
          <w:fldChar w:fldCharType="end"/>
        </w:r>
      </w:hyperlink>
    </w:p>
    <w:p w14:paraId="183B4995" w14:textId="6B25A288" w:rsidR="00F5132E" w:rsidRDefault="000C2914">
      <w:pPr>
        <w:pStyle w:val="TOC2"/>
        <w:tabs>
          <w:tab w:val="right" w:leader="dot" w:pos="9111"/>
        </w:tabs>
        <w:rPr>
          <w:rFonts w:asciiTheme="minorHAnsi" w:eastAsiaTheme="minorEastAsia" w:hAnsiTheme="minorHAnsi" w:cstheme="minorBidi"/>
          <w:noProof/>
          <w:sz w:val="22"/>
          <w:szCs w:val="22"/>
        </w:rPr>
      </w:pPr>
      <w:hyperlink w:anchor="_Toc507759758" w:history="1">
        <w:r w:rsidR="00F5132E" w:rsidRPr="00EA7B86">
          <w:rPr>
            <w:rStyle w:val="Hyperlink"/>
            <w:noProof/>
          </w:rPr>
          <w:t>2.1 Các thông tin chung về trò chơi</w:t>
        </w:r>
        <w:r w:rsidR="00F5132E">
          <w:rPr>
            <w:noProof/>
            <w:webHidden/>
          </w:rPr>
          <w:tab/>
        </w:r>
        <w:r w:rsidR="00F5132E">
          <w:rPr>
            <w:noProof/>
            <w:webHidden/>
          </w:rPr>
          <w:fldChar w:fldCharType="begin"/>
        </w:r>
        <w:r w:rsidR="00F5132E">
          <w:rPr>
            <w:noProof/>
            <w:webHidden/>
          </w:rPr>
          <w:instrText xml:space="preserve"> PAGEREF _Toc507759758 \h </w:instrText>
        </w:r>
        <w:r w:rsidR="00F5132E">
          <w:rPr>
            <w:noProof/>
            <w:webHidden/>
          </w:rPr>
        </w:r>
        <w:r w:rsidR="00F5132E">
          <w:rPr>
            <w:noProof/>
            <w:webHidden/>
          </w:rPr>
          <w:fldChar w:fldCharType="separate"/>
        </w:r>
        <w:r w:rsidR="00F5132E">
          <w:rPr>
            <w:noProof/>
            <w:webHidden/>
          </w:rPr>
          <w:t>14</w:t>
        </w:r>
        <w:r w:rsidR="00F5132E">
          <w:rPr>
            <w:noProof/>
            <w:webHidden/>
          </w:rPr>
          <w:fldChar w:fldCharType="end"/>
        </w:r>
      </w:hyperlink>
    </w:p>
    <w:p w14:paraId="358299CB" w14:textId="26603DA0" w:rsidR="00F5132E" w:rsidRDefault="000C2914">
      <w:pPr>
        <w:pStyle w:val="TOC3"/>
        <w:tabs>
          <w:tab w:val="right" w:leader="dot" w:pos="9111"/>
        </w:tabs>
        <w:rPr>
          <w:rFonts w:asciiTheme="minorHAnsi" w:eastAsiaTheme="minorEastAsia" w:hAnsiTheme="minorHAnsi" w:cstheme="minorBidi"/>
          <w:noProof/>
          <w:sz w:val="22"/>
          <w:szCs w:val="22"/>
        </w:rPr>
      </w:pPr>
      <w:hyperlink w:anchor="_Toc507759759" w:history="1">
        <w:r w:rsidR="00F5132E" w:rsidRPr="00EA7B86">
          <w:rPr>
            <w:rStyle w:val="Hyperlink"/>
            <w:noProof/>
          </w:rPr>
          <w:t>2.1.1 Thông tin về trò chơi</w:t>
        </w:r>
        <w:r w:rsidR="00F5132E">
          <w:rPr>
            <w:noProof/>
            <w:webHidden/>
          </w:rPr>
          <w:tab/>
        </w:r>
        <w:r w:rsidR="00F5132E">
          <w:rPr>
            <w:noProof/>
            <w:webHidden/>
          </w:rPr>
          <w:fldChar w:fldCharType="begin"/>
        </w:r>
        <w:r w:rsidR="00F5132E">
          <w:rPr>
            <w:noProof/>
            <w:webHidden/>
          </w:rPr>
          <w:instrText xml:space="preserve"> PAGEREF _Toc507759759 \h </w:instrText>
        </w:r>
        <w:r w:rsidR="00F5132E">
          <w:rPr>
            <w:noProof/>
            <w:webHidden/>
          </w:rPr>
        </w:r>
        <w:r w:rsidR="00F5132E">
          <w:rPr>
            <w:noProof/>
            <w:webHidden/>
          </w:rPr>
          <w:fldChar w:fldCharType="separate"/>
        </w:r>
        <w:r w:rsidR="00F5132E">
          <w:rPr>
            <w:noProof/>
            <w:webHidden/>
          </w:rPr>
          <w:t>14</w:t>
        </w:r>
        <w:r w:rsidR="00F5132E">
          <w:rPr>
            <w:noProof/>
            <w:webHidden/>
          </w:rPr>
          <w:fldChar w:fldCharType="end"/>
        </w:r>
      </w:hyperlink>
    </w:p>
    <w:p w14:paraId="6E52D137" w14:textId="0C127D28" w:rsidR="00F5132E" w:rsidRDefault="000C2914">
      <w:pPr>
        <w:pStyle w:val="TOC3"/>
        <w:tabs>
          <w:tab w:val="right" w:leader="dot" w:pos="9111"/>
        </w:tabs>
        <w:rPr>
          <w:rFonts w:asciiTheme="minorHAnsi" w:eastAsiaTheme="minorEastAsia" w:hAnsiTheme="minorHAnsi" w:cstheme="minorBidi"/>
          <w:noProof/>
          <w:sz w:val="22"/>
          <w:szCs w:val="22"/>
        </w:rPr>
      </w:pPr>
      <w:hyperlink w:anchor="_Toc507759760" w:history="1">
        <w:r w:rsidR="00F5132E" w:rsidRPr="00EA7B86">
          <w:rPr>
            <w:rStyle w:val="Hyperlink"/>
            <w:noProof/>
          </w:rPr>
          <w:t>2.1.2 Bối cảnh của trò chơi</w:t>
        </w:r>
        <w:r w:rsidR="00F5132E">
          <w:rPr>
            <w:noProof/>
            <w:webHidden/>
          </w:rPr>
          <w:tab/>
        </w:r>
        <w:r w:rsidR="00F5132E">
          <w:rPr>
            <w:noProof/>
            <w:webHidden/>
          </w:rPr>
          <w:fldChar w:fldCharType="begin"/>
        </w:r>
        <w:r w:rsidR="00F5132E">
          <w:rPr>
            <w:noProof/>
            <w:webHidden/>
          </w:rPr>
          <w:instrText xml:space="preserve"> PAGEREF _Toc507759760 \h </w:instrText>
        </w:r>
        <w:r w:rsidR="00F5132E">
          <w:rPr>
            <w:noProof/>
            <w:webHidden/>
          </w:rPr>
        </w:r>
        <w:r w:rsidR="00F5132E">
          <w:rPr>
            <w:noProof/>
            <w:webHidden/>
          </w:rPr>
          <w:fldChar w:fldCharType="separate"/>
        </w:r>
        <w:r w:rsidR="00F5132E">
          <w:rPr>
            <w:noProof/>
            <w:webHidden/>
          </w:rPr>
          <w:t>14</w:t>
        </w:r>
        <w:r w:rsidR="00F5132E">
          <w:rPr>
            <w:noProof/>
            <w:webHidden/>
          </w:rPr>
          <w:fldChar w:fldCharType="end"/>
        </w:r>
      </w:hyperlink>
    </w:p>
    <w:p w14:paraId="7A312E54" w14:textId="488E56B1" w:rsidR="00F5132E" w:rsidRDefault="000C2914">
      <w:pPr>
        <w:pStyle w:val="TOC3"/>
        <w:tabs>
          <w:tab w:val="right" w:leader="dot" w:pos="9111"/>
        </w:tabs>
        <w:rPr>
          <w:rFonts w:asciiTheme="minorHAnsi" w:eastAsiaTheme="minorEastAsia" w:hAnsiTheme="minorHAnsi" w:cstheme="minorBidi"/>
          <w:noProof/>
          <w:sz w:val="22"/>
          <w:szCs w:val="22"/>
        </w:rPr>
      </w:pPr>
      <w:hyperlink w:anchor="_Toc507759761" w:history="1">
        <w:r w:rsidR="00F5132E" w:rsidRPr="00EA7B86">
          <w:rPr>
            <w:rStyle w:val="Hyperlink"/>
            <w:noProof/>
          </w:rPr>
          <w:t>2.1.3 Mục tiêu hoàn thành của trò chơi</w:t>
        </w:r>
        <w:r w:rsidR="00F5132E">
          <w:rPr>
            <w:noProof/>
            <w:webHidden/>
          </w:rPr>
          <w:tab/>
        </w:r>
        <w:r w:rsidR="00F5132E">
          <w:rPr>
            <w:noProof/>
            <w:webHidden/>
          </w:rPr>
          <w:fldChar w:fldCharType="begin"/>
        </w:r>
        <w:r w:rsidR="00F5132E">
          <w:rPr>
            <w:noProof/>
            <w:webHidden/>
          </w:rPr>
          <w:instrText xml:space="preserve"> PAGEREF _Toc507759761 \h </w:instrText>
        </w:r>
        <w:r w:rsidR="00F5132E">
          <w:rPr>
            <w:noProof/>
            <w:webHidden/>
          </w:rPr>
        </w:r>
        <w:r w:rsidR="00F5132E">
          <w:rPr>
            <w:noProof/>
            <w:webHidden/>
          </w:rPr>
          <w:fldChar w:fldCharType="separate"/>
        </w:r>
        <w:r w:rsidR="00F5132E">
          <w:rPr>
            <w:noProof/>
            <w:webHidden/>
          </w:rPr>
          <w:t>14</w:t>
        </w:r>
        <w:r w:rsidR="00F5132E">
          <w:rPr>
            <w:noProof/>
            <w:webHidden/>
          </w:rPr>
          <w:fldChar w:fldCharType="end"/>
        </w:r>
      </w:hyperlink>
    </w:p>
    <w:p w14:paraId="4BCB3664" w14:textId="7DDCB0FE" w:rsidR="00F5132E" w:rsidRDefault="000C2914">
      <w:pPr>
        <w:pStyle w:val="TOC3"/>
        <w:tabs>
          <w:tab w:val="right" w:leader="dot" w:pos="9111"/>
        </w:tabs>
        <w:rPr>
          <w:rFonts w:asciiTheme="minorHAnsi" w:eastAsiaTheme="minorEastAsia" w:hAnsiTheme="minorHAnsi" w:cstheme="minorBidi"/>
          <w:noProof/>
          <w:sz w:val="22"/>
          <w:szCs w:val="22"/>
        </w:rPr>
      </w:pPr>
      <w:hyperlink w:anchor="_Toc507759762" w:history="1">
        <w:r w:rsidR="00F5132E" w:rsidRPr="00EA7B86">
          <w:rPr>
            <w:rStyle w:val="Hyperlink"/>
            <w:noProof/>
          </w:rPr>
          <w:t>2.1.4 Các tương tác của người dùng</w:t>
        </w:r>
        <w:r w:rsidR="00F5132E">
          <w:rPr>
            <w:noProof/>
            <w:webHidden/>
          </w:rPr>
          <w:tab/>
        </w:r>
        <w:r w:rsidR="00F5132E">
          <w:rPr>
            <w:noProof/>
            <w:webHidden/>
          </w:rPr>
          <w:fldChar w:fldCharType="begin"/>
        </w:r>
        <w:r w:rsidR="00F5132E">
          <w:rPr>
            <w:noProof/>
            <w:webHidden/>
          </w:rPr>
          <w:instrText xml:space="preserve"> PAGEREF _Toc507759762 \h </w:instrText>
        </w:r>
        <w:r w:rsidR="00F5132E">
          <w:rPr>
            <w:noProof/>
            <w:webHidden/>
          </w:rPr>
        </w:r>
        <w:r w:rsidR="00F5132E">
          <w:rPr>
            <w:noProof/>
            <w:webHidden/>
          </w:rPr>
          <w:fldChar w:fldCharType="separate"/>
        </w:r>
        <w:r w:rsidR="00F5132E">
          <w:rPr>
            <w:noProof/>
            <w:webHidden/>
          </w:rPr>
          <w:t>14</w:t>
        </w:r>
        <w:r w:rsidR="00F5132E">
          <w:rPr>
            <w:noProof/>
            <w:webHidden/>
          </w:rPr>
          <w:fldChar w:fldCharType="end"/>
        </w:r>
      </w:hyperlink>
    </w:p>
    <w:p w14:paraId="4DF26721" w14:textId="0387C380" w:rsidR="00F5132E" w:rsidRDefault="000C2914">
      <w:pPr>
        <w:pStyle w:val="TOC2"/>
        <w:tabs>
          <w:tab w:val="right" w:leader="dot" w:pos="9111"/>
        </w:tabs>
        <w:rPr>
          <w:rFonts w:asciiTheme="minorHAnsi" w:eastAsiaTheme="minorEastAsia" w:hAnsiTheme="minorHAnsi" w:cstheme="minorBidi"/>
          <w:noProof/>
          <w:sz w:val="22"/>
          <w:szCs w:val="22"/>
        </w:rPr>
      </w:pPr>
      <w:hyperlink w:anchor="_Toc507759763" w:history="1">
        <w:r w:rsidR="00F5132E" w:rsidRPr="00EA7B86">
          <w:rPr>
            <w:rStyle w:val="Hyperlink"/>
            <w:noProof/>
          </w:rPr>
          <w:t>2.2 Thông tin về bản đồ, nhân vật và kẻ thù</w:t>
        </w:r>
        <w:r w:rsidR="00F5132E">
          <w:rPr>
            <w:noProof/>
            <w:webHidden/>
          </w:rPr>
          <w:tab/>
        </w:r>
        <w:r w:rsidR="00F5132E">
          <w:rPr>
            <w:noProof/>
            <w:webHidden/>
          </w:rPr>
          <w:fldChar w:fldCharType="begin"/>
        </w:r>
        <w:r w:rsidR="00F5132E">
          <w:rPr>
            <w:noProof/>
            <w:webHidden/>
          </w:rPr>
          <w:instrText xml:space="preserve"> PAGEREF _Toc507759763 \h </w:instrText>
        </w:r>
        <w:r w:rsidR="00F5132E">
          <w:rPr>
            <w:noProof/>
            <w:webHidden/>
          </w:rPr>
        </w:r>
        <w:r w:rsidR="00F5132E">
          <w:rPr>
            <w:noProof/>
            <w:webHidden/>
          </w:rPr>
          <w:fldChar w:fldCharType="separate"/>
        </w:r>
        <w:r w:rsidR="00F5132E">
          <w:rPr>
            <w:noProof/>
            <w:webHidden/>
          </w:rPr>
          <w:t>15</w:t>
        </w:r>
        <w:r w:rsidR="00F5132E">
          <w:rPr>
            <w:noProof/>
            <w:webHidden/>
          </w:rPr>
          <w:fldChar w:fldCharType="end"/>
        </w:r>
      </w:hyperlink>
    </w:p>
    <w:p w14:paraId="676B3DCB" w14:textId="79A3FDFA" w:rsidR="00F5132E" w:rsidRDefault="000C2914">
      <w:pPr>
        <w:pStyle w:val="TOC3"/>
        <w:tabs>
          <w:tab w:val="right" w:leader="dot" w:pos="9111"/>
        </w:tabs>
        <w:rPr>
          <w:rFonts w:asciiTheme="minorHAnsi" w:eastAsiaTheme="minorEastAsia" w:hAnsiTheme="minorHAnsi" w:cstheme="minorBidi"/>
          <w:noProof/>
          <w:sz w:val="22"/>
          <w:szCs w:val="22"/>
        </w:rPr>
      </w:pPr>
      <w:hyperlink w:anchor="_Toc507759764" w:history="1">
        <w:r w:rsidR="00F5132E" w:rsidRPr="00EA7B86">
          <w:rPr>
            <w:rStyle w:val="Hyperlink"/>
            <w:noProof/>
          </w:rPr>
          <w:t>2.2.1 Thông tin chung về bản đồ</w:t>
        </w:r>
        <w:r w:rsidR="00F5132E">
          <w:rPr>
            <w:noProof/>
            <w:webHidden/>
          </w:rPr>
          <w:tab/>
        </w:r>
        <w:r w:rsidR="00F5132E">
          <w:rPr>
            <w:noProof/>
            <w:webHidden/>
          </w:rPr>
          <w:fldChar w:fldCharType="begin"/>
        </w:r>
        <w:r w:rsidR="00F5132E">
          <w:rPr>
            <w:noProof/>
            <w:webHidden/>
          </w:rPr>
          <w:instrText xml:space="preserve"> PAGEREF _Toc507759764 \h </w:instrText>
        </w:r>
        <w:r w:rsidR="00F5132E">
          <w:rPr>
            <w:noProof/>
            <w:webHidden/>
          </w:rPr>
        </w:r>
        <w:r w:rsidR="00F5132E">
          <w:rPr>
            <w:noProof/>
            <w:webHidden/>
          </w:rPr>
          <w:fldChar w:fldCharType="separate"/>
        </w:r>
        <w:r w:rsidR="00F5132E">
          <w:rPr>
            <w:noProof/>
            <w:webHidden/>
          </w:rPr>
          <w:t>15</w:t>
        </w:r>
        <w:r w:rsidR="00F5132E">
          <w:rPr>
            <w:noProof/>
            <w:webHidden/>
          </w:rPr>
          <w:fldChar w:fldCharType="end"/>
        </w:r>
      </w:hyperlink>
    </w:p>
    <w:p w14:paraId="182E88AA" w14:textId="29B2F6FC" w:rsidR="00F5132E" w:rsidRDefault="000C2914">
      <w:pPr>
        <w:pStyle w:val="TOC3"/>
        <w:tabs>
          <w:tab w:val="right" w:leader="dot" w:pos="9111"/>
        </w:tabs>
        <w:rPr>
          <w:rFonts w:asciiTheme="minorHAnsi" w:eastAsiaTheme="minorEastAsia" w:hAnsiTheme="minorHAnsi" w:cstheme="minorBidi"/>
          <w:noProof/>
          <w:sz w:val="22"/>
          <w:szCs w:val="22"/>
        </w:rPr>
      </w:pPr>
      <w:hyperlink w:anchor="_Toc507759765" w:history="1">
        <w:r w:rsidR="00F5132E" w:rsidRPr="00EA7B86">
          <w:rPr>
            <w:rStyle w:val="Hyperlink"/>
            <w:noProof/>
          </w:rPr>
          <w:t>2.2.2 Thông tin chung về nhân vật</w:t>
        </w:r>
        <w:r w:rsidR="00F5132E">
          <w:rPr>
            <w:noProof/>
            <w:webHidden/>
          </w:rPr>
          <w:tab/>
        </w:r>
        <w:r w:rsidR="00F5132E">
          <w:rPr>
            <w:noProof/>
            <w:webHidden/>
          </w:rPr>
          <w:fldChar w:fldCharType="begin"/>
        </w:r>
        <w:r w:rsidR="00F5132E">
          <w:rPr>
            <w:noProof/>
            <w:webHidden/>
          </w:rPr>
          <w:instrText xml:space="preserve"> PAGEREF _Toc507759765 \h </w:instrText>
        </w:r>
        <w:r w:rsidR="00F5132E">
          <w:rPr>
            <w:noProof/>
            <w:webHidden/>
          </w:rPr>
        </w:r>
        <w:r w:rsidR="00F5132E">
          <w:rPr>
            <w:noProof/>
            <w:webHidden/>
          </w:rPr>
          <w:fldChar w:fldCharType="separate"/>
        </w:r>
        <w:r w:rsidR="00F5132E">
          <w:rPr>
            <w:noProof/>
            <w:webHidden/>
          </w:rPr>
          <w:t>16</w:t>
        </w:r>
        <w:r w:rsidR="00F5132E">
          <w:rPr>
            <w:noProof/>
            <w:webHidden/>
          </w:rPr>
          <w:fldChar w:fldCharType="end"/>
        </w:r>
      </w:hyperlink>
    </w:p>
    <w:p w14:paraId="4C3D9529" w14:textId="4042E0E6" w:rsidR="00F5132E" w:rsidRDefault="000C2914">
      <w:pPr>
        <w:pStyle w:val="TOC3"/>
        <w:tabs>
          <w:tab w:val="right" w:leader="dot" w:pos="9111"/>
        </w:tabs>
        <w:rPr>
          <w:rFonts w:asciiTheme="minorHAnsi" w:eastAsiaTheme="minorEastAsia" w:hAnsiTheme="minorHAnsi" w:cstheme="minorBidi"/>
          <w:noProof/>
          <w:sz w:val="22"/>
          <w:szCs w:val="22"/>
        </w:rPr>
      </w:pPr>
      <w:hyperlink w:anchor="_Toc507759766" w:history="1">
        <w:r w:rsidR="00F5132E" w:rsidRPr="00EA7B86">
          <w:rPr>
            <w:rStyle w:val="Hyperlink"/>
            <w:noProof/>
          </w:rPr>
          <w:t>2.2.3 Thông tin chung về kẻ thù</w:t>
        </w:r>
        <w:r w:rsidR="00F5132E">
          <w:rPr>
            <w:noProof/>
            <w:webHidden/>
          </w:rPr>
          <w:tab/>
        </w:r>
        <w:r w:rsidR="00F5132E">
          <w:rPr>
            <w:noProof/>
            <w:webHidden/>
          </w:rPr>
          <w:fldChar w:fldCharType="begin"/>
        </w:r>
        <w:r w:rsidR="00F5132E">
          <w:rPr>
            <w:noProof/>
            <w:webHidden/>
          </w:rPr>
          <w:instrText xml:space="preserve"> PAGEREF _Toc507759766 \h </w:instrText>
        </w:r>
        <w:r w:rsidR="00F5132E">
          <w:rPr>
            <w:noProof/>
            <w:webHidden/>
          </w:rPr>
        </w:r>
        <w:r w:rsidR="00F5132E">
          <w:rPr>
            <w:noProof/>
            <w:webHidden/>
          </w:rPr>
          <w:fldChar w:fldCharType="separate"/>
        </w:r>
        <w:r w:rsidR="00F5132E">
          <w:rPr>
            <w:noProof/>
            <w:webHidden/>
          </w:rPr>
          <w:t>17</w:t>
        </w:r>
        <w:r w:rsidR="00F5132E">
          <w:rPr>
            <w:noProof/>
            <w:webHidden/>
          </w:rPr>
          <w:fldChar w:fldCharType="end"/>
        </w:r>
      </w:hyperlink>
    </w:p>
    <w:p w14:paraId="71901098" w14:textId="0152587F" w:rsidR="00F5132E" w:rsidRDefault="000C2914">
      <w:pPr>
        <w:pStyle w:val="TOC2"/>
        <w:tabs>
          <w:tab w:val="right" w:leader="dot" w:pos="9111"/>
        </w:tabs>
        <w:rPr>
          <w:rFonts w:asciiTheme="minorHAnsi" w:eastAsiaTheme="minorEastAsia" w:hAnsiTheme="minorHAnsi" w:cstheme="minorBidi"/>
          <w:noProof/>
          <w:sz w:val="22"/>
          <w:szCs w:val="22"/>
        </w:rPr>
      </w:pPr>
      <w:hyperlink w:anchor="_Toc507759767" w:history="1">
        <w:r w:rsidR="00F5132E" w:rsidRPr="00EA7B86">
          <w:rPr>
            <w:rStyle w:val="Hyperlink"/>
            <w:noProof/>
          </w:rPr>
          <w:t>2.3 Chi tiết về nhân vật</w:t>
        </w:r>
        <w:r w:rsidR="00F5132E">
          <w:rPr>
            <w:noProof/>
            <w:webHidden/>
          </w:rPr>
          <w:tab/>
        </w:r>
        <w:r w:rsidR="00F5132E">
          <w:rPr>
            <w:noProof/>
            <w:webHidden/>
          </w:rPr>
          <w:fldChar w:fldCharType="begin"/>
        </w:r>
        <w:r w:rsidR="00F5132E">
          <w:rPr>
            <w:noProof/>
            <w:webHidden/>
          </w:rPr>
          <w:instrText xml:space="preserve"> PAGEREF _Toc507759767 \h </w:instrText>
        </w:r>
        <w:r w:rsidR="00F5132E">
          <w:rPr>
            <w:noProof/>
            <w:webHidden/>
          </w:rPr>
        </w:r>
        <w:r w:rsidR="00F5132E">
          <w:rPr>
            <w:noProof/>
            <w:webHidden/>
          </w:rPr>
          <w:fldChar w:fldCharType="separate"/>
        </w:r>
        <w:r w:rsidR="00F5132E">
          <w:rPr>
            <w:noProof/>
            <w:webHidden/>
          </w:rPr>
          <w:t>17</w:t>
        </w:r>
        <w:r w:rsidR="00F5132E">
          <w:rPr>
            <w:noProof/>
            <w:webHidden/>
          </w:rPr>
          <w:fldChar w:fldCharType="end"/>
        </w:r>
      </w:hyperlink>
    </w:p>
    <w:p w14:paraId="3ED99B18" w14:textId="65895630" w:rsidR="00F5132E" w:rsidRDefault="000C2914">
      <w:pPr>
        <w:pStyle w:val="TOC3"/>
        <w:tabs>
          <w:tab w:val="right" w:leader="dot" w:pos="9111"/>
        </w:tabs>
        <w:rPr>
          <w:rFonts w:asciiTheme="minorHAnsi" w:eastAsiaTheme="minorEastAsia" w:hAnsiTheme="minorHAnsi" w:cstheme="minorBidi"/>
          <w:noProof/>
          <w:sz w:val="22"/>
          <w:szCs w:val="22"/>
        </w:rPr>
      </w:pPr>
      <w:hyperlink w:anchor="_Toc507759768" w:history="1">
        <w:r w:rsidR="00F5132E" w:rsidRPr="00EA7B86">
          <w:rPr>
            <w:rStyle w:val="Hyperlink"/>
            <w:noProof/>
          </w:rPr>
          <w:t>2.3.1 Xây dựng di chuyển cho nhân vật</w:t>
        </w:r>
        <w:r w:rsidR="00F5132E">
          <w:rPr>
            <w:noProof/>
            <w:webHidden/>
          </w:rPr>
          <w:tab/>
        </w:r>
        <w:r w:rsidR="00F5132E">
          <w:rPr>
            <w:noProof/>
            <w:webHidden/>
          </w:rPr>
          <w:fldChar w:fldCharType="begin"/>
        </w:r>
        <w:r w:rsidR="00F5132E">
          <w:rPr>
            <w:noProof/>
            <w:webHidden/>
          </w:rPr>
          <w:instrText xml:space="preserve"> PAGEREF _Toc507759768 \h </w:instrText>
        </w:r>
        <w:r w:rsidR="00F5132E">
          <w:rPr>
            <w:noProof/>
            <w:webHidden/>
          </w:rPr>
        </w:r>
        <w:r w:rsidR="00F5132E">
          <w:rPr>
            <w:noProof/>
            <w:webHidden/>
          </w:rPr>
          <w:fldChar w:fldCharType="separate"/>
        </w:r>
        <w:r w:rsidR="00F5132E">
          <w:rPr>
            <w:noProof/>
            <w:webHidden/>
          </w:rPr>
          <w:t>17</w:t>
        </w:r>
        <w:r w:rsidR="00F5132E">
          <w:rPr>
            <w:noProof/>
            <w:webHidden/>
          </w:rPr>
          <w:fldChar w:fldCharType="end"/>
        </w:r>
      </w:hyperlink>
    </w:p>
    <w:p w14:paraId="3D1FB592" w14:textId="746E4DB3" w:rsidR="00F5132E" w:rsidRDefault="000C2914">
      <w:pPr>
        <w:pStyle w:val="TOC3"/>
        <w:tabs>
          <w:tab w:val="right" w:leader="dot" w:pos="9111"/>
        </w:tabs>
        <w:rPr>
          <w:rFonts w:asciiTheme="minorHAnsi" w:eastAsiaTheme="minorEastAsia" w:hAnsiTheme="minorHAnsi" w:cstheme="minorBidi"/>
          <w:noProof/>
          <w:sz w:val="22"/>
          <w:szCs w:val="22"/>
        </w:rPr>
      </w:pPr>
      <w:hyperlink w:anchor="_Toc507759769" w:history="1">
        <w:r w:rsidR="00F5132E" w:rsidRPr="00EA7B86">
          <w:rPr>
            <w:rStyle w:val="Hyperlink"/>
            <w:noProof/>
          </w:rPr>
          <w:t>2.3.2 Xây dựng hoạt động nhảy của nhân vật</w:t>
        </w:r>
        <w:r w:rsidR="00F5132E">
          <w:rPr>
            <w:noProof/>
            <w:webHidden/>
          </w:rPr>
          <w:tab/>
        </w:r>
        <w:r w:rsidR="00F5132E">
          <w:rPr>
            <w:noProof/>
            <w:webHidden/>
          </w:rPr>
          <w:fldChar w:fldCharType="begin"/>
        </w:r>
        <w:r w:rsidR="00F5132E">
          <w:rPr>
            <w:noProof/>
            <w:webHidden/>
          </w:rPr>
          <w:instrText xml:space="preserve"> PAGEREF _Toc507759769 \h </w:instrText>
        </w:r>
        <w:r w:rsidR="00F5132E">
          <w:rPr>
            <w:noProof/>
            <w:webHidden/>
          </w:rPr>
        </w:r>
        <w:r w:rsidR="00F5132E">
          <w:rPr>
            <w:noProof/>
            <w:webHidden/>
          </w:rPr>
          <w:fldChar w:fldCharType="separate"/>
        </w:r>
        <w:r w:rsidR="00F5132E">
          <w:rPr>
            <w:noProof/>
            <w:webHidden/>
          </w:rPr>
          <w:t>18</w:t>
        </w:r>
        <w:r w:rsidR="00F5132E">
          <w:rPr>
            <w:noProof/>
            <w:webHidden/>
          </w:rPr>
          <w:fldChar w:fldCharType="end"/>
        </w:r>
      </w:hyperlink>
    </w:p>
    <w:p w14:paraId="04857151" w14:textId="0FD5B0D1" w:rsidR="00F5132E" w:rsidRDefault="000C2914">
      <w:pPr>
        <w:pStyle w:val="TOC3"/>
        <w:tabs>
          <w:tab w:val="right" w:leader="dot" w:pos="9111"/>
        </w:tabs>
        <w:rPr>
          <w:rFonts w:asciiTheme="minorHAnsi" w:eastAsiaTheme="minorEastAsia" w:hAnsiTheme="minorHAnsi" w:cstheme="minorBidi"/>
          <w:noProof/>
          <w:sz w:val="22"/>
          <w:szCs w:val="22"/>
        </w:rPr>
      </w:pPr>
      <w:hyperlink w:anchor="_Toc507759770" w:history="1">
        <w:r w:rsidR="00F5132E" w:rsidRPr="00EA7B86">
          <w:rPr>
            <w:rStyle w:val="Hyperlink"/>
            <w:noProof/>
          </w:rPr>
          <w:t>2.3.3 Tạo khung nhìn cho nhân vật</w:t>
        </w:r>
        <w:r w:rsidR="00F5132E">
          <w:rPr>
            <w:noProof/>
            <w:webHidden/>
          </w:rPr>
          <w:tab/>
        </w:r>
        <w:r w:rsidR="00F5132E">
          <w:rPr>
            <w:noProof/>
            <w:webHidden/>
          </w:rPr>
          <w:fldChar w:fldCharType="begin"/>
        </w:r>
        <w:r w:rsidR="00F5132E">
          <w:rPr>
            <w:noProof/>
            <w:webHidden/>
          </w:rPr>
          <w:instrText xml:space="preserve"> PAGEREF _Toc507759770 \h </w:instrText>
        </w:r>
        <w:r w:rsidR="00F5132E">
          <w:rPr>
            <w:noProof/>
            <w:webHidden/>
          </w:rPr>
        </w:r>
        <w:r w:rsidR="00F5132E">
          <w:rPr>
            <w:noProof/>
            <w:webHidden/>
          </w:rPr>
          <w:fldChar w:fldCharType="separate"/>
        </w:r>
        <w:r w:rsidR="00F5132E">
          <w:rPr>
            <w:noProof/>
            <w:webHidden/>
          </w:rPr>
          <w:t>19</w:t>
        </w:r>
        <w:r w:rsidR="00F5132E">
          <w:rPr>
            <w:noProof/>
            <w:webHidden/>
          </w:rPr>
          <w:fldChar w:fldCharType="end"/>
        </w:r>
      </w:hyperlink>
    </w:p>
    <w:p w14:paraId="0E58EAA6" w14:textId="2775AC58" w:rsidR="00F5132E" w:rsidRDefault="000C2914">
      <w:pPr>
        <w:pStyle w:val="TOC3"/>
        <w:tabs>
          <w:tab w:val="right" w:leader="dot" w:pos="9111"/>
        </w:tabs>
        <w:rPr>
          <w:rFonts w:asciiTheme="minorHAnsi" w:eastAsiaTheme="minorEastAsia" w:hAnsiTheme="minorHAnsi" w:cstheme="minorBidi"/>
          <w:noProof/>
          <w:sz w:val="22"/>
          <w:szCs w:val="22"/>
        </w:rPr>
      </w:pPr>
      <w:hyperlink w:anchor="_Toc507759771" w:history="1">
        <w:r w:rsidR="00F5132E" w:rsidRPr="00EA7B86">
          <w:rPr>
            <w:rStyle w:val="Hyperlink"/>
            <w:noProof/>
          </w:rPr>
          <w:t>2.3.4 Xây dựng hoạt động bắn cho nhân vật</w:t>
        </w:r>
        <w:r w:rsidR="00F5132E">
          <w:rPr>
            <w:noProof/>
            <w:webHidden/>
          </w:rPr>
          <w:tab/>
        </w:r>
        <w:r w:rsidR="00F5132E">
          <w:rPr>
            <w:noProof/>
            <w:webHidden/>
          </w:rPr>
          <w:fldChar w:fldCharType="begin"/>
        </w:r>
        <w:r w:rsidR="00F5132E">
          <w:rPr>
            <w:noProof/>
            <w:webHidden/>
          </w:rPr>
          <w:instrText xml:space="preserve"> PAGEREF _Toc507759771 \h </w:instrText>
        </w:r>
        <w:r w:rsidR="00F5132E">
          <w:rPr>
            <w:noProof/>
            <w:webHidden/>
          </w:rPr>
        </w:r>
        <w:r w:rsidR="00F5132E">
          <w:rPr>
            <w:noProof/>
            <w:webHidden/>
          </w:rPr>
          <w:fldChar w:fldCharType="separate"/>
        </w:r>
        <w:r w:rsidR="00F5132E">
          <w:rPr>
            <w:noProof/>
            <w:webHidden/>
          </w:rPr>
          <w:t>20</w:t>
        </w:r>
        <w:r w:rsidR="00F5132E">
          <w:rPr>
            <w:noProof/>
            <w:webHidden/>
          </w:rPr>
          <w:fldChar w:fldCharType="end"/>
        </w:r>
      </w:hyperlink>
    </w:p>
    <w:p w14:paraId="042E9AF4" w14:textId="04631A01" w:rsidR="00F5132E" w:rsidRDefault="000C2914">
      <w:pPr>
        <w:pStyle w:val="TOC3"/>
        <w:tabs>
          <w:tab w:val="right" w:leader="dot" w:pos="9111"/>
        </w:tabs>
        <w:rPr>
          <w:rFonts w:asciiTheme="minorHAnsi" w:eastAsiaTheme="minorEastAsia" w:hAnsiTheme="minorHAnsi" w:cstheme="minorBidi"/>
          <w:noProof/>
          <w:sz w:val="22"/>
          <w:szCs w:val="22"/>
        </w:rPr>
      </w:pPr>
      <w:hyperlink w:anchor="_Toc507759772" w:history="1">
        <w:r w:rsidR="00F5132E" w:rsidRPr="00EA7B86">
          <w:rPr>
            <w:rStyle w:val="Hyperlink"/>
            <w:noProof/>
          </w:rPr>
          <w:t>2.3.5 Xây dựng hoạt động nạp đạn cho nhân vật</w:t>
        </w:r>
        <w:r w:rsidR="00F5132E">
          <w:rPr>
            <w:noProof/>
            <w:webHidden/>
          </w:rPr>
          <w:tab/>
        </w:r>
        <w:r w:rsidR="00F5132E">
          <w:rPr>
            <w:noProof/>
            <w:webHidden/>
          </w:rPr>
          <w:fldChar w:fldCharType="begin"/>
        </w:r>
        <w:r w:rsidR="00F5132E">
          <w:rPr>
            <w:noProof/>
            <w:webHidden/>
          </w:rPr>
          <w:instrText xml:space="preserve"> PAGEREF _Toc507759772 \h </w:instrText>
        </w:r>
        <w:r w:rsidR="00F5132E">
          <w:rPr>
            <w:noProof/>
            <w:webHidden/>
          </w:rPr>
        </w:r>
        <w:r w:rsidR="00F5132E">
          <w:rPr>
            <w:noProof/>
            <w:webHidden/>
          </w:rPr>
          <w:fldChar w:fldCharType="separate"/>
        </w:r>
        <w:r w:rsidR="00F5132E">
          <w:rPr>
            <w:noProof/>
            <w:webHidden/>
          </w:rPr>
          <w:t>22</w:t>
        </w:r>
        <w:r w:rsidR="00F5132E">
          <w:rPr>
            <w:noProof/>
            <w:webHidden/>
          </w:rPr>
          <w:fldChar w:fldCharType="end"/>
        </w:r>
      </w:hyperlink>
    </w:p>
    <w:p w14:paraId="0AFB4268" w14:textId="27303919" w:rsidR="00F5132E" w:rsidRDefault="000C2914">
      <w:pPr>
        <w:pStyle w:val="TOC2"/>
        <w:tabs>
          <w:tab w:val="right" w:leader="dot" w:pos="9111"/>
        </w:tabs>
        <w:rPr>
          <w:rFonts w:asciiTheme="minorHAnsi" w:eastAsiaTheme="minorEastAsia" w:hAnsiTheme="minorHAnsi" w:cstheme="minorBidi"/>
          <w:noProof/>
          <w:sz w:val="22"/>
          <w:szCs w:val="22"/>
        </w:rPr>
      </w:pPr>
      <w:hyperlink w:anchor="_Toc507759773" w:history="1">
        <w:r w:rsidR="00F5132E" w:rsidRPr="00EA7B86">
          <w:rPr>
            <w:rStyle w:val="Hyperlink"/>
            <w:noProof/>
          </w:rPr>
          <w:t>2.4 Chi tiết về kẻ thù</w:t>
        </w:r>
        <w:r w:rsidR="00F5132E">
          <w:rPr>
            <w:noProof/>
            <w:webHidden/>
          </w:rPr>
          <w:tab/>
        </w:r>
        <w:r w:rsidR="00F5132E">
          <w:rPr>
            <w:noProof/>
            <w:webHidden/>
          </w:rPr>
          <w:fldChar w:fldCharType="begin"/>
        </w:r>
        <w:r w:rsidR="00F5132E">
          <w:rPr>
            <w:noProof/>
            <w:webHidden/>
          </w:rPr>
          <w:instrText xml:space="preserve"> PAGEREF _Toc507759773 \h </w:instrText>
        </w:r>
        <w:r w:rsidR="00F5132E">
          <w:rPr>
            <w:noProof/>
            <w:webHidden/>
          </w:rPr>
        </w:r>
        <w:r w:rsidR="00F5132E">
          <w:rPr>
            <w:noProof/>
            <w:webHidden/>
          </w:rPr>
          <w:fldChar w:fldCharType="separate"/>
        </w:r>
        <w:r w:rsidR="00F5132E">
          <w:rPr>
            <w:noProof/>
            <w:webHidden/>
          </w:rPr>
          <w:t>23</w:t>
        </w:r>
        <w:r w:rsidR="00F5132E">
          <w:rPr>
            <w:noProof/>
            <w:webHidden/>
          </w:rPr>
          <w:fldChar w:fldCharType="end"/>
        </w:r>
      </w:hyperlink>
    </w:p>
    <w:p w14:paraId="642F595C" w14:textId="2911E277" w:rsidR="00F5132E" w:rsidRDefault="000C2914">
      <w:pPr>
        <w:pStyle w:val="TOC3"/>
        <w:tabs>
          <w:tab w:val="right" w:leader="dot" w:pos="9111"/>
        </w:tabs>
        <w:rPr>
          <w:rFonts w:asciiTheme="minorHAnsi" w:eastAsiaTheme="minorEastAsia" w:hAnsiTheme="minorHAnsi" w:cstheme="minorBidi"/>
          <w:noProof/>
          <w:sz w:val="22"/>
          <w:szCs w:val="22"/>
        </w:rPr>
      </w:pPr>
      <w:hyperlink w:anchor="_Toc507759774" w:history="1">
        <w:r w:rsidR="00F5132E" w:rsidRPr="00EA7B86">
          <w:rPr>
            <w:rStyle w:val="Hyperlink"/>
            <w:noProof/>
          </w:rPr>
          <w:t>2.4.1 Cụ thể từng loại zombie</w:t>
        </w:r>
        <w:r w:rsidR="00F5132E">
          <w:rPr>
            <w:noProof/>
            <w:webHidden/>
          </w:rPr>
          <w:tab/>
        </w:r>
        <w:r w:rsidR="00F5132E">
          <w:rPr>
            <w:noProof/>
            <w:webHidden/>
          </w:rPr>
          <w:fldChar w:fldCharType="begin"/>
        </w:r>
        <w:r w:rsidR="00F5132E">
          <w:rPr>
            <w:noProof/>
            <w:webHidden/>
          </w:rPr>
          <w:instrText xml:space="preserve"> PAGEREF _Toc507759774 \h </w:instrText>
        </w:r>
        <w:r w:rsidR="00F5132E">
          <w:rPr>
            <w:noProof/>
            <w:webHidden/>
          </w:rPr>
        </w:r>
        <w:r w:rsidR="00F5132E">
          <w:rPr>
            <w:noProof/>
            <w:webHidden/>
          </w:rPr>
          <w:fldChar w:fldCharType="separate"/>
        </w:r>
        <w:r w:rsidR="00F5132E">
          <w:rPr>
            <w:noProof/>
            <w:webHidden/>
          </w:rPr>
          <w:t>23</w:t>
        </w:r>
        <w:r w:rsidR="00F5132E">
          <w:rPr>
            <w:noProof/>
            <w:webHidden/>
          </w:rPr>
          <w:fldChar w:fldCharType="end"/>
        </w:r>
      </w:hyperlink>
    </w:p>
    <w:p w14:paraId="07840680" w14:textId="75B47ECE" w:rsidR="00F5132E" w:rsidRDefault="000C2914">
      <w:pPr>
        <w:pStyle w:val="TOC3"/>
        <w:tabs>
          <w:tab w:val="right" w:leader="dot" w:pos="9111"/>
        </w:tabs>
        <w:rPr>
          <w:rFonts w:asciiTheme="minorHAnsi" w:eastAsiaTheme="minorEastAsia" w:hAnsiTheme="minorHAnsi" w:cstheme="minorBidi"/>
          <w:noProof/>
          <w:sz w:val="22"/>
          <w:szCs w:val="22"/>
        </w:rPr>
      </w:pPr>
      <w:hyperlink w:anchor="_Toc507759775" w:history="1">
        <w:r w:rsidR="00F5132E" w:rsidRPr="00EA7B86">
          <w:rPr>
            <w:rStyle w:val="Hyperlink"/>
            <w:noProof/>
          </w:rPr>
          <w:t>2.4.2 Xây dựng chuỗi hoạt động cho kẻ thù</w:t>
        </w:r>
        <w:r w:rsidR="00F5132E">
          <w:rPr>
            <w:noProof/>
            <w:webHidden/>
          </w:rPr>
          <w:tab/>
        </w:r>
        <w:r w:rsidR="00F5132E">
          <w:rPr>
            <w:noProof/>
            <w:webHidden/>
          </w:rPr>
          <w:fldChar w:fldCharType="begin"/>
        </w:r>
        <w:r w:rsidR="00F5132E">
          <w:rPr>
            <w:noProof/>
            <w:webHidden/>
          </w:rPr>
          <w:instrText xml:space="preserve"> PAGEREF _Toc507759775 \h </w:instrText>
        </w:r>
        <w:r w:rsidR="00F5132E">
          <w:rPr>
            <w:noProof/>
            <w:webHidden/>
          </w:rPr>
        </w:r>
        <w:r w:rsidR="00F5132E">
          <w:rPr>
            <w:noProof/>
            <w:webHidden/>
          </w:rPr>
          <w:fldChar w:fldCharType="separate"/>
        </w:r>
        <w:r w:rsidR="00F5132E">
          <w:rPr>
            <w:noProof/>
            <w:webHidden/>
          </w:rPr>
          <w:t>28</w:t>
        </w:r>
        <w:r w:rsidR="00F5132E">
          <w:rPr>
            <w:noProof/>
            <w:webHidden/>
          </w:rPr>
          <w:fldChar w:fldCharType="end"/>
        </w:r>
      </w:hyperlink>
    </w:p>
    <w:p w14:paraId="6EFA1B70" w14:textId="588A65E1" w:rsidR="00F5132E" w:rsidRDefault="000C2914">
      <w:pPr>
        <w:pStyle w:val="TOC3"/>
        <w:tabs>
          <w:tab w:val="right" w:leader="dot" w:pos="9111"/>
        </w:tabs>
        <w:rPr>
          <w:rFonts w:asciiTheme="minorHAnsi" w:eastAsiaTheme="minorEastAsia" w:hAnsiTheme="minorHAnsi" w:cstheme="minorBidi"/>
          <w:noProof/>
          <w:sz w:val="22"/>
          <w:szCs w:val="22"/>
        </w:rPr>
      </w:pPr>
      <w:hyperlink w:anchor="_Toc507759776" w:history="1">
        <w:r w:rsidR="00F5132E" w:rsidRPr="00EA7B86">
          <w:rPr>
            <w:rStyle w:val="Hyperlink"/>
            <w:noProof/>
          </w:rPr>
          <w:t>2.4.3 Xây dựng cách kẻ thù tìm người chơi</w:t>
        </w:r>
        <w:r w:rsidR="00F5132E">
          <w:rPr>
            <w:noProof/>
            <w:webHidden/>
          </w:rPr>
          <w:tab/>
        </w:r>
        <w:r w:rsidR="00F5132E">
          <w:rPr>
            <w:noProof/>
            <w:webHidden/>
          </w:rPr>
          <w:fldChar w:fldCharType="begin"/>
        </w:r>
        <w:r w:rsidR="00F5132E">
          <w:rPr>
            <w:noProof/>
            <w:webHidden/>
          </w:rPr>
          <w:instrText xml:space="preserve"> PAGEREF _Toc507759776 \h </w:instrText>
        </w:r>
        <w:r w:rsidR="00F5132E">
          <w:rPr>
            <w:noProof/>
            <w:webHidden/>
          </w:rPr>
        </w:r>
        <w:r w:rsidR="00F5132E">
          <w:rPr>
            <w:noProof/>
            <w:webHidden/>
          </w:rPr>
          <w:fldChar w:fldCharType="separate"/>
        </w:r>
        <w:r w:rsidR="00F5132E">
          <w:rPr>
            <w:noProof/>
            <w:webHidden/>
          </w:rPr>
          <w:t>30</w:t>
        </w:r>
        <w:r w:rsidR="00F5132E">
          <w:rPr>
            <w:noProof/>
            <w:webHidden/>
          </w:rPr>
          <w:fldChar w:fldCharType="end"/>
        </w:r>
      </w:hyperlink>
    </w:p>
    <w:p w14:paraId="0BFB87B5" w14:textId="64E38447" w:rsidR="00F5132E" w:rsidRDefault="000C2914">
      <w:pPr>
        <w:pStyle w:val="TOC3"/>
        <w:tabs>
          <w:tab w:val="right" w:leader="dot" w:pos="9111"/>
        </w:tabs>
        <w:rPr>
          <w:rFonts w:asciiTheme="minorHAnsi" w:eastAsiaTheme="minorEastAsia" w:hAnsiTheme="minorHAnsi" w:cstheme="minorBidi"/>
          <w:noProof/>
          <w:sz w:val="22"/>
          <w:szCs w:val="22"/>
        </w:rPr>
      </w:pPr>
      <w:hyperlink w:anchor="_Toc507759777" w:history="1">
        <w:r w:rsidR="00F5132E" w:rsidRPr="00EA7B86">
          <w:rPr>
            <w:rStyle w:val="Hyperlink"/>
            <w:noProof/>
          </w:rPr>
          <w:t>2.4.4 Xây dựng cách kẻ thù tấn công người chơi</w:t>
        </w:r>
        <w:r w:rsidR="00F5132E">
          <w:rPr>
            <w:noProof/>
            <w:webHidden/>
          </w:rPr>
          <w:tab/>
        </w:r>
        <w:r w:rsidR="00F5132E">
          <w:rPr>
            <w:noProof/>
            <w:webHidden/>
          </w:rPr>
          <w:fldChar w:fldCharType="begin"/>
        </w:r>
        <w:r w:rsidR="00F5132E">
          <w:rPr>
            <w:noProof/>
            <w:webHidden/>
          </w:rPr>
          <w:instrText xml:space="preserve"> PAGEREF _Toc507759777 \h </w:instrText>
        </w:r>
        <w:r w:rsidR="00F5132E">
          <w:rPr>
            <w:noProof/>
            <w:webHidden/>
          </w:rPr>
        </w:r>
        <w:r w:rsidR="00F5132E">
          <w:rPr>
            <w:noProof/>
            <w:webHidden/>
          </w:rPr>
          <w:fldChar w:fldCharType="separate"/>
        </w:r>
        <w:r w:rsidR="00F5132E">
          <w:rPr>
            <w:noProof/>
            <w:webHidden/>
          </w:rPr>
          <w:t>33</w:t>
        </w:r>
        <w:r w:rsidR="00F5132E">
          <w:rPr>
            <w:noProof/>
            <w:webHidden/>
          </w:rPr>
          <w:fldChar w:fldCharType="end"/>
        </w:r>
      </w:hyperlink>
    </w:p>
    <w:p w14:paraId="4B91F382" w14:textId="796E36BA" w:rsidR="00F5132E" w:rsidRDefault="000C2914">
      <w:pPr>
        <w:pStyle w:val="TOC2"/>
        <w:tabs>
          <w:tab w:val="right" w:leader="dot" w:pos="9111"/>
        </w:tabs>
        <w:rPr>
          <w:rFonts w:asciiTheme="minorHAnsi" w:eastAsiaTheme="minorEastAsia" w:hAnsiTheme="minorHAnsi" w:cstheme="minorBidi"/>
          <w:noProof/>
          <w:sz w:val="22"/>
          <w:szCs w:val="22"/>
        </w:rPr>
      </w:pPr>
      <w:hyperlink w:anchor="_Toc507759778" w:history="1">
        <w:r w:rsidR="00F5132E" w:rsidRPr="00EA7B86">
          <w:rPr>
            <w:rStyle w:val="Hyperlink"/>
            <w:noProof/>
          </w:rPr>
          <w:t>2.5 Tổng kết chương</w:t>
        </w:r>
        <w:r w:rsidR="00F5132E">
          <w:rPr>
            <w:noProof/>
            <w:webHidden/>
          </w:rPr>
          <w:tab/>
        </w:r>
        <w:r w:rsidR="00F5132E">
          <w:rPr>
            <w:noProof/>
            <w:webHidden/>
          </w:rPr>
          <w:fldChar w:fldCharType="begin"/>
        </w:r>
        <w:r w:rsidR="00F5132E">
          <w:rPr>
            <w:noProof/>
            <w:webHidden/>
          </w:rPr>
          <w:instrText xml:space="preserve"> PAGEREF _Toc507759778 \h </w:instrText>
        </w:r>
        <w:r w:rsidR="00F5132E">
          <w:rPr>
            <w:noProof/>
            <w:webHidden/>
          </w:rPr>
        </w:r>
        <w:r w:rsidR="00F5132E">
          <w:rPr>
            <w:noProof/>
            <w:webHidden/>
          </w:rPr>
          <w:fldChar w:fldCharType="separate"/>
        </w:r>
        <w:r w:rsidR="00F5132E">
          <w:rPr>
            <w:noProof/>
            <w:webHidden/>
          </w:rPr>
          <w:t>33</w:t>
        </w:r>
        <w:r w:rsidR="00F5132E">
          <w:rPr>
            <w:noProof/>
            <w:webHidden/>
          </w:rPr>
          <w:fldChar w:fldCharType="end"/>
        </w:r>
      </w:hyperlink>
    </w:p>
    <w:p w14:paraId="3937AA61" w14:textId="4365A560" w:rsidR="00F5132E" w:rsidRDefault="000C2914">
      <w:pPr>
        <w:pStyle w:val="TOC1"/>
        <w:tabs>
          <w:tab w:val="right" w:leader="dot" w:pos="9111"/>
        </w:tabs>
        <w:rPr>
          <w:rFonts w:asciiTheme="minorHAnsi" w:eastAsiaTheme="minorEastAsia" w:hAnsiTheme="minorHAnsi" w:cstheme="minorBidi"/>
          <w:noProof/>
          <w:sz w:val="22"/>
          <w:szCs w:val="22"/>
        </w:rPr>
      </w:pPr>
      <w:hyperlink w:anchor="_Toc507759779" w:history="1">
        <w:r w:rsidR="00F5132E" w:rsidRPr="00EA7B86">
          <w:rPr>
            <w:rStyle w:val="Hyperlink"/>
            <w:noProof/>
          </w:rPr>
          <w:t>CHƯƠNG 3 – XÂY DỰNG HỆ ĐA NGƯỜI CHƠI TRÊN NỀN MẠNG NỘI BỘ (LAN)</w:t>
        </w:r>
        <w:r w:rsidR="00F5132E">
          <w:rPr>
            <w:noProof/>
            <w:webHidden/>
          </w:rPr>
          <w:tab/>
        </w:r>
        <w:r w:rsidR="00F5132E">
          <w:rPr>
            <w:noProof/>
            <w:webHidden/>
          </w:rPr>
          <w:fldChar w:fldCharType="begin"/>
        </w:r>
        <w:r w:rsidR="00F5132E">
          <w:rPr>
            <w:noProof/>
            <w:webHidden/>
          </w:rPr>
          <w:instrText xml:space="preserve"> PAGEREF _Toc507759779 \h </w:instrText>
        </w:r>
        <w:r w:rsidR="00F5132E">
          <w:rPr>
            <w:noProof/>
            <w:webHidden/>
          </w:rPr>
        </w:r>
        <w:r w:rsidR="00F5132E">
          <w:rPr>
            <w:noProof/>
            <w:webHidden/>
          </w:rPr>
          <w:fldChar w:fldCharType="separate"/>
        </w:r>
        <w:r w:rsidR="00F5132E">
          <w:rPr>
            <w:noProof/>
            <w:webHidden/>
          </w:rPr>
          <w:t>34</w:t>
        </w:r>
        <w:r w:rsidR="00F5132E">
          <w:rPr>
            <w:noProof/>
            <w:webHidden/>
          </w:rPr>
          <w:fldChar w:fldCharType="end"/>
        </w:r>
      </w:hyperlink>
    </w:p>
    <w:p w14:paraId="27901126" w14:textId="1C279F94" w:rsidR="00F5132E" w:rsidRDefault="000C2914">
      <w:pPr>
        <w:pStyle w:val="TOC2"/>
        <w:tabs>
          <w:tab w:val="right" w:leader="dot" w:pos="9111"/>
        </w:tabs>
        <w:rPr>
          <w:rFonts w:asciiTheme="minorHAnsi" w:eastAsiaTheme="minorEastAsia" w:hAnsiTheme="minorHAnsi" w:cstheme="minorBidi"/>
          <w:noProof/>
          <w:sz w:val="22"/>
          <w:szCs w:val="22"/>
        </w:rPr>
      </w:pPr>
      <w:hyperlink w:anchor="_Toc507759780" w:history="1">
        <w:r w:rsidR="00F5132E" w:rsidRPr="00EA7B86">
          <w:rPr>
            <w:rStyle w:val="Hyperlink"/>
            <w:noProof/>
          </w:rPr>
          <w:t>3.1 Tổng quan về mạng lưới đa người chơi của Unity</w:t>
        </w:r>
        <w:r w:rsidR="00F5132E">
          <w:rPr>
            <w:noProof/>
            <w:webHidden/>
          </w:rPr>
          <w:tab/>
        </w:r>
        <w:r w:rsidR="00F5132E">
          <w:rPr>
            <w:noProof/>
            <w:webHidden/>
          </w:rPr>
          <w:fldChar w:fldCharType="begin"/>
        </w:r>
        <w:r w:rsidR="00F5132E">
          <w:rPr>
            <w:noProof/>
            <w:webHidden/>
          </w:rPr>
          <w:instrText xml:space="preserve"> PAGEREF _Toc507759780 \h </w:instrText>
        </w:r>
        <w:r w:rsidR="00F5132E">
          <w:rPr>
            <w:noProof/>
            <w:webHidden/>
          </w:rPr>
        </w:r>
        <w:r w:rsidR="00F5132E">
          <w:rPr>
            <w:noProof/>
            <w:webHidden/>
          </w:rPr>
          <w:fldChar w:fldCharType="separate"/>
        </w:r>
        <w:r w:rsidR="00F5132E">
          <w:rPr>
            <w:noProof/>
            <w:webHidden/>
          </w:rPr>
          <w:t>34</w:t>
        </w:r>
        <w:r w:rsidR="00F5132E">
          <w:rPr>
            <w:noProof/>
            <w:webHidden/>
          </w:rPr>
          <w:fldChar w:fldCharType="end"/>
        </w:r>
      </w:hyperlink>
    </w:p>
    <w:p w14:paraId="5CEEA456" w14:textId="225380EF" w:rsidR="00F5132E" w:rsidRDefault="000C2914">
      <w:pPr>
        <w:pStyle w:val="TOC3"/>
        <w:tabs>
          <w:tab w:val="right" w:leader="dot" w:pos="9111"/>
        </w:tabs>
        <w:rPr>
          <w:rFonts w:asciiTheme="minorHAnsi" w:eastAsiaTheme="minorEastAsia" w:hAnsiTheme="minorHAnsi" w:cstheme="minorBidi"/>
          <w:noProof/>
          <w:sz w:val="22"/>
          <w:szCs w:val="22"/>
        </w:rPr>
      </w:pPr>
      <w:hyperlink w:anchor="_Toc507759781" w:history="1">
        <w:r w:rsidR="00F5132E" w:rsidRPr="00EA7B86">
          <w:rPr>
            <w:rStyle w:val="Hyperlink"/>
            <w:noProof/>
          </w:rPr>
          <w:t>3.1.1 High Level Scripting API (High Level API hay HLAPI)</w:t>
        </w:r>
        <w:r w:rsidR="00F5132E">
          <w:rPr>
            <w:noProof/>
            <w:webHidden/>
          </w:rPr>
          <w:tab/>
        </w:r>
        <w:r w:rsidR="00F5132E">
          <w:rPr>
            <w:noProof/>
            <w:webHidden/>
          </w:rPr>
          <w:fldChar w:fldCharType="begin"/>
        </w:r>
        <w:r w:rsidR="00F5132E">
          <w:rPr>
            <w:noProof/>
            <w:webHidden/>
          </w:rPr>
          <w:instrText xml:space="preserve"> PAGEREF _Toc507759781 \h </w:instrText>
        </w:r>
        <w:r w:rsidR="00F5132E">
          <w:rPr>
            <w:noProof/>
            <w:webHidden/>
          </w:rPr>
        </w:r>
        <w:r w:rsidR="00F5132E">
          <w:rPr>
            <w:noProof/>
            <w:webHidden/>
          </w:rPr>
          <w:fldChar w:fldCharType="separate"/>
        </w:r>
        <w:r w:rsidR="00F5132E">
          <w:rPr>
            <w:noProof/>
            <w:webHidden/>
          </w:rPr>
          <w:t>35</w:t>
        </w:r>
        <w:r w:rsidR="00F5132E">
          <w:rPr>
            <w:noProof/>
            <w:webHidden/>
          </w:rPr>
          <w:fldChar w:fldCharType="end"/>
        </w:r>
      </w:hyperlink>
    </w:p>
    <w:p w14:paraId="4A2366A9" w14:textId="46BBD247" w:rsidR="00F5132E" w:rsidRDefault="000C2914">
      <w:pPr>
        <w:pStyle w:val="TOC3"/>
        <w:tabs>
          <w:tab w:val="right" w:leader="dot" w:pos="9111"/>
        </w:tabs>
        <w:rPr>
          <w:rFonts w:asciiTheme="minorHAnsi" w:eastAsiaTheme="minorEastAsia" w:hAnsiTheme="minorHAnsi" w:cstheme="minorBidi"/>
          <w:noProof/>
          <w:sz w:val="22"/>
          <w:szCs w:val="22"/>
        </w:rPr>
      </w:pPr>
      <w:hyperlink w:anchor="_Toc507759782" w:history="1">
        <w:r w:rsidR="00F5132E" w:rsidRPr="00EA7B86">
          <w:rPr>
            <w:rStyle w:val="Hyperlink"/>
            <w:noProof/>
          </w:rPr>
          <w:t>3.1.2 Trình soạn thảo và trình hoạt động tích hợp</w:t>
        </w:r>
        <w:r w:rsidR="00F5132E">
          <w:rPr>
            <w:noProof/>
            <w:webHidden/>
          </w:rPr>
          <w:tab/>
        </w:r>
        <w:r w:rsidR="00F5132E">
          <w:rPr>
            <w:noProof/>
            <w:webHidden/>
          </w:rPr>
          <w:fldChar w:fldCharType="begin"/>
        </w:r>
        <w:r w:rsidR="00F5132E">
          <w:rPr>
            <w:noProof/>
            <w:webHidden/>
          </w:rPr>
          <w:instrText xml:space="preserve"> PAGEREF _Toc507759782 \h </w:instrText>
        </w:r>
        <w:r w:rsidR="00F5132E">
          <w:rPr>
            <w:noProof/>
            <w:webHidden/>
          </w:rPr>
        </w:r>
        <w:r w:rsidR="00F5132E">
          <w:rPr>
            <w:noProof/>
            <w:webHidden/>
          </w:rPr>
          <w:fldChar w:fldCharType="separate"/>
        </w:r>
        <w:r w:rsidR="00F5132E">
          <w:rPr>
            <w:noProof/>
            <w:webHidden/>
          </w:rPr>
          <w:t>37</w:t>
        </w:r>
        <w:r w:rsidR="00F5132E">
          <w:rPr>
            <w:noProof/>
            <w:webHidden/>
          </w:rPr>
          <w:fldChar w:fldCharType="end"/>
        </w:r>
      </w:hyperlink>
    </w:p>
    <w:p w14:paraId="4B263F0E" w14:textId="4B1F0E44" w:rsidR="00F5132E" w:rsidRDefault="000C2914">
      <w:pPr>
        <w:pStyle w:val="TOC3"/>
        <w:tabs>
          <w:tab w:val="right" w:leader="dot" w:pos="9111"/>
        </w:tabs>
        <w:rPr>
          <w:rFonts w:asciiTheme="minorHAnsi" w:eastAsiaTheme="minorEastAsia" w:hAnsiTheme="minorHAnsi" w:cstheme="minorBidi"/>
          <w:noProof/>
          <w:sz w:val="22"/>
          <w:szCs w:val="22"/>
        </w:rPr>
      </w:pPr>
      <w:hyperlink w:anchor="_Toc507759783" w:history="1">
        <w:r w:rsidR="00F5132E" w:rsidRPr="00EA7B86">
          <w:rPr>
            <w:rStyle w:val="Hyperlink"/>
            <w:noProof/>
          </w:rPr>
          <w:t>3.1.3 Các dịch vụ Internet của Unity</w:t>
        </w:r>
        <w:r w:rsidR="00F5132E">
          <w:rPr>
            <w:noProof/>
            <w:webHidden/>
          </w:rPr>
          <w:tab/>
        </w:r>
        <w:r w:rsidR="00F5132E">
          <w:rPr>
            <w:noProof/>
            <w:webHidden/>
          </w:rPr>
          <w:fldChar w:fldCharType="begin"/>
        </w:r>
        <w:r w:rsidR="00F5132E">
          <w:rPr>
            <w:noProof/>
            <w:webHidden/>
          </w:rPr>
          <w:instrText xml:space="preserve"> PAGEREF _Toc507759783 \h </w:instrText>
        </w:r>
        <w:r w:rsidR="00F5132E">
          <w:rPr>
            <w:noProof/>
            <w:webHidden/>
          </w:rPr>
        </w:r>
        <w:r w:rsidR="00F5132E">
          <w:rPr>
            <w:noProof/>
            <w:webHidden/>
          </w:rPr>
          <w:fldChar w:fldCharType="separate"/>
        </w:r>
        <w:r w:rsidR="00F5132E">
          <w:rPr>
            <w:noProof/>
            <w:webHidden/>
          </w:rPr>
          <w:t>37</w:t>
        </w:r>
        <w:r w:rsidR="00F5132E">
          <w:rPr>
            <w:noProof/>
            <w:webHidden/>
          </w:rPr>
          <w:fldChar w:fldCharType="end"/>
        </w:r>
      </w:hyperlink>
    </w:p>
    <w:p w14:paraId="154DD7E0" w14:textId="2325CE3D" w:rsidR="00F5132E" w:rsidRDefault="000C2914">
      <w:pPr>
        <w:pStyle w:val="TOC3"/>
        <w:tabs>
          <w:tab w:val="right" w:leader="dot" w:pos="9111"/>
        </w:tabs>
        <w:rPr>
          <w:rFonts w:asciiTheme="minorHAnsi" w:eastAsiaTheme="minorEastAsia" w:hAnsiTheme="minorHAnsi" w:cstheme="minorBidi"/>
          <w:noProof/>
          <w:sz w:val="22"/>
          <w:szCs w:val="22"/>
        </w:rPr>
      </w:pPr>
      <w:hyperlink w:anchor="_Toc507759784" w:history="1">
        <w:r w:rsidR="00F5132E" w:rsidRPr="00EA7B86">
          <w:rPr>
            <w:rStyle w:val="Hyperlink"/>
            <w:noProof/>
          </w:rPr>
          <w:t>3.1.4 Network Transport và Network Layer</w:t>
        </w:r>
        <w:r w:rsidR="00F5132E">
          <w:rPr>
            <w:noProof/>
            <w:webHidden/>
          </w:rPr>
          <w:tab/>
        </w:r>
        <w:r w:rsidR="00F5132E">
          <w:rPr>
            <w:noProof/>
            <w:webHidden/>
          </w:rPr>
          <w:fldChar w:fldCharType="begin"/>
        </w:r>
        <w:r w:rsidR="00F5132E">
          <w:rPr>
            <w:noProof/>
            <w:webHidden/>
          </w:rPr>
          <w:instrText xml:space="preserve"> PAGEREF _Toc507759784 \h </w:instrText>
        </w:r>
        <w:r w:rsidR="00F5132E">
          <w:rPr>
            <w:noProof/>
            <w:webHidden/>
          </w:rPr>
        </w:r>
        <w:r w:rsidR="00F5132E">
          <w:rPr>
            <w:noProof/>
            <w:webHidden/>
          </w:rPr>
          <w:fldChar w:fldCharType="separate"/>
        </w:r>
        <w:r w:rsidR="00F5132E">
          <w:rPr>
            <w:noProof/>
            <w:webHidden/>
          </w:rPr>
          <w:t>37</w:t>
        </w:r>
        <w:r w:rsidR="00F5132E">
          <w:rPr>
            <w:noProof/>
            <w:webHidden/>
          </w:rPr>
          <w:fldChar w:fldCharType="end"/>
        </w:r>
      </w:hyperlink>
    </w:p>
    <w:p w14:paraId="665F7368" w14:textId="30D90099" w:rsidR="00F5132E" w:rsidRDefault="000C2914">
      <w:pPr>
        <w:pStyle w:val="TOC2"/>
        <w:tabs>
          <w:tab w:val="right" w:leader="dot" w:pos="9111"/>
        </w:tabs>
        <w:rPr>
          <w:rFonts w:asciiTheme="minorHAnsi" w:eastAsiaTheme="minorEastAsia" w:hAnsiTheme="minorHAnsi" w:cstheme="minorBidi"/>
          <w:noProof/>
          <w:sz w:val="22"/>
          <w:szCs w:val="22"/>
        </w:rPr>
      </w:pPr>
      <w:hyperlink w:anchor="_Toc507759785" w:history="1">
        <w:r w:rsidR="00F5132E" w:rsidRPr="00EA7B86">
          <w:rPr>
            <w:rStyle w:val="Hyperlink"/>
            <w:noProof/>
          </w:rPr>
          <w:t>3.2 Nguyên tắc hoạt động cơ bản của mạng đa người chơi nội bộ của Unity</w:t>
        </w:r>
        <w:r w:rsidR="00F5132E">
          <w:rPr>
            <w:noProof/>
            <w:webHidden/>
          </w:rPr>
          <w:tab/>
        </w:r>
        <w:r w:rsidR="00F5132E">
          <w:rPr>
            <w:noProof/>
            <w:webHidden/>
          </w:rPr>
          <w:fldChar w:fldCharType="begin"/>
        </w:r>
        <w:r w:rsidR="00F5132E">
          <w:rPr>
            <w:noProof/>
            <w:webHidden/>
          </w:rPr>
          <w:instrText xml:space="preserve"> PAGEREF _Toc507759785 \h </w:instrText>
        </w:r>
        <w:r w:rsidR="00F5132E">
          <w:rPr>
            <w:noProof/>
            <w:webHidden/>
          </w:rPr>
        </w:r>
        <w:r w:rsidR="00F5132E">
          <w:rPr>
            <w:noProof/>
            <w:webHidden/>
          </w:rPr>
          <w:fldChar w:fldCharType="separate"/>
        </w:r>
        <w:r w:rsidR="00F5132E">
          <w:rPr>
            <w:noProof/>
            <w:webHidden/>
          </w:rPr>
          <w:t>38</w:t>
        </w:r>
        <w:r w:rsidR="00F5132E">
          <w:rPr>
            <w:noProof/>
            <w:webHidden/>
          </w:rPr>
          <w:fldChar w:fldCharType="end"/>
        </w:r>
      </w:hyperlink>
    </w:p>
    <w:p w14:paraId="76DB3E1C" w14:textId="4080C1FC" w:rsidR="00F5132E" w:rsidRDefault="000C2914">
      <w:pPr>
        <w:pStyle w:val="TOC3"/>
        <w:tabs>
          <w:tab w:val="right" w:leader="dot" w:pos="9111"/>
        </w:tabs>
        <w:rPr>
          <w:rFonts w:asciiTheme="minorHAnsi" w:eastAsiaTheme="minorEastAsia" w:hAnsiTheme="minorHAnsi" w:cstheme="minorBidi"/>
          <w:noProof/>
          <w:sz w:val="22"/>
          <w:szCs w:val="22"/>
        </w:rPr>
      </w:pPr>
      <w:hyperlink w:anchor="_Toc507759786" w:history="1">
        <w:r w:rsidR="00F5132E" w:rsidRPr="00EA7B86">
          <w:rPr>
            <w:rStyle w:val="Hyperlink"/>
            <w:noProof/>
          </w:rPr>
          <w:t>3.2.1 Quá trình khởi tạo</w:t>
        </w:r>
        <w:r w:rsidR="00F5132E">
          <w:rPr>
            <w:noProof/>
            <w:webHidden/>
          </w:rPr>
          <w:tab/>
        </w:r>
        <w:r w:rsidR="00F5132E">
          <w:rPr>
            <w:noProof/>
            <w:webHidden/>
          </w:rPr>
          <w:fldChar w:fldCharType="begin"/>
        </w:r>
        <w:r w:rsidR="00F5132E">
          <w:rPr>
            <w:noProof/>
            <w:webHidden/>
          </w:rPr>
          <w:instrText xml:space="preserve"> PAGEREF _Toc507759786 \h </w:instrText>
        </w:r>
        <w:r w:rsidR="00F5132E">
          <w:rPr>
            <w:noProof/>
            <w:webHidden/>
          </w:rPr>
        </w:r>
        <w:r w:rsidR="00F5132E">
          <w:rPr>
            <w:noProof/>
            <w:webHidden/>
          </w:rPr>
          <w:fldChar w:fldCharType="separate"/>
        </w:r>
        <w:r w:rsidR="00F5132E">
          <w:rPr>
            <w:noProof/>
            <w:webHidden/>
          </w:rPr>
          <w:t>39</w:t>
        </w:r>
        <w:r w:rsidR="00F5132E">
          <w:rPr>
            <w:noProof/>
            <w:webHidden/>
          </w:rPr>
          <w:fldChar w:fldCharType="end"/>
        </w:r>
      </w:hyperlink>
    </w:p>
    <w:p w14:paraId="53EAB680" w14:textId="42F909F8" w:rsidR="00F5132E" w:rsidRDefault="000C2914">
      <w:pPr>
        <w:pStyle w:val="TOC3"/>
        <w:tabs>
          <w:tab w:val="right" w:leader="dot" w:pos="9111"/>
        </w:tabs>
        <w:rPr>
          <w:rFonts w:asciiTheme="minorHAnsi" w:eastAsiaTheme="minorEastAsia" w:hAnsiTheme="minorHAnsi" w:cstheme="minorBidi"/>
          <w:noProof/>
          <w:sz w:val="22"/>
          <w:szCs w:val="22"/>
        </w:rPr>
      </w:pPr>
      <w:hyperlink w:anchor="_Toc507759787" w:history="1">
        <w:r w:rsidR="00F5132E" w:rsidRPr="00EA7B86">
          <w:rPr>
            <w:rStyle w:val="Hyperlink"/>
            <w:noProof/>
          </w:rPr>
          <w:t>3.2.2 Người chơi, người chơi địa phương và sự ủy quyền</w:t>
        </w:r>
        <w:r w:rsidR="00F5132E">
          <w:rPr>
            <w:noProof/>
            <w:webHidden/>
          </w:rPr>
          <w:tab/>
        </w:r>
        <w:r w:rsidR="00F5132E">
          <w:rPr>
            <w:noProof/>
            <w:webHidden/>
          </w:rPr>
          <w:fldChar w:fldCharType="begin"/>
        </w:r>
        <w:r w:rsidR="00F5132E">
          <w:rPr>
            <w:noProof/>
            <w:webHidden/>
          </w:rPr>
          <w:instrText xml:space="preserve"> PAGEREF _Toc507759787 \h </w:instrText>
        </w:r>
        <w:r w:rsidR="00F5132E">
          <w:rPr>
            <w:noProof/>
            <w:webHidden/>
          </w:rPr>
        </w:r>
        <w:r w:rsidR="00F5132E">
          <w:rPr>
            <w:noProof/>
            <w:webHidden/>
          </w:rPr>
          <w:fldChar w:fldCharType="separate"/>
        </w:r>
        <w:r w:rsidR="00F5132E">
          <w:rPr>
            <w:noProof/>
            <w:webHidden/>
          </w:rPr>
          <w:t>44</w:t>
        </w:r>
        <w:r w:rsidR="00F5132E">
          <w:rPr>
            <w:noProof/>
            <w:webHidden/>
          </w:rPr>
          <w:fldChar w:fldCharType="end"/>
        </w:r>
      </w:hyperlink>
    </w:p>
    <w:p w14:paraId="6E682FED" w14:textId="64D826B8" w:rsidR="00F5132E" w:rsidRDefault="000C2914">
      <w:pPr>
        <w:pStyle w:val="TOC3"/>
        <w:tabs>
          <w:tab w:val="right" w:leader="dot" w:pos="9111"/>
        </w:tabs>
        <w:rPr>
          <w:rFonts w:asciiTheme="minorHAnsi" w:eastAsiaTheme="minorEastAsia" w:hAnsiTheme="minorHAnsi" w:cstheme="minorBidi"/>
          <w:noProof/>
          <w:sz w:val="22"/>
          <w:szCs w:val="22"/>
        </w:rPr>
      </w:pPr>
      <w:hyperlink w:anchor="_Toc507759788" w:history="1">
        <w:r w:rsidR="00F5132E" w:rsidRPr="00EA7B86">
          <w:rPr>
            <w:rStyle w:val="Hyperlink"/>
            <w:noProof/>
          </w:rPr>
          <w:t>3.2.3 Sự ủy quyền cho các đối tượng không phải là người chơi</w:t>
        </w:r>
        <w:r w:rsidR="00F5132E">
          <w:rPr>
            <w:noProof/>
            <w:webHidden/>
          </w:rPr>
          <w:tab/>
        </w:r>
        <w:r w:rsidR="00F5132E">
          <w:rPr>
            <w:noProof/>
            <w:webHidden/>
          </w:rPr>
          <w:fldChar w:fldCharType="begin"/>
        </w:r>
        <w:r w:rsidR="00F5132E">
          <w:rPr>
            <w:noProof/>
            <w:webHidden/>
          </w:rPr>
          <w:instrText xml:space="preserve"> PAGEREF _Toc507759788 \h </w:instrText>
        </w:r>
        <w:r w:rsidR="00F5132E">
          <w:rPr>
            <w:noProof/>
            <w:webHidden/>
          </w:rPr>
        </w:r>
        <w:r w:rsidR="00F5132E">
          <w:rPr>
            <w:noProof/>
            <w:webHidden/>
          </w:rPr>
          <w:fldChar w:fldCharType="separate"/>
        </w:r>
        <w:r w:rsidR="00F5132E">
          <w:rPr>
            <w:noProof/>
            <w:webHidden/>
          </w:rPr>
          <w:t>47</w:t>
        </w:r>
        <w:r w:rsidR="00F5132E">
          <w:rPr>
            <w:noProof/>
            <w:webHidden/>
          </w:rPr>
          <w:fldChar w:fldCharType="end"/>
        </w:r>
      </w:hyperlink>
    </w:p>
    <w:p w14:paraId="2E0398BA" w14:textId="3D434415" w:rsidR="00F5132E" w:rsidRDefault="000C2914">
      <w:pPr>
        <w:pStyle w:val="TOC3"/>
        <w:tabs>
          <w:tab w:val="right" w:leader="dot" w:pos="9111"/>
        </w:tabs>
        <w:rPr>
          <w:rFonts w:asciiTheme="minorHAnsi" w:eastAsiaTheme="minorEastAsia" w:hAnsiTheme="minorHAnsi" w:cstheme="minorBidi"/>
          <w:noProof/>
          <w:sz w:val="22"/>
          <w:szCs w:val="22"/>
        </w:rPr>
      </w:pPr>
      <w:hyperlink w:anchor="_Toc507759789" w:history="1">
        <w:r w:rsidR="00F5132E" w:rsidRPr="00EA7B86">
          <w:rPr>
            <w:rStyle w:val="Hyperlink"/>
            <w:noProof/>
          </w:rPr>
          <w:t>3.2.4 Các tính chất phạm vi của hệ thống mạng</w:t>
        </w:r>
        <w:r w:rsidR="00F5132E">
          <w:rPr>
            <w:noProof/>
            <w:webHidden/>
          </w:rPr>
          <w:tab/>
        </w:r>
        <w:r w:rsidR="00F5132E">
          <w:rPr>
            <w:noProof/>
            <w:webHidden/>
          </w:rPr>
          <w:fldChar w:fldCharType="begin"/>
        </w:r>
        <w:r w:rsidR="00F5132E">
          <w:rPr>
            <w:noProof/>
            <w:webHidden/>
          </w:rPr>
          <w:instrText xml:space="preserve"> PAGEREF _Toc507759789 \h </w:instrText>
        </w:r>
        <w:r w:rsidR="00F5132E">
          <w:rPr>
            <w:noProof/>
            <w:webHidden/>
          </w:rPr>
        </w:r>
        <w:r w:rsidR="00F5132E">
          <w:rPr>
            <w:noProof/>
            <w:webHidden/>
          </w:rPr>
          <w:fldChar w:fldCharType="separate"/>
        </w:r>
        <w:r w:rsidR="00F5132E">
          <w:rPr>
            <w:noProof/>
            <w:webHidden/>
          </w:rPr>
          <w:t>47</w:t>
        </w:r>
        <w:r w:rsidR="00F5132E">
          <w:rPr>
            <w:noProof/>
            <w:webHidden/>
          </w:rPr>
          <w:fldChar w:fldCharType="end"/>
        </w:r>
      </w:hyperlink>
    </w:p>
    <w:p w14:paraId="5B06D456" w14:textId="7370D165" w:rsidR="00F5132E" w:rsidRDefault="000C2914">
      <w:pPr>
        <w:pStyle w:val="TOC2"/>
        <w:tabs>
          <w:tab w:val="right" w:leader="dot" w:pos="9111"/>
        </w:tabs>
        <w:rPr>
          <w:rFonts w:asciiTheme="minorHAnsi" w:eastAsiaTheme="minorEastAsia" w:hAnsiTheme="minorHAnsi" w:cstheme="minorBidi"/>
          <w:noProof/>
          <w:sz w:val="22"/>
          <w:szCs w:val="22"/>
        </w:rPr>
      </w:pPr>
      <w:hyperlink w:anchor="_Toc507759790" w:history="1">
        <w:r w:rsidR="00F5132E" w:rsidRPr="00EA7B86">
          <w:rPr>
            <w:rStyle w:val="Hyperlink"/>
            <w:noProof/>
          </w:rPr>
          <w:t>3.3 Network Manger</w:t>
        </w:r>
        <w:r w:rsidR="00F5132E">
          <w:rPr>
            <w:noProof/>
            <w:webHidden/>
          </w:rPr>
          <w:tab/>
        </w:r>
        <w:r w:rsidR="00F5132E">
          <w:rPr>
            <w:noProof/>
            <w:webHidden/>
          </w:rPr>
          <w:fldChar w:fldCharType="begin"/>
        </w:r>
        <w:r w:rsidR="00F5132E">
          <w:rPr>
            <w:noProof/>
            <w:webHidden/>
          </w:rPr>
          <w:instrText xml:space="preserve"> PAGEREF _Toc507759790 \h </w:instrText>
        </w:r>
        <w:r w:rsidR="00F5132E">
          <w:rPr>
            <w:noProof/>
            <w:webHidden/>
          </w:rPr>
        </w:r>
        <w:r w:rsidR="00F5132E">
          <w:rPr>
            <w:noProof/>
            <w:webHidden/>
          </w:rPr>
          <w:fldChar w:fldCharType="separate"/>
        </w:r>
        <w:r w:rsidR="00F5132E">
          <w:rPr>
            <w:noProof/>
            <w:webHidden/>
          </w:rPr>
          <w:t>48</w:t>
        </w:r>
        <w:r w:rsidR="00F5132E">
          <w:rPr>
            <w:noProof/>
            <w:webHidden/>
          </w:rPr>
          <w:fldChar w:fldCharType="end"/>
        </w:r>
      </w:hyperlink>
    </w:p>
    <w:p w14:paraId="300CCCFF" w14:textId="3D9514AA" w:rsidR="00F5132E" w:rsidRDefault="000C2914">
      <w:pPr>
        <w:pStyle w:val="TOC2"/>
        <w:tabs>
          <w:tab w:val="right" w:leader="dot" w:pos="9111"/>
        </w:tabs>
        <w:rPr>
          <w:rFonts w:asciiTheme="minorHAnsi" w:eastAsiaTheme="minorEastAsia" w:hAnsiTheme="minorHAnsi" w:cstheme="minorBidi"/>
          <w:noProof/>
          <w:sz w:val="22"/>
          <w:szCs w:val="22"/>
        </w:rPr>
      </w:pPr>
      <w:hyperlink w:anchor="_Toc507759791" w:history="1">
        <w:r w:rsidR="00F5132E" w:rsidRPr="00EA7B86">
          <w:rPr>
            <w:rStyle w:val="Hyperlink"/>
            <w:noProof/>
          </w:rPr>
          <w:t>3.4 Thiết lập prefab nhân vật của người chơi</w:t>
        </w:r>
        <w:r w:rsidR="00F5132E">
          <w:rPr>
            <w:noProof/>
            <w:webHidden/>
          </w:rPr>
          <w:tab/>
        </w:r>
        <w:r w:rsidR="00F5132E">
          <w:rPr>
            <w:noProof/>
            <w:webHidden/>
          </w:rPr>
          <w:fldChar w:fldCharType="begin"/>
        </w:r>
        <w:r w:rsidR="00F5132E">
          <w:rPr>
            <w:noProof/>
            <w:webHidden/>
          </w:rPr>
          <w:instrText xml:space="preserve"> PAGEREF _Toc507759791 \h </w:instrText>
        </w:r>
        <w:r w:rsidR="00F5132E">
          <w:rPr>
            <w:noProof/>
            <w:webHidden/>
          </w:rPr>
        </w:r>
        <w:r w:rsidR="00F5132E">
          <w:rPr>
            <w:noProof/>
            <w:webHidden/>
          </w:rPr>
          <w:fldChar w:fldCharType="separate"/>
        </w:r>
        <w:r w:rsidR="00F5132E">
          <w:rPr>
            <w:noProof/>
            <w:webHidden/>
          </w:rPr>
          <w:t>48</w:t>
        </w:r>
        <w:r w:rsidR="00F5132E">
          <w:rPr>
            <w:noProof/>
            <w:webHidden/>
          </w:rPr>
          <w:fldChar w:fldCharType="end"/>
        </w:r>
      </w:hyperlink>
    </w:p>
    <w:p w14:paraId="76211FBC" w14:textId="2F0191EE" w:rsidR="00F5132E" w:rsidRDefault="000C2914">
      <w:pPr>
        <w:pStyle w:val="TOC2"/>
        <w:tabs>
          <w:tab w:val="right" w:leader="dot" w:pos="9111"/>
        </w:tabs>
        <w:rPr>
          <w:rFonts w:asciiTheme="minorHAnsi" w:eastAsiaTheme="minorEastAsia" w:hAnsiTheme="minorHAnsi" w:cstheme="minorBidi"/>
          <w:noProof/>
          <w:sz w:val="22"/>
          <w:szCs w:val="22"/>
        </w:rPr>
      </w:pPr>
      <w:hyperlink w:anchor="_Toc507759792" w:history="1">
        <w:r w:rsidR="00F5132E" w:rsidRPr="00EA7B86">
          <w:rPr>
            <w:rStyle w:val="Hyperlink"/>
            <w:noProof/>
          </w:rPr>
          <w:t>3.5 Viết Script mạng cho nhân vật</w:t>
        </w:r>
        <w:r w:rsidR="00F5132E">
          <w:rPr>
            <w:noProof/>
            <w:webHidden/>
          </w:rPr>
          <w:tab/>
        </w:r>
        <w:r w:rsidR="00F5132E">
          <w:rPr>
            <w:noProof/>
            <w:webHidden/>
          </w:rPr>
          <w:fldChar w:fldCharType="begin"/>
        </w:r>
        <w:r w:rsidR="00F5132E">
          <w:rPr>
            <w:noProof/>
            <w:webHidden/>
          </w:rPr>
          <w:instrText xml:space="preserve"> PAGEREF _Toc507759792 \h </w:instrText>
        </w:r>
        <w:r w:rsidR="00F5132E">
          <w:rPr>
            <w:noProof/>
            <w:webHidden/>
          </w:rPr>
        </w:r>
        <w:r w:rsidR="00F5132E">
          <w:rPr>
            <w:noProof/>
            <w:webHidden/>
          </w:rPr>
          <w:fldChar w:fldCharType="separate"/>
        </w:r>
        <w:r w:rsidR="00F5132E">
          <w:rPr>
            <w:noProof/>
            <w:webHidden/>
          </w:rPr>
          <w:t>52</w:t>
        </w:r>
        <w:r w:rsidR="00F5132E">
          <w:rPr>
            <w:noProof/>
            <w:webHidden/>
          </w:rPr>
          <w:fldChar w:fldCharType="end"/>
        </w:r>
      </w:hyperlink>
    </w:p>
    <w:p w14:paraId="6FCB6BFA" w14:textId="634ADF55" w:rsidR="00F5132E" w:rsidRDefault="000C2914">
      <w:pPr>
        <w:pStyle w:val="TOC3"/>
        <w:tabs>
          <w:tab w:val="right" w:leader="dot" w:pos="9111"/>
        </w:tabs>
        <w:rPr>
          <w:rFonts w:asciiTheme="minorHAnsi" w:eastAsiaTheme="minorEastAsia" w:hAnsiTheme="minorHAnsi" w:cstheme="minorBidi"/>
          <w:noProof/>
          <w:sz w:val="22"/>
          <w:szCs w:val="22"/>
        </w:rPr>
      </w:pPr>
      <w:hyperlink w:anchor="_Toc507759793" w:history="1">
        <w:r w:rsidR="00F5132E" w:rsidRPr="00EA7B86">
          <w:rPr>
            <w:rStyle w:val="Hyperlink"/>
            <w:noProof/>
          </w:rPr>
          <w:t>3.5.1 Chuyển từ script thông thường sang script mạng</w:t>
        </w:r>
        <w:r w:rsidR="00F5132E">
          <w:rPr>
            <w:noProof/>
            <w:webHidden/>
          </w:rPr>
          <w:tab/>
        </w:r>
        <w:r w:rsidR="00F5132E">
          <w:rPr>
            <w:noProof/>
            <w:webHidden/>
          </w:rPr>
          <w:fldChar w:fldCharType="begin"/>
        </w:r>
        <w:r w:rsidR="00F5132E">
          <w:rPr>
            <w:noProof/>
            <w:webHidden/>
          </w:rPr>
          <w:instrText xml:space="preserve"> PAGEREF _Toc507759793 \h </w:instrText>
        </w:r>
        <w:r w:rsidR="00F5132E">
          <w:rPr>
            <w:noProof/>
            <w:webHidden/>
          </w:rPr>
        </w:r>
        <w:r w:rsidR="00F5132E">
          <w:rPr>
            <w:noProof/>
            <w:webHidden/>
          </w:rPr>
          <w:fldChar w:fldCharType="separate"/>
        </w:r>
        <w:r w:rsidR="00F5132E">
          <w:rPr>
            <w:noProof/>
            <w:webHidden/>
          </w:rPr>
          <w:t>52</w:t>
        </w:r>
        <w:r w:rsidR="00F5132E">
          <w:rPr>
            <w:noProof/>
            <w:webHidden/>
          </w:rPr>
          <w:fldChar w:fldCharType="end"/>
        </w:r>
      </w:hyperlink>
    </w:p>
    <w:p w14:paraId="69FA393F" w14:textId="6684A708" w:rsidR="00F5132E" w:rsidRDefault="000C2914">
      <w:pPr>
        <w:pStyle w:val="TOC3"/>
        <w:tabs>
          <w:tab w:val="right" w:leader="dot" w:pos="9111"/>
        </w:tabs>
        <w:rPr>
          <w:rFonts w:asciiTheme="minorHAnsi" w:eastAsiaTheme="minorEastAsia" w:hAnsiTheme="minorHAnsi" w:cstheme="minorBidi"/>
          <w:noProof/>
          <w:sz w:val="22"/>
          <w:szCs w:val="22"/>
        </w:rPr>
      </w:pPr>
      <w:hyperlink w:anchor="_Toc507759794" w:history="1">
        <w:r w:rsidR="00F5132E" w:rsidRPr="00EA7B86">
          <w:rPr>
            <w:rStyle w:val="Hyperlink"/>
            <w:noProof/>
          </w:rPr>
          <w:t>3.5.2 Lọc bỏ các thành phần không thuộc người chơi</w:t>
        </w:r>
        <w:r w:rsidR="00F5132E">
          <w:rPr>
            <w:noProof/>
            <w:webHidden/>
          </w:rPr>
          <w:tab/>
        </w:r>
        <w:r w:rsidR="00F5132E">
          <w:rPr>
            <w:noProof/>
            <w:webHidden/>
          </w:rPr>
          <w:fldChar w:fldCharType="begin"/>
        </w:r>
        <w:r w:rsidR="00F5132E">
          <w:rPr>
            <w:noProof/>
            <w:webHidden/>
          </w:rPr>
          <w:instrText xml:space="preserve"> PAGEREF _Toc507759794 \h </w:instrText>
        </w:r>
        <w:r w:rsidR="00F5132E">
          <w:rPr>
            <w:noProof/>
            <w:webHidden/>
          </w:rPr>
        </w:r>
        <w:r w:rsidR="00F5132E">
          <w:rPr>
            <w:noProof/>
            <w:webHidden/>
          </w:rPr>
          <w:fldChar w:fldCharType="separate"/>
        </w:r>
        <w:r w:rsidR="00F5132E">
          <w:rPr>
            <w:noProof/>
            <w:webHidden/>
          </w:rPr>
          <w:t>52</w:t>
        </w:r>
        <w:r w:rsidR="00F5132E">
          <w:rPr>
            <w:noProof/>
            <w:webHidden/>
          </w:rPr>
          <w:fldChar w:fldCharType="end"/>
        </w:r>
      </w:hyperlink>
    </w:p>
    <w:p w14:paraId="3F732797" w14:textId="0D24DF17" w:rsidR="00F5132E" w:rsidRDefault="000C2914">
      <w:pPr>
        <w:pStyle w:val="TOC2"/>
        <w:tabs>
          <w:tab w:val="right" w:leader="dot" w:pos="9111"/>
        </w:tabs>
        <w:rPr>
          <w:rFonts w:asciiTheme="minorHAnsi" w:eastAsiaTheme="minorEastAsia" w:hAnsiTheme="minorHAnsi" w:cstheme="minorBidi"/>
          <w:noProof/>
          <w:sz w:val="22"/>
          <w:szCs w:val="22"/>
        </w:rPr>
      </w:pPr>
      <w:hyperlink w:anchor="_Toc507759795" w:history="1">
        <w:r w:rsidR="00F5132E" w:rsidRPr="00EA7B86">
          <w:rPr>
            <w:rStyle w:val="Hyperlink"/>
            <w:noProof/>
          </w:rPr>
          <w:t>3.6 Quản lý vật thể ngoài phạm vi của người chơi trong hệ thống mạng</w:t>
        </w:r>
        <w:r w:rsidR="00F5132E">
          <w:rPr>
            <w:noProof/>
            <w:webHidden/>
          </w:rPr>
          <w:tab/>
        </w:r>
        <w:r w:rsidR="00F5132E">
          <w:rPr>
            <w:noProof/>
            <w:webHidden/>
          </w:rPr>
          <w:fldChar w:fldCharType="begin"/>
        </w:r>
        <w:r w:rsidR="00F5132E">
          <w:rPr>
            <w:noProof/>
            <w:webHidden/>
          </w:rPr>
          <w:instrText xml:space="preserve"> PAGEREF _Toc507759795 \h </w:instrText>
        </w:r>
        <w:r w:rsidR="00F5132E">
          <w:rPr>
            <w:noProof/>
            <w:webHidden/>
          </w:rPr>
        </w:r>
        <w:r w:rsidR="00F5132E">
          <w:rPr>
            <w:noProof/>
            <w:webHidden/>
          </w:rPr>
          <w:fldChar w:fldCharType="separate"/>
        </w:r>
        <w:r w:rsidR="00F5132E">
          <w:rPr>
            <w:noProof/>
            <w:webHidden/>
          </w:rPr>
          <w:t>53</w:t>
        </w:r>
        <w:r w:rsidR="00F5132E">
          <w:rPr>
            <w:noProof/>
            <w:webHidden/>
          </w:rPr>
          <w:fldChar w:fldCharType="end"/>
        </w:r>
      </w:hyperlink>
    </w:p>
    <w:p w14:paraId="3FC28F71" w14:textId="60F91E83" w:rsidR="00F5132E" w:rsidRDefault="000C2914">
      <w:pPr>
        <w:pStyle w:val="TOC3"/>
        <w:tabs>
          <w:tab w:val="right" w:leader="dot" w:pos="9111"/>
        </w:tabs>
        <w:rPr>
          <w:rFonts w:asciiTheme="minorHAnsi" w:eastAsiaTheme="minorEastAsia" w:hAnsiTheme="minorHAnsi" w:cstheme="minorBidi"/>
          <w:noProof/>
          <w:sz w:val="22"/>
          <w:szCs w:val="22"/>
        </w:rPr>
      </w:pPr>
      <w:hyperlink w:anchor="_Toc507759796" w:history="1">
        <w:r w:rsidR="00F5132E" w:rsidRPr="00EA7B86">
          <w:rPr>
            <w:rStyle w:val="Hyperlink"/>
            <w:noProof/>
          </w:rPr>
          <w:t>3.6.1 Các hàm quản lý trạng thái trực tuyến</w:t>
        </w:r>
        <w:r w:rsidR="00F5132E">
          <w:rPr>
            <w:noProof/>
            <w:webHidden/>
          </w:rPr>
          <w:tab/>
        </w:r>
        <w:r w:rsidR="00F5132E">
          <w:rPr>
            <w:noProof/>
            <w:webHidden/>
          </w:rPr>
          <w:fldChar w:fldCharType="begin"/>
        </w:r>
        <w:r w:rsidR="00F5132E">
          <w:rPr>
            <w:noProof/>
            <w:webHidden/>
          </w:rPr>
          <w:instrText xml:space="preserve"> PAGEREF _Toc507759796 \h </w:instrText>
        </w:r>
        <w:r w:rsidR="00F5132E">
          <w:rPr>
            <w:noProof/>
            <w:webHidden/>
          </w:rPr>
        </w:r>
        <w:r w:rsidR="00F5132E">
          <w:rPr>
            <w:noProof/>
            <w:webHidden/>
          </w:rPr>
          <w:fldChar w:fldCharType="separate"/>
        </w:r>
        <w:r w:rsidR="00F5132E">
          <w:rPr>
            <w:noProof/>
            <w:webHidden/>
          </w:rPr>
          <w:t>53</w:t>
        </w:r>
        <w:r w:rsidR="00F5132E">
          <w:rPr>
            <w:noProof/>
            <w:webHidden/>
          </w:rPr>
          <w:fldChar w:fldCharType="end"/>
        </w:r>
      </w:hyperlink>
    </w:p>
    <w:p w14:paraId="2605B5BF" w14:textId="645A481F" w:rsidR="00F5132E" w:rsidRDefault="000C2914">
      <w:pPr>
        <w:pStyle w:val="TOC3"/>
        <w:tabs>
          <w:tab w:val="right" w:leader="dot" w:pos="9111"/>
        </w:tabs>
        <w:rPr>
          <w:rFonts w:asciiTheme="minorHAnsi" w:eastAsiaTheme="minorEastAsia" w:hAnsiTheme="minorHAnsi" w:cstheme="minorBidi"/>
          <w:noProof/>
          <w:sz w:val="22"/>
          <w:szCs w:val="22"/>
        </w:rPr>
      </w:pPr>
      <w:hyperlink w:anchor="_Toc507759797" w:history="1">
        <w:r w:rsidR="00F5132E" w:rsidRPr="00EA7B86">
          <w:rPr>
            <w:rStyle w:val="Hyperlink"/>
            <w:noProof/>
          </w:rPr>
          <w:t>3.6.2 Quản lý các đối tượng khác ngoài phạm vi người chơi</w:t>
        </w:r>
        <w:r w:rsidR="00F5132E">
          <w:rPr>
            <w:noProof/>
            <w:webHidden/>
          </w:rPr>
          <w:tab/>
        </w:r>
        <w:r w:rsidR="00F5132E">
          <w:rPr>
            <w:noProof/>
            <w:webHidden/>
          </w:rPr>
          <w:fldChar w:fldCharType="begin"/>
        </w:r>
        <w:r w:rsidR="00F5132E">
          <w:rPr>
            <w:noProof/>
            <w:webHidden/>
          </w:rPr>
          <w:instrText xml:space="preserve"> PAGEREF _Toc507759797 \h </w:instrText>
        </w:r>
        <w:r w:rsidR="00F5132E">
          <w:rPr>
            <w:noProof/>
            <w:webHidden/>
          </w:rPr>
        </w:r>
        <w:r w:rsidR="00F5132E">
          <w:rPr>
            <w:noProof/>
            <w:webHidden/>
          </w:rPr>
          <w:fldChar w:fldCharType="separate"/>
        </w:r>
        <w:r w:rsidR="00F5132E">
          <w:rPr>
            <w:noProof/>
            <w:webHidden/>
          </w:rPr>
          <w:t>56</w:t>
        </w:r>
        <w:r w:rsidR="00F5132E">
          <w:rPr>
            <w:noProof/>
            <w:webHidden/>
          </w:rPr>
          <w:fldChar w:fldCharType="end"/>
        </w:r>
      </w:hyperlink>
    </w:p>
    <w:p w14:paraId="441A361B" w14:textId="433FA7C5" w:rsidR="00F5132E" w:rsidRDefault="000C2914">
      <w:pPr>
        <w:pStyle w:val="TOC2"/>
        <w:tabs>
          <w:tab w:val="right" w:leader="dot" w:pos="9111"/>
        </w:tabs>
        <w:rPr>
          <w:rFonts w:asciiTheme="minorHAnsi" w:eastAsiaTheme="minorEastAsia" w:hAnsiTheme="minorHAnsi" w:cstheme="minorBidi"/>
          <w:noProof/>
          <w:sz w:val="22"/>
          <w:szCs w:val="22"/>
        </w:rPr>
      </w:pPr>
      <w:hyperlink w:anchor="_Toc507759798" w:history="1">
        <w:r w:rsidR="00F5132E" w:rsidRPr="00EA7B86">
          <w:rPr>
            <w:rStyle w:val="Hyperlink"/>
            <w:noProof/>
          </w:rPr>
          <w:t>3.7 Xây dựng hành động bắn trực tuyến</w:t>
        </w:r>
        <w:r w:rsidR="00F5132E">
          <w:rPr>
            <w:noProof/>
            <w:webHidden/>
          </w:rPr>
          <w:tab/>
        </w:r>
        <w:r w:rsidR="00F5132E">
          <w:rPr>
            <w:noProof/>
            <w:webHidden/>
          </w:rPr>
          <w:fldChar w:fldCharType="begin"/>
        </w:r>
        <w:r w:rsidR="00F5132E">
          <w:rPr>
            <w:noProof/>
            <w:webHidden/>
          </w:rPr>
          <w:instrText xml:space="preserve"> PAGEREF _Toc507759798 \h </w:instrText>
        </w:r>
        <w:r w:rsidR="00F5132E">
          <w:rPr>
            <w:noProof/>
            <w:webHidden/>
          </w:rPr>
        </w:r>
        <w:r w:rsidR="00F5132E">
          <w:rPr>
            <w:noProof/>
            <w:webHidden/>
          </w:rPr>
          <w:fldChar w:fldCharType="separate"/>
        </w:r>
        <w:r w:rsidR="00F5132E">
          <w:rPr>
            <w:noProof/>
            <w:webHidden/>
          </w:rPr>
          <w:t>59</w:t>
        </w:r>
        <w:r w:rsidR="00F5132E">
          <w:rPr>
            <w:noProof/>
            <w:webHidden/>
          </w:rPr>
          <w:fldChar w:fldCharType="end"/>
        </w:r>
      </w:hyperlink>
    </w:p>
    <w:p w14:paraId="3C9A7BDB" w14:textId="01E133E5" w:rsidR="00F5132E" w:rsidRDefault="000C2914">
      <w:pPr>
        <w:pStyle w:val="TOC3"/>
        <w:tabs>
          <w:tab w:val="right" w:leader="dot" w:pos="9111"/>
        </w:tabs>
        <w:rPr>
          <w:rFonts w:asciiTheme="minorHAnsi" w:eastAsiaTheme="minorEastAsia" w:hAnsiTheme="minorHAnsi" w:cstheme="minorBidi"/>
          <w:noProof/>
          <w:sz w:val="22"/>
          <w:szCs w:val="22"/>
        </w:rPr>
      </w:pPr>
      <w:hyperlink w:anchor="_Toc507759799" w:history="1">
        <w:r w:rsidR="00F5132E" w:rsidRPr="00EA7B86">
          <w:rPr>
            <w:rStyle w:val="Hyperlink"/>
            <w:noProof/>
          </w:rPr>
          <w:t>3.7.1 Thiết lập công cụ mạng cho mô hình đạn</w:t>
        </w:r>
        <w:r w:rsidR="00F5132E">
          <w:rPr>
            <w:noProof/>
            <w:webHidden/>
          </w:rPr>
          <w:tab/>
        </w:r>
        <w:r w:rsidR="00F5132E">
          <w:rPr>
            <w:noProof/>
            <w:webHidden/>
          </w:rPr>
          <w:fldChar w:fldCharType="begin"/>
        </w:r>
        <w:r w:rsidR="00F5132E">
          <w:rPr>
            <w:noProof/>
            <w:webHidden/>
          </w:rPr>
          <w:instrText xml:space="preserve"> PAGEREF _Toc507759799 \h </w:instrText>
        </w:r>
        <w:r w:rsidR="00F5132E">
          <w:rPr>
            <w:noProof/>
            <w:webHidden/>
          </w:rPr>
        </w:r>
        <w:r w:rsidR="00F5132E">
          <w:rPr>
            <w:noProof/>
            <w:webHidden/>
          </w:rPr>
          <w:fldChar w:fldCharType="separate"/>
        </w:r>
        <w:r w:rsidR="00F5132E">
          <w:rPr>
            <w:noProof/>
            <w:webHidden/>
          </w:rPr>
          <w:t>60</w:t>
        </w:r>
        <w:r w:rsidR="00F5132E">
          <w:rPr>
            <w:noProof/>
            <w:webHidden/>
          </w:rPr>
          <w:fldChar w:fldCharType="end"/>
        </w:r>
      </w:hyperlink>
    </w:p>
    <w:p w14:paraId="0D8E566E" w14:textId="4E6AE16B" w:rsidR="00F5132E" w:rsidRDefault="000C2914">
      <w:pPr>
        <w:pStyle w:val="TOC3"/>
        <w:tabs>
          <w:tab w:val="right" w:leader="dot" w:pos="9111"/>
        </w:tabs>
        <w:rPr>
          <w:rFonts w:asciiTheme="minorHAnsi" w:eastAsiaTheme="minorEastAsia" w:hAnsiTheme="minorHAnsi" w:cstheme="minorBidi"/>
          <w:noProof/>
          <w:sz w:val="22"/>
          <w:szCs w:val="22"/>
        </w:rPr>
      </w:pPr>
      <w:hyperlink w:anchor="_Toc507759800" w:history="1">
        <w:r w:rsidR="00F5132E" w:rsidRPr="00EA7B86">
          <w:rPr>
            <w:rStyle w:val="Hyperlink"/>
            <w:noProof/>
          </w:rPr>
          <w:t>3.7.2 Viết lệnh Command cho client</w:t>
        </w:r>
        <w:r w:rsidR="00F5132E">
          <w:rPr>
            <w:noProof/>
            <w:webHidden/>
          </w:rPr>
          <w:tab/>
        </w:r>
        <w:r w:rsidR="00F5132E">
          <w:rPr>
            <w:noProof/>
            <w:webHidden/>
          </w:rPr>
          <w:fldChar w:fldCharType="begin"/>
        </w:r>
        <w:r w:rsidR="00F5132E">
          <w:rPr>
            <w:noProof/>
            <w:webHidden/>
          </w:rPr>
          <w:instrText xml:space="preserve"> PAGEREF _Toc507759800 \h </w:instrText>
        </w:r>
        <w:r w:rsidR="00F5132E">
          <w:rPr>
            <w:noProof/>
            <w:webHidden/>
          </w:rPr>
        </w:r>
        <w:r w:rsidR="00F5132E">
          <w:rPr>
            <w:noProof/>
            <w:webHidden/>
          </w:rPr>
          <w:fldChar w:fldCharType="separate"/>
        </w:r>
        <w:r w:rsidR="00F5132E">
          <w:rPr>
            <w:noProof/>
            <w:webHidden/>
          </w:rPr>
          <w:t>61</w:t>
        </w:r>
        <w:r w:rsidR="00F5132E">
          <w:rPr>
            <w:noProof/>
            <w:webHidden/>
          </w:rPr>
          <w:fldChar w:fldCharType="end"/>
        </w:r>
      </w:hyperlink>
    </w:p>
    <w:p w14:paraId="28967395" w14:textId="6172903E" w:rsidR="00F5132E" w:rsidRDefault="000C2914">
      <w:pPr>
        <w:pStyle w:val="TOC3"/>
        <w:tabs>
          <w:tab w:val="right" w:leader="dot" w:pos="9111"/>
        </w:tabs>
        <w:rPr>
          <w:rFonts w:asciiTheme="minorHAnsi" w:eastAsiaTheme="minorEastAsia" w:hAnsiTheme="minorHAnsi" w:cstheme="minorBidi"/>
          <w:noProof/>
          <w:sz w:val="22"/>
          <w:szCs w:val="22"/>
        </w:rPr>
      </w:pPr>
      <w:hyperlink w:anchor="_Toc507759801" w:history="1">
        <w:r w:rsidR="00F5132E" w:rsidRPr="00EA7B86">
          <w:rPr>
            <w:rStyle w:val="Hyperlink"/>
            <w:noProof/>
          </w:rPr>
          <w:t>3.7.3 Viết lệnh ServerCallback của server</w:t>
        </w:r>
        <w:r w:rsidR="00F5132E">
          <w:rPr>
            <w:noProof/>
            <w:webHidden/>
          </w:rPr>
          <w:tab/>
        </w:r>
        <w:r w:rsidR="00F5132E">
          <w:rPr>
            <w:noProof/>
            <w:webHidden/>
          </w:rPr>
          <w:fldChar w:fldCharType="begin"/>
        </w:r>
        <w:r w:rsidR="00F5132E">
          <w:rPr>
            <w:noProof/>
            <w:webHidden/>
          </w:rPr>
          <w:instrText xml:space="preserve"> PAGEREF _Toc507759801 \h </w:instrText>
        </w:r>
        <w:r w:rsidR="00F5132E">
          <w:rPr>
            <w:noProof/>
            <w:webHidden/>
          </w:rPr>
        </w:r>
        <w:r w:rsidR="00F5132E">
          <w:rPr>
            <w:noProof/>
            <w:webHidden/>
          </w:rPr>
          <w:fldChar w:fldCharType="separate"/>
        </w:r>
        <w:r w:rsidR="00F5132E">
          <w:rPr>
            <w:noProof/>
            <w:webHidden/>
          </w:rPr>
          <w:t>61</w:t>
        </w:r>
        <w:r w:rsidR="00F5132E">
          <w:rPr>
            <w:noProof/>
            <w:webHidden/>
          </w:rPr>
          <w:fldChar w:fldCharType="end"/>
        </w:r>
      </w:hyperlink>
    </w:p>
    <w:p w14:paraId="2EDCE8C2" w14:textId="0B81F0DD" w:rsidR="00F5132E" w:rsidRDefault="000C2914">
      <w:pPr>
        <w:pStyle w:val="TOC2"/>
        <w:tabs>
          <w:tab w:val="right" w:leader="dot" w:pos="9111"/>
        </w:tabs>
        <w:rPr>
          <w:rFonts w:asciiTheme="minorHAnsi" w:eastAsiaTheme="minorEastAsia" w:hAnsiTheme="minorHAnsi" w:cstheme="minorBidi"/>
          <w:noProof/>
          <w:sz w:val="22"/>
          <w:szCs w:val="22"/>
        </w:rPr>
      </w:pPr>
      <w:hyperlink w:anchor="_Toc507759802" w:history="1">
        <w:r w:rsidR="00F5132E" w:rsidRPr="00EA7B86">
          <w:rPr>
            <w:rStyle w:val="Hyperlink"/>
            <w:noProof/>
          </w:rPr>
          <w:t>3.8 Tổng kết chương</w:t>
        </w:r>
        <w:r w:rsidR="00F5132E">
          <w:rPr>
            <w:noProof/>
            <w:webHidden/>
          </w:rPr>
          <w:tab/>
        </w:r>
        <w:r w:rsidR="00F5132E">
          <w:rPr>
            <w:noProof/>
            <w:webHidden/>
          </w:rPr>
          <w:fldChar w:fldCharType="begin"/>
        </w:r>
        <w:r w:rsidR="00F5132E">
          <w:rPr>
            <w:noProof/>
            <w:webHidden/>
          </w:rPr>
          <w:instrText xml:space="preserve"> PAGEREF _Toc507759802 \h </w:instrText>
        </w:r>
        <w:r w:rsidR="00F5132E">
          <w:rPr>
            <w:noProof/>
            <w:webHidden/>
          </w:rPr>
        </w:r>
        <w:r w:rsidR="00F5132E">
          <w:rPr>
            <w:noProof/>
            <w:webHidden/>
          </w:rPr>
          <w:fldChar w:fldCharType="separate"/>
        </w:r>
        <w:r w:rsidR="00F5132E">
          <w:rPr>
            <w:noProof/>
            <w:webHidden/>
          </w:rPr>
          <w:t>62</w:t>
        </w:r>
        <w:r w:rsidR="00F5132E">
          <w:rPr>
            <w:noProof/>
            <w:webHidden/>
          </w:rPr>
          <w:fldChar w:fldCharType="end"/>
        </w:r>
      </w:hyperlink>
    </w:p>
    <w:p w14:paraId="6BDA14D8" w14:textId="18A2AB78" w:rsidR="00F5132E" w:rsidRDefault="000C2914">
      <w:pPr>
        <w:pStyle w:val="TOC1"/>
        <w:tabs>
          <w:tab w:val="right" w:leader="dot" w:pos="9111"/>
        </w:tabs>
        <w:rPr>
          <w:rFonts w:asciiTheme="minorHAnsi" w:eastAsiaTheme="minorEastAsia" w:hAnsiTheme="minorHAnsi" w:cstheme="minorBidi"/>
          <w:noProof/>
          <w:sz w:val="22"/>
          <w:szCs w:val="22"/>
        </w:rPr>
      </w:pPr>
      <w:hyperlink w:anchor="_Toc507759803" w:history="1">
        <w:r w:rsidR="00F5132E" w:rsidRPr="00EA7B86">
          <w:rPr>
            <w:rStyle w:val="Hyperlink"/>
            <w:noProof/>
          </w:rPr>
          <w:t>CHƯƠNG 4 – XÂY DỰNG VR CHO TRÒ CHƠI</w:t>
        </w:r>
        <w:r w:rsidR="00F5132E">
          <w:rPr>
            <w:noProof/>
            <w:webHidden/>
          </w:rPr>
          <w:tab/>
        </w:r>
        <w:r w:rsidR="00F5132E">
          <w:rPr>
            <w:noProof/>
            <w:webHidden/>
          </w:rPr>
          <w:fldChar w:fldCharType="begin"/>
        </w:r>
        <w:r w:rsidR="00F5132E">
          <w:rPr>
            <w:noProof/>
            <w:webHidden/>
          </w:rPr>
          <w:instrText xml:space="preserve"> PAGEREF _Toc507759803 \h </w:instrText>
        </w:r>
        <w:r w:rsidR="00F5132E">
          <w:rPr>
            <w:noProof/>
            <w:webHidden/>
          </w:rPr>
        </w:r>
        <w:r w:rsidR="00F5132E">
          <w:rPr>
            <w:noProof/>
            <w:webHidden/>
          </w:rPr>
          <w:fldChar w:fldCharType="separate"/>
        </w:r>
        <w:r w:rsidR="00F5132E">
          <w:rPr>
            <w:noProof/>
            <w:webHidden/>
          </w:rPr>
          <w:t>63</w:t>
        </w:r>
        <w:r w:rsidR="00F5132E">
          <w:rPr>
            <w:noProof/>
            <w:webHidden/>
          </w:rPr>
          <w:fldChar w:fldCharType="end"/>
        </w:r>
      </w:hyperlink>
    </w:p>
    <w:p w14:paraId="285E8F6B" w14:textId="18C8D121" w:rsidR="00F5132E" w:rsidRDefault="000C2914">
      <w:pPr>
        <w:pStyle w:val="TOC2"/>
        <w:tabs>
          <w:tab w:val="right" w:leader="dot" w:pos="9111"/>
        </w:tabs>
        <w:rPr>
          <w:rFonts w:asciiTheme="minorHAnsi" w:eastAsiaTheme="minorEastAsia" w:hAnsiTheme="minorHAnsi" w:cstheme="minorBidi"/>
          <w:noProof/>
          <w:sz w:val="22"/>
          <w:szCs w:val="22"/>
        </w:rPr>
      </w:pPr>
      <w:hyperlink w:anchor="_Toc507759804" w:history="1">
        <w:r w:rsidR="00F5132E" w:rsidRPr="00EA7B86">
          <w:rPr>
            <w:rStyle w:val="Hyperlink"/>
            <w:noProof/>
          </w:rPr>
          <w:t>4.1 Kiến nghị về phần cứng và phần mềm</w:t>
        </w:r>
        <w:r w:rsidR="00F5132E">
          <w:rPr>
            <w:noProof/>
            <w:webHidden/>
          </w:rPr>
          <w:tab/>
        </w:r>
        <w:r w:rsidR="00F5132E">
          <w:rPr>
            <w:noProof/>
            <w:webHidden/>
          </w:rPr>
          <w:fldChar w:fldCharType="begin"/>
        </w:r>
        <w:r w:rsidR="00F5132E">
          <w:rPr>
            <w:noProof/>
            <w:webHidden/>
          </w:rPr>
          <w:instrText xml:space="preserve"> PAGEREF _Toc507759804 \h </w:instrText>
        </w:r>
        <w:r w:rsidR="00F5132E">
          <w:rPr>
            <w:noProof/>
            <w:webHidden/>
          </w:rPr>
        </w:r>
        <w:r w:rsidR="00F5132E">
          <w:rPr>
            <w:noProof/>
            <w:webHidden/>
          </w:rPr>
          <w:fldChar w:fldCharType="separate"/>
        </w:r>
        <w:r w:rsidR="00F5132E">
          <w:rPr>
            <w:noProof/>
            <w:webHidden/>
          </w:rPr>
          <w:t>63</w:t>
        </w:r>
        <w:r w:rsidR="00F5132E">
          <w:rPr>
            <w:noProof/>
            <w:webHidden/>
          </w:rPr>
          <w:fldChar w:fldCharType="end"/>
        </w:r>
      </w:hyperlink>
    </w:p>
    <w:p w14:paraId="4EB0B38B" w14:textId="5EA3F772" w:rsidR="00F5132E" w:rsidRDefault="000C2914">
      <w:pPr>
        <w:pStyle w:val="TOC3"/>
        <w:tabs>
          <w:tab w:val="right" w:leader="dot" w:pos="9111"/>
        </w:tabs>
        <w:rPr>
          <w:rFonts w:asciiTheme="minorHAnsi" w:eastAsiaTheme="minorEastAsia" w:hAnsiTheme="minorHAnsi" w:cstheme="minorBidi"/>
          <w:noProof/>
          <w:sz w:val="22"/>
          <w:szCs w:val="22"/>
        </w:rPr>
      </w:pPr>
      <w:hyperlink w:anchor="_Toc507759805" w:history="1">
        <w:r w:rsidR="00F5132E" w:rsidRPr="00EA7B86">
          <w:rPr>
            <w:rStyle w:val="Hyperlink"/>
            <w:noProof/>
          </w:rPr>
          <w:t>4.1.1 Kiến nghị về phần cứng</w:t>
        </w:r>
        <w:r w:rsidR="00F5132E">
          <w:rPr>
            <w:noProof/>
            <w:webHidden/>
          </w:rPr>
          <w:tab/>
        </w:r>
        <w:r w:rsidR="00F5132E">
          <w:rPr>
            <w:noProof/>
            <w:webHidden/>
          </w:rPr>
          <w:fldChar w:fldCharType="begin"/>
        </w:r>
        <w:r w:rsidR="00F5132E">
          <w:rPr>
            <w:noProof/>
            <w:webHidden/>
          </w:rPr>
          <w:instrText xml:space="preserve"> PAGEREF _Toc507759805 \h </w:instrText>
        </w:r>
        <w:r w:rsidR="00F5132E">
          <w:rPr>
            <w:noProof/>
            <w:webHidden/>
          </w:rPr>
        </w:r>
        <w:r w:rsidR="00F5132E">
          <w:rPr>
            <w:noProof/>
            <w:webHidden/>
          </w:rPr>
          <w:fldChar w:fldCharType="separate"/>
        </w:r>
        <w:r w:rsidR="00F5132E">
          <w:rPr>
            <w:noProof/>
            <w:webHidden/>
          </w:rPr>
          <w:t>63</w:t>
        </w:r>
        <w:r w:rsidR="00F5132E">
          <w:rPr>
            <w:noProof/>
            <w:webHidden/>
          </w:rPr>
          <w:fldChar w:fldCharType="end"/>
        </w:r>
      </w:hyperlink>
    </w:p>
    <w:p w14:paraId="6BE4B3C2" w14:textId="554C2D48" w:rsidR="00F5132E" w:rsidRDefault="000C2914">
      <w:pPr>
        <w:pStyle w:val="TOC3"/>
        <w:tabs>
          <w:tab w:val="right" w:leader="dot" w:pos="9111"/>
        </w:tabs>
        <w:rPr>
          <w:rFonts w:asciiTheme="minorHAnsi" w:eastAsiaTheme="minorEastAsia" w:hAnsiTheme="minorHAnsi" w:cstheme="minorBidi"/>
          <w:noProof/>
          <w:sz w:val="22"/>
          <w:szCs w:val="22"/>
        </w:rPr>
      </w:pPr>
      <w:hyperlink w:anchor="_Toc507759806" w:history="1">
        <w:r w:rsidR="00F5132E" w:rsidRPr="00EA7B86">
          <w:rPr>
            <w:rStyle w:val="Hyperlink"/>
            <w:noProof/>
          </w:rPr>
          <w:t>4.1.2 Kiến nghị về phần mềm</w:t>
        </w:r>
        <w:r w:rsidR="00F5132E">
          <w:rPr>
            <w:noProof/>
            <w:webHidden/>
          </w:rPr>
          <w:tab/>
        </w:r>
        <w:r w:rsidR="00F5132E">
          <w:rPr>
            <w:noProof/>
            <w:webHidden/>
          </w:rPr>
          <w:fldChar w:fldCharType="begin"/>
        </w:r>
        <w:r w:rsidR="00F5132E">
          <w:rPr>
            <w:noProof/>
            <w:webHidden/>
          </w:rPr>
          <w:instrText xml:space="preserve"> PAGEREF _Toc507759806 \h </w:instrText>
        </w:r>
        <w:r w:rsidR="00F5132E">
          <w:rPr>
            <w:noProof/>
            <w:webHidden/>
          </w:rPr>
        </w:r>
        <w:r w:rsidR="00F5132E">
          <w:rPr>
            <w:noProof/>
            <w:webHidden/>
          </w:rPr>
          <w:fldChar w:fldCharType="separate"/>
        </w:r>
        <w:r w:rsidR="00F5132E">
          <w:rPr>
            <w:noProof/>
            <w:webHidden/>
          </w:rPr>
          <w:t>64</w:t>
        </w:r>
        <w:r w:rsidR="00F5132E">
          <w:rPr>
            <w:noProof/>
            <w:webHidden/>
          </w:rPr>
          <w:fldChar w:fldCharType="end"/>
        </w:r>
      </w:hyperlink>
    </w:p>
    <w:p w14:paraId="3FD118A1" w14:textId="032BCDDE" w:rsidR="00F5132E" w:rsidRDefault="000C2914">
      <w:pPr>
        <w:pStyle w:val="TOC2"/>
        <w:tabs>
          <w:tab w:val="right" w:leader="dot" w:pos="9111"/>
        </w:tabs>
        <w:rPr>
          <w:rFonts w:asciiTheme="minorHAnsi" w:eastAsiaTheme="minorEastAsia" w:hAnsiTheme="minorHAnsi" w:cstheme="minorBidi"/>
          <w:noProof/>
          <w:sz w:val="22"/>
          <w:szCs w:val="22"/>
        </w:rPr>
      </w:pPr>
      <w:hyperlink w:anchor="_Toc507759807" w:history="1">
        <w:r w:rsidR="00F5132E" w:rsidRPr="00EA7B86">
          <w:rPr>
            <w:rStyle w:val="Hyperlink"/>
            <w:noProof/>
          </w:rPr>
          <w:t>4.2 Thiết lập VR cho trò chơi</w:t>
        </w:r>
        <w:r w:rsidR="00F5132E">
          <w:rPr>
            <w:noProof/>
            <w:webHidden/>
          </w:rPr>
          <w:tab/>
        </w:r>
        <w:r w:rsidR="00F5132E">
          <w:rPr>
            <w:noProof/>
            <w:webHidden/>
          </w:rPr>
          <w:fldChar w:fldCharType="begin"/>
        </w:r>
        <w:r w:rsidR="00F5132E">
          <w:rPr>
            <w:noProof/>
            <w:webHidden/>
          </w:rPr>
          <w:instrText xml:space="preserve"> PAGEREF _Toc507759807 \h </w:instrText>
        </w:r>
        <w:r w:rsidR="00F5132E">
          <w:rPr>
            <w:noProof/>
            <w:webHidden/>
          </w:rPr>
        </w:r>
        <w:r w:rsidR="00F5132E">
          <w:rPr>
            <w:noProof/>
            <w:webHidden/>
          </w:rPr>
          <w:fldChar w:fldCharType="separate"/>
        </w:r>
        <w:r w:rsidR="00F5132E">
          <w:rPr>
            <w:noProof/>
            <w:webHidden/>
          </w:rPr>
          <w:t>64</w:t>
        </w:r>
        <w:r w:rsidR="00F5132E">
          <w:rPr>
            <w:noProof/>
            <w:webHidden/>
          </w:rPr>
          <w:fldChar w:fldCharType="end"/>
        </w:r>
      </w:hyperlink>
    </w:p>
    <w:p w14:paraId="53AABBC4" w14:textId="64924488" w:rsidR="00F5132E" w:rsidRDefault="000C2914">
      <w:pPr>
        <w:pStyle w:val="TOC2"/>
        <w:tabs>
          <w:tab w:val="right" w:leader="dot" w:pos="9111"/>
        </w:tabs>
        <w:rPr>
          <w:rFonts w:asciiTheme="minorHAnsi" w:eastAsiaTheme="minorEastAsia" w:hAnsiTheme="minorHAnsi" w:cstheme="minorBidi"/>
          <w:noProof/>
          <w:sz w:val="22"/>
          <w:szCs w:val="22"/>
        </w:rPr>
      </w:pPr>
      <w:hyperlink w:anchor="_Toc507759808" w:history="1">
        <w:r w:rsidR="00F5132E" w:rsidRPr="00EA7B86">
          <w:rPr>
            <w:rStyle w:val="Hyperlink"/>
            <w:noProof/>
          </w:rPr>
          <w:t>4.3 Thiết lập VR cho nhân vật</w:t>
        </w:r>
        <w:r w:rsidR="00F5132E">
          <w:rPr>
            <w:noProof/>
            <w:webHidden/>
          </w:rPr>
          <w:tab/>
        </w:r>
        <w:r w:rsidR="00F5132E">
          <w:rPr>
            <w:noProof/>
            <w:webHidden/>
          </w:rPr>
          <w:fldChar w:fldCharType="begin"/>
        </w:r>
        <w:r w:rsidR="00F5132E">
          <w:rPr>
            <w:noProof/>
            <w:webHidden/>
          </w:rPr>
          <w:instrText xml:space="preserve"> PAGEREF _Toc507759808 \h </w:instrText>
        </w:r>
        <w:r w:rsidR="00F5132E">
          <w:rPr>
            <w:noProof/>
            <w:webHidden/>
          </w:rPr>
        </w:r>
        <w:r w:rsidR="00F5132E">
          <w:rPr>
            <w:noProof/>
            <w:webHidden/>
          </w:rPr>
          <w:fldChar w:fldCharType="separate"/>
        </w:r>
        <w:r w:rsidR="00F5132E">
          <w:rPr>
            <w:noProof/>
            <w:webHidden/>
          </w:rPr>
          <w:t>66</w:t>
        </w:r>
        <w:r w:rsidR="00F5132E">
          <w:rPr>
            <w:noProof/>
            <w:webHidden/>
          </w:rPr>
          <w:fldChar w:fldCharType="end"/>
        </w:r>
      </w:hyperlink>
    </w:p>
    <w:p w14:paraId="57F241E4" w14:textId="014C7486" w:rsidR="00F5132E" w:rsidRDefault="000C2914">
      <w:pPr>
        <w:pStyle w:val="TOC3"/>
        <w:tabs>
          <w:tab w:val="right" w:leader="dot" w:pos="9111"/>
        </w:tabs>
        <w:rPr>
          <w:rFonts w:asciiTheme="minorHAnsi" w:eastAsiaTheme="minorEastAsia" w:hAnsiTheme="minorHAnsi" w:cstheme="minorBidi"/>
          <w:noProof/>
          <w:sz w:val="22"/>
          <w:szCs w:val="22"/>
        </w:rPr>
      </w:pPr>
      <w:hyperlink w:anchor="_Toc507759809" w:history="1">
        <w:r w:rsidR="00F5132E" w:rsidRPr="00EA7B86">
          <w:rPr>
            <w:rStyle w:val="Hyperlink"/>
            <w:noProof/>
          </w:rPr>
          <w:t>4.3.1 Thêm các đoạn script VR cơ bản</w:t>
        </w:r>
        <w:r w:rsidR="00F5132E">
          <w:rPr>
            <w:noProof/>
            <w:webHidden/>
          </w:rPr>
          <w:tab/>
        </w:r>
        <w:r w:rsidR="00F5132E">
          <w:rPr>
            <w:noProof/>
            <w:webHidden/>
          </w:rPr>
          <w:fldChar w:fldCharType="begin"/>
        </w:r>
        <w:r w:rsidR="00F5132E">
          <w:rPr>
            <w:noProof/>
            <w:webHidden/>
          </w:rPr>
          <w:instrText xml:space="preserve"> PAGEREF _Toc507759809 \h </w:instrText>
        </w:r>
        <w:r w:rsidR="00F5132E">
          <w:rPr>
            <w:noProof/>
            <w:webHidden/>
          </w:rPr>
        </w:r>
        <w:r w:rsidR="00F5132E">
          <w:rPr>
            <w:noProof/>
            <w:webHidden/>
          </w:rPr>
          <w:fldChar w:fldCharType="separate"/>
        </w:r>
        <w:r w:rsidR="00F5132E">
          <w:rPr>
            <w:noProof/>
            <w:webHidden/>
          </w:rPr>
          <w:t>66</w:t>
        </w:r>
        <w:r w:rsidR="00F5132E">
          <w:rPr>
            <w:noProof/>
            <w:webHidden/>
          </w:rPr>
          <w:fldChar w:fldCharType="end"/>
        </w:r>
      </w:hyperlink>
    </w:p>
    <w:p w14:paraId="03D6B30E" w14:textId="31FB8014" w:rsidR="00F5132E" w:rsidRDefault="000C2914">
      <w:pPr>
        <w:pStyle w:val="TOC3"/>
        <w:tabs>
          <w:tab w:val="right" w:leader="dot" w:pos="9111"/>
        </w:tabs>
        <w:rPr>
          <w:rFonts w:asciiTheme="minorHAnsi" w:eastAsiaTheme="minorEastAsia" w:hAnsiTheme="minorHAnsi" w:cstheme="minorBidi"/>
          <w:noProof/>
          <w:sz w:val="22"/>
          <w:szCs w:val="22"/>
        </w:rPr>
      </w:pPr>
      <w:hyperlink w:anchor="_Toc507759810" w:history="1">
        <w:r w:rsidR="00F5132E" w:rsidRPr="00EA7B86">
          <w:rPr>
            <w:rStyle w:val="Hyperlink"/>
            <w:noProof/>
          </w:rPr>
          <w:t>4.3.2 Tạo camera VR cho người chơi</w:t>
        </w:r>
        <w:r w:rsidR="00F5132E">
          <w:rPr>
            <w:noProof/>
            <w:webHidden/>
          </w:rPr>
          <w:tab/>
        </w:r>
        <w:r w:rsidR="00F5132E">
          <w:rPr>
            <w:noProof/>
            <w:webHidden/>
          </w:rPr>
          <w:fldChar w:fldCharType="begin"/>
        </w:r>
        <w:r w:rsidR="00F5132E">
          <w:rPr>
            <w:noProof/>
            <w:webHidden/>
          </w:rPr>
          <w:instrText xml:space="preserve"> PAGEREF _Toc507759810 \h </w:instrText>
        </w:r>
        <w:r w:rsidR="00F5132E">
          <w:rPr>
            <w:noProof/>
            <w:webHidden/>
          </w:rPr>
        </w:r>
        <w:r w:rsidR="00F5132E">
          <w:rPr>
            <w:noProof/>
            <w:webHidden/>
          </w:rPr>
          <w:fldChar w:fldCharType="separate"/>
        </w:r>
        <w:r w:rsidR="00F5132E">
          <w:rPr>
            <w:noProof/>
            <w:webHidden/>
          </w:rPr>
          <w:t>68</w:t>
        </w:r>
        <w:r w:rsidR="00F5132E">
          <w:rPr>
            <w:noProof/>
            <w:webHidden/>
          </w:rPr>
          <w:fldChar w:fldCharType="end"/>
        </w:r>
      </w:hyperlink>
    </w:p>
    <w:p w14:paraId="5E9FD0CA" w14:textId="1C694ACE" w:rsidR="00F5132E" w:rsidRDefault="000C2914">
      <w:pPr>
        <w:pStyle w:val="TOC3"/>
        <w:tabs>
          <w:tab w:val="right" w:leader="dot" w:pos="9111"/>
        </w:tabs>
        <w:rPr>
          <w:rFonts w:asciiTheme="minorHAnsi" w:eastAsiaTheme="minorEastAsia" w:hAnsiTheme="minorHAnsi" w:cstheme="minorBidi"/>
          <w:noProof/>
          <w:sz w:val="22"/>
          <w:szCs w:val="22"/>
        </w:rPr>
      </w:pPr>
      <w:hyperlink w:anchor="_Toc507759811" w:history="1">
        <w:r w:rsidR="00F5132E" w:rsidRPr="00EA7B86">
          <w:rPr>
            <w:rStyle w:val="Hyperlink"/>
            <w:noProof/>
          </w:rPr>
          <w:t>4.3.3 Tạo độ dãn hình ảnh khi sử dụng VR</w:t>
        </w:r>
        <w:r w:rsidR="00F5132E">
          <w:rPr>
            <w:noProof/>
            <w:webHidden/>
          </w:rPr>
          <w:tab/>
        </w:r>
        <w:r w:rsidR="00F5132E">
          <w:rPr>
            <w:noProof/>
            <w:webHidden/>
          </w:rPr>
          <w:fldChar w:fldCharType="begin"/>
        </w:r>
        <w:r w:rsidR="00F5132E">
          <w:rPr>
            <w:noProof/>
            <w:webHidden/>
          </w:rPr>
          <w:instrText xml:space="preserve"> PAGEREF _Toc507759811 \h </w:instrText>
        </w:r>
        <w:r w:rsidR="00F5132E">
          <w:rPr>
            <w:noProof/>
            <w:webHidden/>
          </w:rPr>
        </w:r>
        <w:r w:rsidR="00F5132E">
          <w:rPr>
            <w:noProof/>
            <w:webHidden/>
          </w:rPr>
          <w:fldChar w:fldCharType="separate"/>
        </w:r>
        <w:r w:rsidR="00F5132E">
          <w:rPr>
            <w:noProof/>
            <w:webHidden/>
          </w:rPr>
          <w:t>70</w:t>
        </w:r>
        <w:r w:rsidR="00F5132E">
          <w:rPr>
            <w:noProof/>
            <w:webHidden/>
          </w:rPr>
          <w:fldChar w:fldCharType="end"/>
        </w:r>
      </w:hyperlink>
    </w:p>
    <w:p w14:paraId="3419B1C5" w14:textId="6FCD3AED" w:rsidR="00F5132E" w:rsidRDefault="000C2914">
      <w:pPr>
        <w:pStyle w:val="TOC2"/>
        <w:tabs>
          <w:tab w:val="right" w:leader="dot" w:pos="9111"/>
        </w:tabs>
        <w:rPr>
          <w:rFonts w:asciiTheme="minorHAnsi" w:eastAsiaTheme="minorEastAsia" w:hAnsiTheme="minorHAnsi" w:cstheme="minorBidi"/>
          <w:noProof/>
          <w:sz w:val="22"/>
          <w:szCs w:val="22"/>
        </w:rPr>
      </w:pPr>
      <w:hyperlink w:anchor="_Toc507759812" w:history="1">
        <w:r w:rsidR="00F5132E" w:rsidRPr="00EA7B86">
          <w:rPr>
            <w:rStyle w:val="Hyperlink"/>
            <w:noProof/>
          </w:rPr>
          <w:t>4.4 Thiết lập và chạy ứng dụng</w:t>
        </w:r>
        <w:r w:rsidR="00F5132E">
          <w:rPr>
            <w:noProof/>
            <w:webHidden/>
          </w:rPr>
          <w:tab/>
        </w:r>
        <w:r w:rsidR="00F5132E">
          <w:rPr>
            <w:noProof/>
            <w:webHidden/>
          </w:rPr>
          <w:fldChar w:fldCharType="begin"/>
        </w:r>
        <w:r w:rsidR="00F5132E">
          <w:rPr>
            <w:noProof/>
            <w:webHidden/>
          </w:rPr>
          <w:instrText xml:space="preserve"> PAGEREF _Toc507759812 \h </w:instrText>
        </w:r>
        <w:r w:rsidR="00F5132E">
          <w:rPr>
            <w:noProof/>
            <w:webHidden/>
          </w:rPr>
        </w:r>
        <w:r w:rsidR="00F5132E">
          <w:rPr>
            <w:noProof/>
            <w:webHidden/>
          </w:rPr>
          <w:fldChar w:fldCharType="separate"/>
        </w:r>
        <w:r w:rsidR="00F5132E">
          <w:rPr>
            <w:noProof/>
            <w:webHidden/>
          </w:rPr>
          <w:t>70</w:t>
        </w:r>
        <w:r w:rsidR="00F5132E">
          <w:rPr>
            <w:noProof/>
            <w:webHidden/>
          </w:rPr>
          <w:fldChar w:fldCharType="end"/>
        </w:r>
      </w:hyperlink>
    </w:p>
    <w:p w14:paraId="58C5AAFB" w14:textId="629D7B75" w:rsidR="00F5132E" w:rsidRDefault="000C2914">
      <w:pPr>
        <w:pStyle w:val="TOC3"/>
        <w:tabs>
          <w:tab w:val="right" w:leader="dot" w:pos="9111"/>
        </w:tabs>
        <w:rPr>
          <w:rFonts w:asciiTheme="minorHAnsi" w:eastAsiaTheme="minorEastAsia" w:hAnsiTheme="minorHAnsi" w:cstheme="minorBidi"/>
          <w:noProof/>
          <w:sz w:val="22"/>
          <w:szCs w:val="22"/>
        </w:rPr>
      </w:pPr>
      <w:hyperlink w:anchor="_Toc507759813" w:history="1">
        <w:r w:rsidR="00F5132E" w:rsidRPr="00EA7B86">
          <w:rPr>
            <w:rStyle w:val="Hyperlink"/>
            <w:noProof/>
          </w:rPr>
          <w:t>4.4.1 Xuất bản (Build) trò chơi</w:t>
        </w:r>
        <w:r w:rsidR="00F5132E">
          <w:rPr>
            <w:noProof/>
            <w:webHidden/>
          </w:rPr>
          <w:tab/>
        </w:r>
        <w:r w:rsidR="00F5132E">
          <w:rPr>
            <w:noProof/>
            <w:webHidden/>
          </w:rPr>
          <w:fldChar w:fldCharType="begin"/>
        </w:r>
        <w:r w:rsidR="00F5132E">
          <w:rPr>
            <w:noProof/>
            <w:webHidden/>
          </w:rPr>
          <w:instrText xml:space="preserve"> PAGEREF _Toc507759813 \h </w:instrText>
        </w:r>
        <w:r w:rsidR="00F5132E">
          <w:rPr>
            <w:noProof/>
            <w:webHidden/>
          </w:rPr>
        </w:r>
        <w:r w:rsidR="00F5132E">
          <w:rPr>
            <w:noProof/>
            <w:webHidden/>
          </w:rPr>
          <w:fldChar w:fldCharType="separate"/>
        </w:r>
        <w:r w:rsidR="00F5132E">
          <w:rPr>
            <w:noProof/>
            <w:webHidden/>
          </w:rPr>
          <w:t>70</w:t>
        </w:r>
        <w:r w:rsidR="00F5132E">
          <w:rPr>
            <w:noProof/>
            <w:webHidden/>
          </w:rPr>
          <w:fldChar w:fldCharType="end"/>
        </w:r>
      </w:hyperlink>
    </w:p>
    <w:p w14:paraId="323D45E9" w14:textId="7E435F35" w:rsidR="00F5132E" w:rsidRDefault="000C2914">
      <w:pPr>
        <w:pStyle w:val="TOC3"/>
        <w:tabs>
          <w:tab w:val="right" w:leader="dot" w:pos="9111"/>
        </w:tabs>
        <w:rPr>
          <w:rFonts w:asciiTheme="minorHAnsi" w:eastAsiaTheme="minorEastAsia" w:hAnsiTheme="minorHAnsi" w:cstheme="minorBidi"/>
          <w:noProof/>
          <w:sz w:val="22"/>
          <w:szCs w:val="22"/>
        </w:rPr>
      </w:pPr>
      <w:hyperlink w:anchor="_Toc507759814" w:history="1">
        <w:r w:rsidR="00F5132E" w:rsidRPr="00EA7B86">
          <w:rPr>
            <w:rStyle w:val="Hyperlink"/>
            <w:noProof/>
          </w:rPr>
          <w:t>4.4.2 Chạy trò chơi trên nền mạng LAN</w:t>
        </w:r>
        <w:r w:rsidR="00F5132E">
          <w:rPr>
            <w:noProof/>
            <w:webHidden/>
          </w:rPr>
          <w:tab/>
        </w:r>
        <w:r w:rsidR="00F5132E">
          <w:rPr>
            <w:noProof/>
            <w:webHidden/>
          </w:rPr>
          <w:fldChar w:fldCharType="begin"/>
        </w:r>
        <w:r w:rsidR="00F5132E">
          <w:rPr>
            <w:noProof/>
            <w:webHidden/>
          </w:rPr>
          <w:instrText xml:space="preserve"> PAGEREF _Toc507759814 \h </w:instrText>
        </w:r>
        <w:r w:rsidR="00F5132E">
          <w:rPr>
            <w:noProof/>
            <w:webHidden/>
          </w:rPr>
        </w:r>
        <w:r w:rsidR="00F5132E">
          <w:rPr>
            <w:noProof/>
            <w:webHidden/>
          </w:rPr>
          <w:fldChar w:fldCharType="separate"/>
        </w:r>
        <w:r w:rsidR="00F5132E">
          <w:rPr>
            <w:noProof/>
            <w:webHidden/>
          </w:rPr>
          <w:t>72</w:t>
        </w:r>
        <w:r w:rsidR="00F5132E">
          <w:rPr>
            <w:noProof/>
            <w:webHidden/>
          </w:rPr>
          <w:fldChar w:fldCharType="end"/>
        </w:r>
      </w:hyperlink>
    </w:p>
    <w:p w14:paraId="73AFD69B" w14:textId="2A20C59F" w:rsidR="00F5132E" w:rsidRDefault="000C2914">
      <w:pPr>
        <w:pStyle w:val="TOC2"/>
        <w:tabs>
          <w:tab w:val="right" w:leader="dot" w:pos="9111"/>
        </w:tabs>
        <w:rPr>
          <w:rFonts w:asciiTheme="minorHAnsi" w:eastAsiaTheme="minorEastAsia" w:hAnsiTheme="minorHAnsi" w:cstheme="minorBidi"/>
          <w:noProof/>
          <w:sz w:val="22"/>
          <w:szCs w:val="22"/>
        </w:rPr>
      </w:pPr>
      <w:hyperlink w:anchor="_Toc507759815" w:history="1">
        <w:r w:rsidR="00F5132E" w:rsidRPr="00EA7B86">
          <w:rPr>
            <w:rStyle w:val="Hyperlink"/>
            <w:noProof/>
          </w:rPr>
          <w:t>4.5 Kết luận</w:t>
        </w:r>
        <w:r w:rsidR="00F5132E">
          <w:rPr>
            <w:noProof/>
            <w:webHidden/>
          </w:rPr>
          <w:tab/>
        </w:r>
        <w:r w:rsidR="00F5132E">
          <w:rPr>
            <w:noProof/>
            <w:webHidden/>
          </w:rPr>
          <w:fldChar w:fldCharType="begin"/>
        </w:r>
        <w:r w:rsidR="00F5132E">
          <w:rPr>
            <w:noProof/>
            <w:webHidden/>
          </w:rPr>
          <w:instrText xml:space="preserve"> PAGEREF _Toc507759815 \h </w:instrText>
        </w:r>
        <w:r w:rsidR="00F5132E">
          <w:rPr>
            <w:noProof/>
            <w:webHidden/>
          </w:rPr>
        </w:r>
        <w:r w:rsidR="00F5132E">
          <w:rPr>
            <w:noProof/>
            <w:webHidden/>
          </w:rPr>
          <w:fldChar w:fldCharType="separate"/>
        </w:r>
        <w:r w:rsidR="00F5132E">
          <w:rPr>
            <w:noProof/>
            <w:webHidden/>
          </w:rPr>
          <w:t>72</w:t>
        </w:r>
        <w:r w:rsidR="00F5132E">
          <w:rPr>
            <w:noProof/>
            <w:webHidden/>
          </w:rPr>
          <w:fldChar w:fldCharType="end"/>
        </w:r>
      </w:hyperlink>
    </w:p>
    <w:p w14:paraId="2D966074" w14:textId="206754D8" w:rsidR="00C75086" w:rsidRDefault="00C75086">
      <w:pPr>
        <w:spacing w:after="200" w:line="276" w:lineRule="auto"/>
        <w:rPr>
          <w:sz w:val="26"/>
          <w:szCs w:val="26"/>
        </w:rPr>
      </w:pPr>
      <w:r>
        <w:rPr>
          <w:sz w:val="26"/>
          <w:szCs w:val="26"/>
        </w:rPr>
        <w:fldChar w:fldCharType="end"/>
      </w:r>
      <w:commentRangeEnd w:id="10"/>
      <w:r>
        <w:rPr>
          <w:rStyle w:val="CommentReference"/>
        </w:rPr>
        <w:commentReference w:id="10"/>
      </w:r>
    </w:p>
    <w:p w14:paraId="7CFF0A5E" w14:textId="77777777" w:rsidR="007E6AB9" w:rsidRDefault="007E6AB9">
      <w:pPr>
        <w:spacing w:after="200" w:line="276" w:lineRule="auto"/>
        <w:rPr>
          <w:sz w:val="26"/>
          <w:szCs w:val="26"/>
        </w:rPr>
      </w:pPr>
      <w:r>
        <w:rPr>
          <w:sz w:val="26"/>
          <w:szCs w:val="26"/>
        </w:rPr>
        <w:br w:type="page"/>
      </w:r>
    </w:p>
    <w:p w14:paraId="5F3DBC3F" w14:textId="77777777" w:rsidR="007E6AB9" w:rsidRPr="007E6AB9" w:rsidRDefault="007E6AB9" w:rsidP="003C69F2">
      <w:pPr>
        <w:pStyle w:val="Chng"/>
        <w:jc w:val="center"/>
      </w:pPr>
      <w:bookmarkStart w:id="11" w:name="_Toc507759750"/>
      <w:r>
        <w:lastRenderedPageBreak/>
        <w:t>DANH MỤC KÍ HIỆU VÀ CHỮ VIẾT TẮT</w:t>
      </w:r>
      <w:bookmarkEnd w:id="11"/>
    </w:p>
    <w:p w14:paraId="5E6B9FB7" w14:textId="77777777" w:rsidR="00291721" w:rsidRDefault="00291721" w:rsidP="00291721">
      <w:pPr>
        <w:pStyle w:val="Nidungvnbn"/>
      </w:pPr>
    </w:p>
    <w:p w14:paraId="3F7426D4" w14:textId="2724946C" w:rsidR="00115628" w:rsidRDefault="00440D78" w:rsidP="00440D78">
      <w:pPr>
        <w:spacing w:before="60" w:after="60" w:line="276" w:lineRule="auto"/>
        <w:jc w:val="both"/>
        <w:rPr>
          <w:b/>
          <w:sz w:val="28"/>
        </w:rPr>
      </w:pPr>
      <w:r>
        <w:rPr>
          <w:b/>
          <w:sz w:val="28"/>
        </w:rPr>
        <w:t>CÁC KÝ HIỆU</w:t>
      </w:r>
    </w:p>
    <w:p w14:paraId="415ECB93" w14:textId="77777777" w:rsidR="00440D78" w:rsidRPr="00440D78" w:rsidRDefault="00440D78" w:rsidP="00440D78">
      <w:pPr>
        <w:spacing w:before="60" w:after="60" w:line="276" w:lineRule="auto"/>
        <w:jc w:val="both"/>
        <w:rPr>
          <w:b/>
          <w:sz w:val="28"/>
        </w:rPr>
      </w:pPr>
    </w:p>
    <w:p w14:paraId="660273F9" w14:textId="77777777" w:rsidR="00115628" w:rsidRPr="00115628" w:rsidRDefault="00115628" w:rsidP="00115628">
      <w:pPr>
        <w:spacing w:before="60" w:after="60" w:line="276" w:lineRule="auto"/>
        <w:jc w:val="both"/>
        <w:rPr>
          <w:b/>
          <w:sz w:val="28"/>
        </w:rPr>
      </w:pPr>
      <w:r w:rsidRPr="00115628">
        <w:rPr>
          <w:b/>
          <w:sz w:val="28"/>
        </w:rPr>
        <w:t xml:space="preserve">CÁC CHỮ VIẾT TẮT </w:t>
      </w:r>
    </w:p>
    <w:p w14:paraId="68AB368B" w14:textId="77777777" w:rsidR="00115628" w:rsidRPr="006C3A2B" w:rsidRDefault="00115628" w:rsidP="00115628">
      <w:pPr>
        <w:tabs>
          <w:tab w:val="left" w:pos="709"/>
          <w:tab w:val="left" w:pos="1560"/>
        </w:tabs>
        <w:spacing w:before="60" w:after="60" w:line="276" w:lineRule="auto"/>
        <w:jc w:val="both"/>
      </w:pPr>
    </w:p>
    <w:p w14:paraId="0B586404" w14:textId="77777777" w:rsidR="007E6AB9" w:rsidRDefault="007E6AB9">
      <w:pPr>
        <w:spacing w:after="200" w:line="276" w:lineRule="auto"/>
        <w:rPr>
          <w:sz w:val="26"/>
          <w:szCs w:val="26"/>
        </w:rPr>
      </w:pPr>
      <w:r>
        <w:rPr>
          <w:sz w:val="26"/>
          <w:szCs w:val="26"/>
        </w:rPr>
        <w:br w:type="page"/>
      </w:r>
    </w:p>
    <w:p w14:paraId="5901A80C" w14:textId="77777777" w:rsidR="007E6AB9" w:rsidRPr="007E6AB9" w:rsidRDefault="007B1A23" w:rsidP="003C69F2">
      <w:pPr>
        <w:pStyle w:val="Chng"/>
        <w:jc w:val="center"/>
      </w:pPr>
      <w:bookmarkStart w:id="12" w:name="_Toc507759751"/>
      <w:commentRangeStart w:id="13"/>
      <w:r>
        <w:lastRenderedPageBreak/>
        <w:t>DANH MỤC</w:t>
      </w:r>
      <w:commentRangeEnd w:id="13"/>
      <w:r w:rsidR="00CA1C39">
        <w:rPr>
          <w:rStyle w:val="CommentReference"/>
        </w:rPr>
        <w:commentReference w:id="13"/>
      </w:r>
      <w:r>
        <w:t xml:space="preserve"> CÁC BẢNG BIỂU, HÌNH VẼ, ĐỒ THỊ</w:t>
      </w:r>
      <w:bookmarkEnd w:id="12"/>
    </w:p>
    <w:p w14:paraId="2F98AFD9" w14:textId="696491B2" w:rsidR="007E6AB9" w:rsidRDefault="002C3297" w:rsidP="003C69F2">
      <w:pPr>
        <w:rPr>
          <w:b/>
          <w:sz w:val="28"/>
        </w:rPr>
      </w:pPr>
      <w:r w:rsidRPr="002C3297">
        <w:rPr>
          <w:b/>
          <w:sz w:val="28"/>
        </w:rPr>
        <w:t>DANH MỤC HÌNH</w:t>
      </w:r>
    </w:p>
    <w:p w14:paraId="25C29C95" w14:textId="08C3AB6C" w:rsidR="00F5132E" w:rsidRDefault="00BB1A9E">
      <w:pPr>
        <w:pStyle w:val="TOC1"/>
        <w:tabs>
          <w:tab w:val="right" w:leader="dot" w:pos="9111"/>
        </w:tabs>
        <w:rPr>
          <w:rFonts w:asciiTheme="minorHAnsi" w:eastAsiaTheme="minorEastAsia" w:hAnsiTheme="minorHAnsi" w:cstheme="minorBidi"/>
          <w:noProof/>
          <w:sz w:val="22"/>
          <w:szCs w:val="22"/>
        </w:rPr>
      </w:pPr>
      <w:r>
        <w:rPr>
          <w:b/>
          <w:sz w:val="28"/>
        </w:rPr>
        <w:fldChar w:fldCharType="begin"/>
      </w:r>
      <w:r>
        <w:rPr>
          <w:b/>
          <w:sz w:val="28"/>
        </w:rPr>
        <w:instrText xml:space="preserve"> TOC \o "1-3" \h \z \t "Caption,1" </w:instrText>
      </w:r>
      <w:r>
        <w:rPr>
          <w:b/>
          <w:sz w:val="28"/>
        </w:rPr>
        <w:fldChar w:fldCharType="separate"/>
      </w:r>
      <w:hyperlink w:anchor="_Toc507759816" w:history="1">
        <w:r w:rsidR="00F5132E" w:rsidRPr="002D5C66">
          <w:rPr>
            <w:rStyle w:val="Hyperlink"/>
            <w:noProof/>
          </w:rPr>
          <w:t>Hình 1.1 Nguyên lý hoạt động của VR</w:t>
        </w:r>
        <w:r w:rsidR="00F5132E" w:rsidRPr="002D5C66">
          <w:rPr>
            <w:rStyle w:val="Hyperlink"/>
            <w:noProof/>
            <w:vertAlign w:val="superscript"/>
          </w:rPr>
          <w:t>[1]</w:t>
        </w:r>
        <w:r w:rsidR="00F5132E">
          <w:rPr>
            <w:noProof/>
            <w:webHidden/>
          </w:rPr>
          <w:tab/>
        </w:r>
        <w:r w:rsidR="00F5132E">
          <w:rPr>
            <w:noProof/>
            <w:webHidden/>
          </w:rPr>
          <w:fldChar w:fldCharType="begin"/>
        </w:r>
        <w:r w:rsidR="00F5132E">
          <w:rPr>
            <w:noProof/>
            <w:webHidden/>
          </w:rPr>
          <w:instrText xml:space="preserve"> PAGEREF _Toc507759816 \h </w:instrText>
        </w:r>
        <w:r w:rsidR="00F5132E">
          <w:rPr>
            <w:noProof/>
            <w:webHidden/>
          </w:rPr>
        </w:r>
        <w:r w:rsidR="00F5132E">
          <w:rPr>
            <w:noProof/>
            <w:webHidden/>
          </w:rPr>
          <w:fldChar w:fldCharType="separate"/>
        </w:r>
        <w:r w:rsidR="00F5132E">
          <w:rPr>
            <w:noProof/>
            <w:webHidden/>
          </w:rPr>
          <w:t>11</w:t>
        </w:r>
        <w:r w:rsidR="00F5132E">
          <w:rPr>
            <w:noProof/>
            <w:webHidden/>
          </w:rPr>
          <w:fldChar w:fldCharType="end"/>
        </w:r>
      </w:hyperlink>
    </w:p>
    <w:p w14:paraId="35FDC3DD" w14:textId="6153D2DA" w:rsidR="00F5132E" w:rsidRDefault="000C2914">
      <w:pPr>
        <w:pStyle w:val="TOC1"/>
        <w:tabs>
          <w:tab w:val="right" w:leader="dot" w:pos="9111"/>
        </w:tabs>
        <w:rPr>
          <w:rFonts w:asciiTheme="minorHAnsi" w:eastAsiaTheme="minorEastAsia" w:hAnsiTheme="minorHAnsi" w:cstheme="minorBidi"/>
          <w:noProof/>
          <w:sz w:val="22"/>
          <w:szCs w:val="22"/>
        </w:rPr>
      </w:pPr>
      <w:hyperlink w:anchor="_Toc507759817" w:history="1">
        <w:r w:rsidR="00F5132E" w:rsidRPr="002D5C66">
          <w:rPr>
            <w:rStyle w:val="Hyperlink"/>
            <w:noProof/>
          </w:rPr>
          <w:t>Hình 2.1 Mục tiêu hoàn thành của người chơi</w:t>
        </w:r>
        <w:r w:rsidR="00F5132E">
          <w:rPr>
            <w:noProof/>
            <w:webHidden/>
          </w:rPr>
          <w:tab/>
        </w:r>
        <w:r w:rsidR="00F5132E">
          <w:rPr>
            <w:noProof/>
            <w:webHidden/>
          </w:rPr>
          <w:fldChar w:fldCharType="begin"/>
        </w:r>
        <w:r w:rsidR="00F5132E">
          <w:rPr>
            <w:noProof/>
            <w:webHidden/>
          </w:rPr>
          <w:instrText xml:space="preserve"> PAGEREF _Toc507759817 \h </w:instrText>
        </w:r>
        <w:r w:rsidR="00F5132E">
          <w:rPr>
            <w:noProof/>
            <w:webHidden/>
          </w:rPr>
        </w:r>
        <w:r w:rsidR="00F5132E">
          <w:rPr>
            <w:noProof/>
            <w:webHidden/>
          </w:rPr>
          <w:fldChar w:fldCharType="separate"/>
        </w:r>
        <w:r w:rsidR="00F5132E">
          <w:rPr>
            <w:noProof/>
            <w:webHidden/>
          </w:rPr>
          <w:t>14</w:t>
        </w:r>
        <w:r w:rsidR="00F5132E">
          <w:rPr>
            <w:noProof/>
            <w:webHidden/>
          </w:rPr>
          <w:fldChar w:fldCharType="end"/>
        </w:r>
      </w:hyperlink>
    </w:p>
    <w:p w14:paraId="634FD6EA" w14:textId="011919D4" w:rsidR="00F5132E" w:rsidRDefault="000C2914">
      <w:pPr>
        <w:pStyle w:val="TOC1"/>
        <w:tabs>
          <w:tab w:val="right" w:leader="dot" w:pos="9111"/>
        </w:tabs>
        <w:rPr>
          <w:rFonts w:asciiTheme="minorHAnsi" w:eastAsiaTheme="minorEastAsia" w:hAnsiTheme="minorHAnsi" w:cstheme="minorBidi"/>
          <w:noProof/>
          <w:sz w:val="22"/>
          <w:szCs w:val="22"/>
        </w:rPr>
      </w:pPr>
      <w:hyperlink w:anchor="_Toc507759818" w:history="1">
        <w:r w:rsidR="00F5132E" w:rsidRPr="002D5C66">
          <w:rPr>
            <w:rStyle w:val="Hyperlink"/>
            <w:noProof/>
          </w:rPr>
          <w:t>Hình 2.2 Bối cảnh sơ lược của thành phố</w:t>
        </w:r>
        <w:r w:rsidR="00F5132E">
          <w:rPr>
            <w:noProof/>
            <w:webHidden/>
          </w:rPr>
          <w:tab/>
        </w:r>
        <w:r w:rsidR="00F5132E">
          <w:rPr>
            <w:noProof/>
            <w:webHidden/>
          </w:rPr>
          <w:fldChar w:fldCharType="begin"/>
        </w:r>
        <w:r w:rsidR="00F5132E">
          <w:rPr>
            <w:noProof/>
            <w:webHidden/>
          </w:rPr>
          <w:instrText xml:space="preserve"> PAGEREF _Toc507759818 \h </w:instrText>
        </w:r>
        <w:r w:rsidR="00F5132E">
          <w:rPr>
            <w:noProof/>
            <w:webHidden/>
          </w:rPr>
        </w:r>
        <w:r w:rsidR="00F5132E">
          <w:rPr>
            <w:noProof/>
            <w:webHidden/>
          </w:rPr>
          <w:fldChar w:fldCharType="separate"/>
        </w:r>
        <w:r w:rsidR="00F5132E">
          <w:rPr>
            <w:noProof/>
            <w:webHidden/>
          </w:rPr>
          <w:t>15</w:t>
        </w:r>
        <w:r w:rsidR="00F5132E">
          <w:rPr>
            <w:noProof/>
            <w:webHidden/>
          </w:rPr>
          <w:fldChar w:fldCharType="end"/>
        </w:r>
      </w:hyperlink>
    </w:p>
    <w:p w14:paraId="08F4C2DA" w14:textId="6FE33B83" w:rsidR="00F5132E" w:rsidRDefault="000C2914">
      <w:pPr>
        <w:pStyle w:val="TOC1"/>
        <w:tabs>
          <w:tab w:val="right" w:leader="dot" w:pos="9111"/>
        </w:tabs>
        <w:rPr>
          <w:rFonts w:asciiTheme="minorHAnsi" w:eastAsiaTheme="minorEastAsia" w:hAnsiTheme="minorHAnsi" w:cstheme="minorBidi"/>
          <w:noProof/>
          <w:sz w:val="22"/>
          <w:szCs w:val="22"/>
        </w:rPr>
      </w:pPr>
      <w:hyperlink w:anchor="_Toc507759819" w:history="1">
        <w:r w:rsidR="00F5132E" w:rsidRPr="002D5C66">
          <w:rPr>
            <w:rStyle w:val="Hyperlink"/>
            <w:noProof/>
          </w:rPr>
          <w:t>Hình 2.3 Vị trí ban đầu của người chơi và vị trị hoàn thành mục tiêu</w:t>
        </w:r>
        <w:r w:rsidR="00F5132E">
          <w:rPr>
            <w:noProof/>
            <w:webHidden/>
          </w:rPr>
          <w:tab/>
        </w:r>
        <w:r w:rsidR="00F5132E">
          <w:rPr>
            <w:noProof/>
            <w:webHidden/>
          </w:rPr>
          <w:fldChar w:fldCharType="begin"/>
        </w:r>
        <w:r w:rsidR="00F5132E">
          <w:rPr>
            <w:noProof/>
            <w:webHidden/>
          </w:rPr>
          <w:instrText xml:space="preserve"> PAGEREF _Toc507759819 \h </w:instrText>
        </w:r>
        <w:r w:rsidR="00F5132E">
          <w:rPr>
            <w:noProof/>
            <w:webHidden/>
          </w:rPr>
        </w:r>
        <w:r w:rsidR="00F5132E">
          <w:rPr>
            <w:noProof/>
            <w:webHidden/>
          </w:rPr>
          <w:fldChar w:fldCharType="separate"/>
        </w:r>
        <w:r w:rsidR="00F5132E">
          <w:rPr>
            <w:noProof/>
            <w:webHidden/>
          </w:rPr>
          <w:t>15</w:t>
        </w:r>
        <w:r w:rsidR="00F5132E">
          <w:rPr>
            <w:noProof/>
            <w:webHidden/>
          </w:rPr>
          <w:fldChar w:fldCharType="end"/>
        </w:r>
      </w:hyperlink>
    </w:p>
    <w:p w14:paraId="30E3D1A1" w14:textId="20D64E66" w:rsidR="00F5132E" w:rsidRDefault="000C2914">
      <w:pPr>
        <w:pStyle w:val="TOC1"/>
        <w:tabs>
          <w:tab w:val="right" w:leader="dot" w:pos="9111"/>
        </w:tabs>
        <w:rPr>
          <w:rFonts w:asciiTheme="minorHAnsi" w:eastAsiaTheme="minorEastAsia" w:hAnsiTheme="minorHAnsi" w:cstheme="minorBidi"/>
          <w:noProof/>
          <w:sz w:val="22"/>
          <w:szCs w:val="22"/>
        </w:rPr>
      </w:pPr>
      <w:hyperlink w:anchor="_Toc507759820" w:history="1">
        <w:r w:rsidR="00F5132E" w:rsidRPr="002D5C66">
          <w:rPr>
            <w:rStyle w:val="Hyperlink"/>
            <w:noProof/>
          </w:rPr>
          <w:t>Hình 2.4 Mô hình mẫu nhân vật của người chơi</w:t>
        </w:r>
        <w:r w:rsidR="00F5132E">
          <w:rPr>
            <w:noProof/>
            <w:webHidden/>
          </w:rPr>
          <w:tab/>
        </w:r>
        <w:r w:rsidR="00F5132E">
          <w:rPr>
            <w:noProof/>
            <w:webHidden/>
          </w:rPr>
          <w:fldChar w:fldCharType="begin"/>
        </w:r>
        <w:r w:rsidR="00F5132E">
          <w:rPr>
            <w:noProof/>
            <w:webHidden/>
          </w:rPr>
          <w:instrText xml:space="preserve"> PAGEREF _Toc507759820 \h </w:instrText>
        </w:r>
        <w:r w:rsidR="00F5132E">
          <w:rPr>
            <w:noProof/>
            <w:webHidden/>
          </w:rPr>
        </w:r>
        <w:r w:rsidR="00F5132E">
          <w:rPr>
            <w:noProof/>
            <w:webHidden/>
          </w:rPr>
          <w:fldChar w:fldCharType="separate"/>
        </w:r>
        <w:r w:rsidR="00F5132E">
          <w:rPr>
            <w:noProof/>
            <w:webHidden/>
          </w:rPr>
          <w:t>16</w:t>
        </w:r>
        <w:r w:rsidR="00F5132E">
          <w:rPr>
            <w:noProof/>
            <w:webHidden/>
          </w:rPr>
          <w:fldChar w:fldCharType="end"/>
        </w:r>
      </w:hyperlink>
    </w:p>
    <w:p w14:paraId="2EEDDC50" w14:textId="46F6F75F" w:rsidR="00F5132E" w:rsidRDefault="000C2914">
      <w:pPr>
        <w:pStyle w:val="TOC1"/>
        <w:tabs>
          <w:tab w:val="right" w:leader="dot" w:pos="9111"/>
        </w:tabs>
        <w:rPr>
          <w:rFonts w:asciiTheme="minorHAnsi" w:eastAsiaTheme="minorEastAsia" w:hAnsiTheme="minorHAnsi" w:cstheme="minorBidi"/>
          <w:noProof/>
          <w:sz w:val="22"/>
          <w:szCs w:val="22"/>
        </w:rPr>
      </w:pPr>
      <w:hyperlink w:anchor="_Toc507759821" w:history="1">
        <w:r w:rsidR="00F5132E" w:rsidRPr="002D5C66">
          <w:rPr>
            <w:rStyle w:val="Hyperlink"/>
            <w:noProof/>
          </w:rPr>
          <w:t>Hình 2.5 Lượng máu ban đầu người chơi được cung cấp</w:t>
        </w:r>
        <w:r w:rsidR="00F5132E">
          <w:rPr>
            <w:noProof/>
            <w:webHidden/>
          </w:rPr>
          <w:tab/>
        </w:r>
        <w:r w:rsidR="00F5132E">
          <w:rPr>
            <w:noProof/>
            <w:webHidden/>
          </w:rPr>
          <w:fldChar w:fldCharType="begin"/>
        </w:r>
        <w:r w:rsidR="00F5132E">
          <w:rPr>
            <w:noProof/>
            <w:webHidden/>
          </w:rPr>
          <w:instrText xml:space="preserve"> PAGEREF _Toc507759821 \h </w:instrText>
        </w:r>
        <w:r w:rsidR="00F5132E">
          <w:rPr>
            <w:noProof/>
            <w:webHidden/>
          </w:rPr>
        </w:r>
        <w:r w:rsidR="00F5132E">
          <w:rPr>
            <w:noProof/>
            <w:webHidden/>
          </w:rPr>
          <w:fldChar w:fldCharType="separate"/>
        </w:r>
        <w:r w:rsidR="00F5132E">
          <w:rPr>
            <w:noProof/>
            <w:webHidden/>
          </w:rPr>
          <w:t>16</w:t>
        </w:r>
        <w:r w:rsidR="00F5132E">
          <w:rPr>
            <w:noProof/>
            <w:webHidden/>
          </w:rPr>
          <w:fldChar w:fldCharType="end"/>
        </w:r>
      </w:hyperlink>
    </w:p>
    <w:p w14:paraId="7629C632" w14:textId="1F07726D" w:rsidR="00F5132E" w:rsidRDefault="000C2914">
      <w:pPr>
        <w:pStyle w:val="TOC1"/>
        <w:tabs>
          <w:tab w:val="right" w:leader="dot" w:pos="9111"/>
        </w:tabs>
        <w:rPr>
          <w:rFonts w:asciiTheme="minorHAnsi" w:eastAsiaTheme="minorEastAsia" w:hAnsiTheme="minorHAnsi" w:cstheme="minorBidi"/>
          <w:noProof/>
          <w:sz w:val="22"/>
          <w:szCs w:val="22"/>
        </w:rPr>
      </w:pPr>
      <w:hyperlink w:anchor="_Toc507759822" w:history="1">
        <w:r w:rsidR="00F5132E" w:rsidRPr="002D5C66">
          <w:rPr>
            <w:rStyle w:val="Hyperlink"/>
            <w:noProof/>
          </w:rPr>
          <w:t>Hình 2.6 Các chỉ số tấn công của người chơi</w:t>
        </w:r>
        <w:r w:rsidR="00F5132E">
          <w:rPr>
            <w:noProof/>
            <w:webHidden/>
          </w:rPr>
          <w:tab/>
        </w:r>
        <w:r w:rsidR="00F5132E">
          <w:rPr>
            <w:noProof/>
            <w:webHidden/>
          </w:rPr>
          <w:fldChar w:fldCharType="begin"/>
        </w:r>
        <w:r w:rsidR="00F5132E">
          <w:rPr>
            <w:noProof/>
            <w:webHidden/>
          </w:rPr>
          <w:instrText xml:space="preserve"> PAGEREF _Toc507759822 \h </w:instrText>
        </w:r>
        <w:r w:rsidR="00F5132E">
          <w:rPr>
            <w:noProof/>
            <w:webHidden/>
          </w:rPr>
        </w:r>
        <w:r w:rsidR="00F5132E">
          <w:rPr>
            <w:noProof/>
            <w:webHidden/>
          </w:rPr>
          <w:fldChar w:fldCharType="separate"/>
        </w:r>
        <w:r w:rsidR="00F5132E">
          <w:rPr>
            <w:noProof/>
            <w:webHidden/>
          </w:rPr>
          <w:t>17</w:t>
        </w:r>
        <w:r w:rsidR="00F5132E">
          <w:rPr>
            <w:noProof/>
            <w:webHidden/>
          </w:rPr>
          <w:fldChar w:fldCharType="end"/>
        </w:r>
      </w:hyperlink>
    </w:p>
    <w:p w14:paraId="3BA563E6" w14:textId="3E6C44A0" w:rsidR="00F5132E" w:rsidRDefault="000C2914">
      <w:pPr>
        <w:pStyle w:val="TOC1"/>
        <w:tabs>
          <w:tab w:val="right" w:leader="dot" w:pos="9111"/>
        </w:tabs>
        <w:rPr>
          <w:rFonts w:asciiTheme="minorHAnsi" w:eastAsiaTheme="minorEastAsia" w:hAnsiTheme="minorHAnsi" w:cstheme="minorBidi"/>
          <w:noProof/>
          <w:sz w:val="22"/>
          <w:szCs w:val="22"/>
        </w:rPr>
      </w:pPr>
      <w:hyperlink w:anchor="_Toc507759823" w:history="1">
        <w:r w:rsidR="00F5132E" w:rsidRPr="002D5C66">
          <w:rPr>
            <w:rStyle w:val="Hyperlink"/>
            <w:noProof/>
          </w:rPr>
          <w:t>Hình 2.7 Các chỉ số khác của người chơi</w:t>
        </w:r>
        <w:r w:rsidR="00F5132E">
          <w:rPr>
            <w:noProof/>
            <w:webHidden/>
          </w:rPr>
          <w:tab/>
        </w:r>
        <w:r w:rsidR="00F5132E">
          <w:rPr>
            <w:noProof/>
            <w:webHidden/>
          </w:rPr>
          <w:fldChar w:fldCharType="begin"/>
        </w:r>
        <w:r w:rsidR="00F5132E">
          <w:rPr>
            <w:noProof/>
            <w:webHidden/>
          </w:rPr>
          <w:instrText xml:space="preserve"> PAGEREF _Toc507759823 \h </w:instrText>
        </w:r>
        <w:r w:rsidR="00F5132E">
          <w:rPr>
            <w:noProof/>
            <w:webHidden/>
          </w:rPr>
        </w:r>
        <w:r w:rsidR="00F5132E">
          <w:rPr>
            <w:noProof/>
            <w:webHidden/>
          </w:rPr>
          <w:fldChar w:fldCharType="separate"/>
        </w:r>
        <w:r w:rsidR="00F5132E">
          <w:rPr>
            <w:noProof/>
            <w:webHidden/>
          </w:rPr>
          <w:t>17</w:t>
        </w:r>
        <w:r w:rsidR="00F5132E">
          <w:rPr>
            <w:noProof/>
            <w:webHidden/>
          </w:rPr>
          <w:fldChar w:fldCharType="end"/>
        </w:r>
      </w:hyperlink>
    </w:p>
    <w:p w14:paraId="52F65295" w14:textId="7E32A4F3" w:rsidR="00F5132E" w:rsidRDefault="000C2914">
      <w:pPr>
        <w:pStyle w:val="TOC1"/>
        <w:tabs>
          <w:tab w:val="right" w:leader="dot" w:pos="9111"/>
        </w:tabs>
        <w:rPr>
          <w:rFonts w:asciiTheme="minorHAnsi" w:eastAsiaTheme="minorEastAsia" w:hAnsiTheme="minorHAnsi" w:cstheme="minorBidi"/>
          <w:noProof/>
          <w:sz w:val="22"/>
          <w:szCs w:val="22"/>
        </w:rPr>
      </w:pPr>
      <w:hyperlink w:anchor="_Toc507759824" w:history="1">
        <w:r w:rsidR="00F5132E" w:rsidRPr="002D5C66">
          <w:rPr>
            <w:rStyle w:val="Hyperlink"/>
            <w:noProof/>
          </w:rPr>
          <w:t>Hình 2.8 Phép kiểm tra độ dịch chuyển tọa độ Ox, Oz</w:t>
        </w:r>
        <w:r w:rsidR="00F5132E">
          <w:rPr>
            <w:noProof/>
            <w:webHidden/>
          </w:rPr>
          <w:tab/>
        </w:r>
        <w:r w:rsidR="00F5132E">
          <w:rPr>
            <w:noProof/>
            <w:webHidden/>
          </w:rPr>
          <w:fldChar w:fldCharType="begin"/>
        </w:r>
        <w:r w:rsidR="00F5132E">
          <w:rPr>
            <w:noProof/>
            <w:webHidden/>
          </w:rPr>
          <w:instrText xml:space="preserve"> PAGEREF _Toc507759824 \h </w:instrText>
        </w:r>
        <w:r w:rsidR="00F5132E">
          <w:rPr>
            <w:noProof/>
            <w:webHidden/>
          </w:rPr>
        </w:r>
        <w:r w:rsidR="00F5132E">
          <w:rPr>
            <w:noProof/>
            <w:webHidden/>
          </w:rPr>
          <w:fldChar w:fldCharType="separate"/>
        </w:r>
        <w:r w:rsidR="00F5132E">
          <w:rPr>
            <w:noProof/>
            <w:webHidden/>
          </w:rPr>
          <w:t>18</w:t>
        </w:r>
        <w:r w:rsidR="00F5132E">
          <w:rPr>
            <w:noProof/>
            <w:webHidden/>
          </w:rPr>
          <w:fldChar w:fldCharType="end"/>
        </w:r>
      </w:hyperlink>
    </w:p>
    <w:p w14:paraId="4ECB0AC6" w14:textId="7F29D87B" w:rsidR="00F5132E" w:rsidRDefault="000C2914">
      <w:pPr>
        <w:pStyle w:val="TOC1"/>
        <w:tabs>
          <w:tab w:val="right" w:leader="dot" w:pos="9111"/>
        </w:tabs>
        <w:rPr>
          <w:rFonts w:asciiTheme="minorHAnsi" w:eastAsiaTheme="minorEastAsia" w:hAnsiTheme="minorHAnsi" w:cstheme="minorBidi"/>
          <w:noProof/>
          <w:sz w:val="22"/>
          <w:szCs w:val="22"/>
        </w:rPr>
      </w:pPr>
      <w:hyperlink w:anchor="_Toc507759825" w:history="1">
        <w:r w:rsidR="00F5132E" w:rsidRPr="002D5C66">
          <w:rPr>
            <w:rStyle w:val="Hyperlink"/>
            <w:noProof/>
          </w:rPr>
          <w:t>Hình 2.9 Thực hiện di chuyển nhân vật</w:t>
        </w:r>
        <w:r w:rsidR="00F5132E">
          <w:rPr>
            <w:noProof/>
            <w:webHidden/>
          </w:rPr>
          <w:tab/>
        </w:r>
        <w:r w:rsidR="00F5132E">
          <w:rPr>
            <w:noProof/>
            <w:webHidden/>
          </w:rPr>
          <w:fldChar w:fldCharType="begin"/>
        </w:r>
        <w:r w:rsidR="00F5132E">
          <w:rPr>
            <w:noProof/>
            <w:webHidden/>
          </w:rPr>
          <w:instrText xml:space="preserve"> PAGEREF _Toc507759825 \h </w:instrText>
        </w:r>
        <w:r w:rsidR="00F5132E">
          <w:rPr>
            <w:noProof/>
            <w:webHidden/>
          </w:rPr>
        </w:r>
        <w:r w:rsidR="00F5132E">
          <w:rPr>
            <w:noProof/>
            <w:webHidden/>
          </w:rPr>
          <w:fldChar w:fldCharType="separate"/>
        </w:r>
        <w:r w:rsidR="00F5132E">
          <w:rPr>
            <w:noProof/>
            <w:webHidden/>
          </w:rPr>
          <w:t>18</w:t>
        </w:r>
        <w:r w:rsidR="00F5132E">
          <w:rPr>
            <w:noProof/>
            <w:webHidden/>
          </w:rPr>
          <w:fldChar w:fldCharType="end"/>
        </w:r>
      </w:hyperlink>
    </w:p>
    <w:p w14:paraId="5E69364E" w14:textId="0D5098C2" w:rsidR="00F5132E" w:rsidRDefault="000C2914">
      <w:pPr>
        <w:pStyle w:val="TOC1"/>
        <w:tabs>
          <w:tab w:val="right" w:leader="dot" w:pos="9111"/>
        </w:tabs>
        <w:rPr>
          <w:rFonts w:asciiTheme="minorHAnsi" w:eastAsiaTheme="minorEastAsia" w:hAnsiTheme="minorHAnsi" w:cstheme="minorBidi"/>
          <w:noProof/>
          <w:sz w:val="22"/>
          <w:szCs w:val="22"/>
        </w:rPr>
      </w:pPr>
      <w:hyperlink w:anchor="_Toc507759826" w:history="1">
        <w:r w:rsidR="00F5132E" w:rsidRPr="002D5C66">
          <w:rPr>
            <w:rStyle w:val="Hyperlink"/>
            <w:noProof/>
          </w:rPr>
          <w:t>Hình 2.10 Lệnh kiểm tra có thực hiện nhảy hay không</w:t>
        </w:r>
        <w:r w:rsidR="00F5132E">
          <w:rPr>
            <w:noProof/>
            <w:webHidden/>
          </w:rPr>
          <w:tab/>
        </w:r>
        <w:r w:rsidR="00F5132E">
          <w:rPr>
            <w:noProof/>
            <w:webHidden/>
          </w:rPr>
          <w:fldChar w:fldCharType="begin"/>
        </w:r>
        <w:r w:rsidR="00F5132E">
          <w:rPr>
            <w:noProof/>
            <w:webHidden/>
          </w:rPr>
          <w:instrText xml:space="preserve"> PAGEREF _Toc507759826 \h </w:instrText>
        </w:r>
        <w:r w:rsidR="00F5132E">
          <w:rPr>
            <w:noProof/>
            <w:webHidden/>
          </w:rPr>
        </w:r>
        <w:r w:rsidR="00F5132E">
          <w:rPr>
            <w:noProof/>
            <w:webHidden/>
          </w:rPr>
          <w:fldChar w:fldCharType="separate"/>
        </w:r>
        <w:r w:rsidR="00F5132E">
          <w:rPr>
            <w:noProof/>
            <w:webHidden/>
          </w:rPr>
          <w:t>19</w:t>
        </w:r>
        <w:r w:rsidR="00F5132E">
          <w:rPr>
            <w:noProof/>
            <w:webHidden/>
          </w:rPr>
          <w:fldChar w:fldCharType="end"/>
        </w:r>
      </w:hyperlink>
    </w:p>
    <w:p w14:paraId="05552927" w14:textId="53F1DE26" w:rsidR="00F5132E" w:rsidRDefault="000C2914">
      <w:pPr>
        <w:pStyle w:val="TOC1"/>
        <w:tabs>
          <w:tab w:val="right" w:leader="dot" w:pos="9111"/>
        </w:tabs>
        <w:rPr>
          <w:rFonts w:asciiTheme="minorHAnsi" w:eastAsiaTheme="minorEastAsia" w:hAnsiTheme="minorHAnsi" w:cstheme="minorBidi"/>
          <w:noProof/>
          <w:sz w:val="22"/>
          <w:szCs w:val="22"/>
        </w:rPr>
      </w:pPr>
      <w:hyperlink w:anchor="_Toc507759827" w:history="1">
        <w:r w:rsidR="00F5132E" w:rsidRPr="002D5C66">
          <w:rPr>
            <w:rStyle w:val="Hyperlink"/>
            <w:noProof/>
          </w:rPr>
          <w:t>Hình 2.11 Lệnh nhảy cho nhân vật</w:t>
        </w:r>
        <w:r w:rsidR="00F5132E">
          <w:rPr>
            <w:noProof/>
            <w:webHidden/>
          </w:rPr>
          <w:tab/>
        </w:r>
        <w:r w:rsidR="00F5132E">
          <w:rPr>
            <w:noProof/>
            <w:webHidden/>
          </w:rPr>
          <w:fldChar w:fldCharType="begin"/>
        </w:r>
        <w:r w:rsidR="00F5132E">
          <w:rPr>
            <w:noProof/>
            <w:webHidden/>
          </w:rPr>
          <w:instrText xml:space="preserve"> PAGEREF _Toc507759827 \h </w:instrText>
        </w:r>
        <w:r w:rsidR="00F5132E">
          <w:rPr>
            <w:noProof/>
            <w:webHidden/>
          </w:rPr>
        </w:r>
        <w:r w:rsidR="00F5132E">
          <w:rPr>
            <w:noProof/>
            <w:webHidden/>
          </w:rPr>
          <w:fldChar w:fldCharType="separate"/>
        </w:r>
        <w:r w:rsidR="00F5132E">
          <w:rPr>
            <w:noProof/>
            <w:webHidden/>
          </w:rPr>
          <w:t>19</w:t>
        </w:r>
        <w:r w:rsidR="00F5132E">
          <w:rPr>
            <w:noProof/>
            <w:webHidden/>
          </w:rPr>
          <w:fldChar w:fldCharType="end"/>
        </w:r>
      </w:hyperlink>
    </w:p>
    <w:p w14:paraId="2F187657" w14:textId="6427FD25" w:rsidR="00F5132E" w:rsidRDefault="000C2914">
      <w:pPr>
        <w:pStyle w:val="TOC1"/>
        <w:tabs>
          <w:tab w:val="right" w:leader="dot" w:pos="9111"/>
        </w:tabs>
        <w:rPr>
          <w:rFonts w:asciiTheme="minorHAnsi" w:eastAsiaTheme="minorEastAsia" w:hAnsiTheme="minorHAnsi" w:cstheme="minorBidi"/>
          <w:noProof/>
          <w:sz w:val="22"/>
          <w:szCs w:val="22"/>
        </w:rPr>
      </w:pPr>
      <w:hyperlink w:anchor="_Toc507759828" w:history="1">
        <w:r w:rsidR="00F5132E" w:rsidRPr="002D5C66">
          <w:rPr>
            <w:rStyle w:val="Hyperlink"/>
            <w:noProof/>
          </w:rPr>
          <w:t>Hình 2.12 Kiểm tra xem người dùng có thực hiện bắn hay không</w:t>
        </w:r>
        <w:r w:rsidR="00F5132E">
          <w:rPr>
            <w:noProof/>
            <w:webHidden/>
          </w:rPr>
          <w:tab/>
        </w:r>
        <w:r w:rsidR="00F5132E">
          <w:rPr>
            <w:noProof/>
            <w:webHidden/>
          </w:rPr>
          <w:fldChar w:fldCharType="begin"/>
        </w:r>
        <w:r w:rsidR="00F5132E">
          <w:rPr>
            <w:noProof/>
            <w:webHidden/>
          </w:rPr>
          <w:instrText xml:space="preserve"> PAGEREF _Toc507759828 \h </w:instrText>
        </w:r>
        <w:r w:rsidR="00F5132E">
          <w:rPr>
            <w:noProof/>
            <w:webHidden/>
          </w:rPr>
        </w:r>
        <w:r w:rsidR="00F5132E">
          <w:rPr>
            <w:noProof/>
            <w:webHidden/>
          </w:rPr>
          <w:fldChar w:fldCharType="separate"/>
        </w:r>
        <w:r w:rsidR="00F5132E">
          <w:rPr>
            <w:noProof/>
            <w:webHidden/>
          </w:rPr>
          <w:t>20</w:t>
        </w:r>
        <w:r w:rsidR="00F5132E">
          <w:rPr>
            <w:noProof/>
            <w:webHidden/>
          </w:rPr>
          <w:fldChar w:fldCharType="end"/>
        </w:r>
      </w:hyperlink>
    </w:p>
    <w:p w14:paraId="5880B1C9" w14:textId="4E40EBD2" w:rsidR="00F5132E" w:rsidRDefault="000C2914">
      <w:pPr>
        <w:pStyle w:val="TOC1"/>
        <w:tabs>
          <w:tab w:val="right" w:leader="dot" w:pos="9111"/>
        </w:tabs>
        <w:rPr>
          <w:rFonts w:asciiTheme="minorHAnsi" w:eastAsiaTheme="minorEastAsia" w:hAnsiTheme="minorHAnsi" w:cstheme="minorBidi"/>
          <w:noProof/>
          <w:sz w:val="22"/>
          <w:szCs w:val="22"/>
        </w:rPr>
      </w:pPr>
      <w:hyperlink w:anchor="_Toc507759829" w:history="1">
        <w:r w:rsidR="00F5132E" w:rsidRPr="002D5C66">
          <w:rPr>
            <w:rStyle w:val="Hyperlink"/>
            <w:noProof/>
          </w:rPr>
          <w:t>Hình 2.13 Lệnh kiểm tra số lượng đạn hiện thời</w:t>
        </w:r>
        <w:r w:rsidR="00F5132E">
          <w:rPr>
            <w:noProof/>
            <w:webHidden/>
          </w:rPr>
          <w:tab/>
        </w:r>
        <w:r w:rsidR="00F5132E">
          <w:rPr>
            <w:noProof/>
            <w:webHidden/>
          </w:rPr>
          <w:fldChar w:fldCharType="begin"/>
        </w:r>
        <w:r w:rsidR="00F5132E">
          <w:rPr>
            <w:noProof/>
            <w:webHidden/>
          </w:rPr>
          <w:instrText xml:space="preserve"> PAGEREF _Toc507759829 \h </w:instrText>
        </w:r>
        <w:r w:rsidR="00F5132E">
          <w:rPr>
            <w:noProof/>
            <w:webHidden/>
          </w:rPr>
        </w:r>
        <w:r w:rsidR="00F5132E">
          <w:rPr>
            <w:noProof/>
            <w:webHidden/>
          </w:rPr>
          <w:fldChar w:fldCharType="separate"/>
        </w:r>
        <w:r w:rsidR="00F5132E">
          <w:rPr>
            <w:noProof/>
            <w:webHidden/>
          </w:rPr>
          <w:t>21</w:t>
        </w:r>
        <w:r w:rsidR="00F5132E">
          <w:rPr>
            <w:noProof/>
            <w:webHidden/>
          </w:rPr>
          <w:fldChar w:fldCharType="end"/>
        </w:r>
      </w:hyperlink>
    </w:p>
    <w:p w14:paraId="5C313F1D" w14:textId="201159C7" w:rsidR="00F5132E" w:rsidRDefault="000C2914">
      <w:pPr>
        <w:pStyle w:val="TOC1"/>
        <w:tabs>
          <w:tab w:val="right" w:leader="dot" w:pos="9111"/>
        </w:tabs>
        <w:rPr>
          <w:rFonts w:asciiTheme="minorHAnsi" w:eastAsiaTheme="minorEastAsia" w:hAnsiTheme="minorHAnsi" w:cstheme="minorBidi"/>
          <w:noProof/>
          <w:sz w:val="22"/>
          <w:szCs w:val="22"/>
        </w:rPr>
      </w:pPr>
      <w:hyperlink w:anchor="_Toc507759830" w:history="1">
        <w:r w:rsidR="00F5132E" w:rsidRPr="002D5C66">
          <w:rPr>
            <w:rStyle w:val="Hyperlink"/>
            <w:noProof/>
          </w:rPr>
          <w:t>Hình 2.14 Đoạn lệnh thực hiện bắn đạn</w:t>
        </w:r>
        <w:r w:rsidR="00F5132E">
          <w:rPr>
            <w:noProof/>
            <w:webHidden/>
          </w:rPr>
          <w:tab/>
        </w:r>
        <w:r w:rsidR="00F5132E">
          <w:rPr>
            <w:noProof/>
            <w:webHidden/>
          </w:rPr>
          <w:fldChar w:fldCharType="begin"/>
        </w:r>
        <w:r w:rsidR="00F5132E">
          <w:rPr>
            <w:noProof/>
            <w:webHidden/>
          </w:rPr>
          <w:instrText xml:space="preserve"> PAGEREF _Toc507759830 \h </w:instrText>
        </w:r>
        <w:r w:rsidR="00F5132E">
          <w:rPr>
            <w:noProof/>
            <w:webHidden/>
          </w:rPr>
        </w:r>
        <w:r w:rsidR="00F5132E">
          <w:rPr>
            <w:noProof/>
            <w:webHidden/>
          </w:rPr>
          <w:fldChar w:fldCharType="separate"/>
        </w:r>
        <w:r w:rsidR="00F5132E">
          <w:rPr>
            <w:noProof/>
            <w:webHidden/>
          </w:rPr>
          <w:t>21</w:t>
        </w:r>
        <w:r w:rsidR="00F5132E">
          <w:rPr>
            <w:noProof/>
            <w:webHidden/>
          </w:rPr>
          <w:fldChar w:fldCharType="end"/>
        </w:r>
      </w:hyperlink>
    </w:p>
    <w:p w14:paraId="684F263B" w14:textId="3257F96A" w:rsidR="00F5132E" w:rsidRDefault="000C2914">
      <w:pPr>
        <w:pStyle w:val="TOC1"/>
        <w:tabs>
          <w:tab w:val="right" w:leader="dot" w:pos="9111"/>
        </w:tabs>
        <w:rPr>
          <w:rFonts w:asciiTheme="minorHAnsi" w:eastAsiaTheme="minorEastAsia" w:hAnsiTheme="minorHAnsi" w:cstheme="minorBidi"/>
          <w:noProof/>
          <w:sz w:val="22"/>
          <w:szCs w:val="22"/>
        </w:rPr>
      </w:pPr>
      <w:hyperlink w:anchor="_Toc507759831" w:history="1">
        <w:r w:rsidR="00F5132E" w:rsidRPr="002D5C66">
          <w:rPr>
            <w:rStyle w:val="Hyperlink"/>
            <w:noProof/>
          </w:rPr>
          <w:t>Hình 2.15 Hàm tạo khoảng cách thời gian bắn giữa 2 viên đạn</w:t>
        </w:r>
        <w:r w:rsidR="00F5132E">
          <w:rPr>
            <w:noProof/>
            <w:webHidden/>
          </w:rPr>
          <w:tab/>
        </w:r>
        <w:r w:rsidR="00F5132E">
          <w:rPr>
            <w:noProof/>
            <w:webHidden/>
          </w:rPr>
          <w:fldChar w:fldCharType="begin"/>
        </w:r>
        <w:r w:rsidR="00F5132E">
          <w:rPr>
            <w:noProof/>
            <w:webHidden/>
          </w:rPr>
          <w:instrText xml:space="preserve"> PAGEREF _Toc507759831 \h </w:instrText>
        </w:r>
        <w:r w:rsidR="00F5132E">
          <w:rPr>
            <w:noProof/>
            <w:webHidden/>
          </w:rPr>
        </w:r>
        <w:r w:rsidR="00F5132E">
          <w:rPr>
            <w:noProof/>
            <w:webHidden/>
          </w:rPr>
          <w:fldChar w:fldCharType="separate"/>
        </w:r>
        <w:r w:rsidR="00F5132E">
          <w:rPr>
            <w:noProof/>
            <w:webHidden/>
          </w:rPr>
          <w:t>21</w:t>
        </w:r>
        <w:r w:rsidR="00F5132E">
          <w:rPr>
            <w:noProof/>
            <w:webHidden/>
          </w:rPr>
          <w:fldChar w:fldCharType="end"/>
        </w:r>
      </w:hyperlink>
    </w:p>
    <w:p w14:paraId="3F7A9873" w14:textId="0DA6E92C" w:rsidR="00F5132E" w:rsidRDefault="000C2914">
      <w:pPr>
        <w:pStyle w:val="TOC1"/>
        <w:tabs>
          <w:tab w:val="right" w:leader="dot" w:pos="9111"/>
        </w:tabs>
        <w:rPr>
          <w:rFonts w:asciiTheme="minorHAnsi" w:eastAsiaTheme="minorEastAsia" w:hAnsiTheme="minorHAnsi" w:cstheme="minorBidi"/>
          <w:noProof/>
          <w:sz w:val="22"/>
          <w:szCs w:val="22"/>
        </w:rPr>
      </w:pPr>
      <w:hyperlink w:anchor="_Toc507759832" w:history="1">
        <w:r w:rsidR="00F5132E" w:rsidRPr="002D5C66">
          <w:rPr>
            <w:rStyle w:val="Hyperlink"/>
            <w:noProof/>
          </w:rPr>
          <w:t>Hình 2.16 Thực hiện nạp đạn</w:t>
        </w:r>
        <w:r w:rsidR="00F5132E">
          <w:rPr>
            <w:noProof/>
            <w:webHidden/>
          </w:rPr>
          <w:tab/>
        </w:r>
        <w:r w:rsidR="00F5132E">
          <w:rPr>
            <w:noProof/>
            <w:webHidden/>
          </w:rPr>
          <w:fldChar w:fldCharType="begin"/>
        </w:r>
        <w:r w:rsidR="00F5132E">
          <w:rPr>
            <w:noProof/>
            <w:webHidden/>
          </w:rPr>
          <w:instrText xml:space="preserve"> PAGEREF _Toc507759832 \h </w:instrText>
        </w:r>
        <w:r w:rsidR="00F5132E">
          <w:rPr>
            <w:noProof/>
            <w:webHidden/>
          </w:rPr>
        </w:r>
        <w:r w:rsidR="00F5132E">
          <w:rPr>
            <w:noProof/>
            <w:webHidden/>
          </w:rPr>
          <w:fldChar w:fldCharType="separate"/>
        </w:r>
        <w:r w:rsidR="00F5132E">
          <w:rPr>
            <w:noProof/>
            <w:webHidden/>
          </w:rPr>
          <w:t>22</w:t>
        </w:r>
        <w:r w:rsidR="00F5132E">
          <w:rPr>
            <w:noProof/>
            <w:webHidden/>
          </w:rPr>
          <w:fldChar w:fldCharType="end"/>
        </w:r>
      </w:hyperlink>
    </w:p>
    <w:p w14:paraId="5D3746A6" w14:textId="0E39EC13" w:rsidR="00F5132E" w:rsidRDefault="000C2914">
      <w:pPr>
        <w:pStyle w:val="TOC1"/>
        <w:tabs>
          <w:tab w:val="right" w:leader="dot" w:pos="9111"/>
        </w:tabs>
        <w:rPr>
          <w:rFonts w:asciiTheme="minorHAnsi" w:eastAsiaTheme="minorEastAsia" w:hAnsiTheme="minorHAnsi" w:cstheme="minorBidi"/>
          <w:noProof/>
          <w:sz w:val="22"/>
          <w:szCs w:val="22"/>
        </w:rPr>
      </w:pPr>
      <w:hyperlink w:anchor="_Toc507759833" w:history="1">
        <w:r w:rsidR="00F5132E" w:rsidRPr="002D5C66">
          <w:rPr>
            <w:rStyle w:val="Hyperlink"/>
            <w:noProof/>
          </w:rPr>
          <w:t>Hình 2.17 Cấu trúc hàm WaitReload</w:t>
        </w:r>
        <w:r w:rsidR="00F5132E">
          <w:rPr>
            <w:noProof/>
            <w:webHidden/>
          </w:rPr>
          <w:tab/>
        </w:r>
        <w:r w:rsidR="00F5132E">
          <w:rPr>
            <w:noProof/>
            <w:webHidden/>
          </w:rPr>
          <w:fldChar w:fldCharType="begin"/>
        </w:r>
        <w:r w:rsidR="00F5132E">
          <w:rPr>
            <w:noProof/>
            <w:webHidden/>
          </w:rPr>
          <w:instrText xml:space="preserve"> PAGEREF _Toc507759833 \h </w:instrText>
        </w:r>
        <w:r w:rsidR="00F5132E">
          <w:rPr>
            <w:noProof/>
            <w:webHidden/>
          </w:rPr>
        </w:r>
        <w:r w:rsidR="00F5132E">
          <w:rPr>
            <w:noProof/>
            <w:webHidden/>
          </w:rPr>
          <w:fldChar w:fldCharType="separate"/>
        </w:r>
        <w:r w:rsidR="00F5132E">
          <w:rPr>
            <w:noProof/>
            <w:webHidden/>
          </w:rPr>
          <w:t>23</w:t>
        </w:r>
        <w:r w:rsidR="00F5132E">
          <w:rPr>
            <w:noProof/>
            <w:webHidden/>
          </w:rPr>
          <w:fldChar w:fldCharType="end"/>
        </w:r>
      </w:hyperlink>
    </w:p>
    <w:p w14:paraId="2C9E2419" w14:textId="1054A9B7" w:rsidR="00F5132E" w:rsidRDefault="000C2914">
      <w:pPr>
        <w:pStyle w:val="TOC1"/>
        <w:tabs>
          <w:tab w:val="right" w:leader="dot" w:pos="9111"/>
        </w:tabs>
        <w:rPr>
          <w:rFonts w:asciiTheme="minorHAnsi" w:eastAsiaTheme="minorEastAsia" w:hAnsiTheme="minorHAnsi" w:cstheme="minorBidi"/>
          <w:noProof/>
          <w:sz w:val="22"/>
          <w:szCs w:val="22"/>
        </w:rPr>
      </w:pPr>
      <w:hyperlink w:anchor="_Toc507759834" w:history="1">
        <w:r w:rsidR="00F5132E" w:rsidRPr="002D5C66">
          <w:rPr>
            <w:rStyle w:val="Hyperlink"/>
            <w:noProof/>
          </w:rPr>
          <w:t>Hình 2.18 Mô hình ZombieAA</w:t>
        </w:r>
        <w:r w:rsidR="00F5132E">
          <w:rPr>
            <w:noProof/>
            <w:webHidden/>
          </w:rPr>
          <w:tab/>
        </w:r>
        <w:r w:rsidR="00F5132E">
          <w:rPr>
            <w:noProof/>
            <w:webHidden/>
          </w:rPr>
          <w:fldChar w:fldCharType="begin"/>
        </w:r>
        <w:r w:rsidR="00F5132E">
          <w:rPr>
            <w:noProof/>
            <w:webHidden/>
          </w:rPr>
          <w:instrText xml:space="preserve"> PAGEREF _Toc507759834 \h </w:instrText>
        </w:r>
        <w:r w:rsidR="00F5132E">
          <w:rPr>
            <w:noProof/>
            <w:webHidden/>
          </w:rPr>
        </w:r>
        <w:r w:rsidR="00F5132E">
          <w:rPr>
            <w:noProof/>
            <w:webHidden/>
          </w:rPr>
          <w:fldChar w:fldCharType="separate"/>
        </w:r>
        <w:r w:rsidR="00F5132E">
          <w:rPr>
            <w:noProof/>
            <w:webHidden/>
          </w:rPr>
          <w:t>24</w:t>
        </w:r>
        <w:r w:rsidR="00F5132E">
          <w:rPr>
            <w:noProof/>
            <w:webHidden/>
          </w:rPr>
          <w:fldChar w:fldCharType="end"/>
        </w:r>
      </w:hyperlink>
    </w:p>
    <w:p w14:paraId="49DBAC19" w14:textId="5B6AE859" w:rsidR="00F5132E" w:rsidRDefault="000C2914">
      <w:pPr>
        <w:pStyle w:val="TOC1"/>
        <w:tabs>
          <w:tab w:val="right" w:leader="dot" w:pos="9111"/>
        </w:tabs>
        <w:rPr>
          <w:rFonts w:asciiTheme="minorHAnsi" w:eastAsiaTheme="minorEastAsia" w:hAnsiTheme="minorHAnsi" w:cstheme="minorBidi"/>
          <w:noProof/>
          <w:sz w:val="22"/>
          <w:szCs w:val="22"/>
        </w:rPr>
      </w:pPr>
      <w:hyperlink w:anchor="_Toc507759835" w:history="1">
        <w:r w:rsidR="00F5132E" w:rsidRPr="002D5C66">
          <w:rPr>
            <w:rStyle w:val="Hyperlink"/>
            <w:noProof/>
          </w:rPr>
          <w:t>Hình 2.19 Mô hình ZombieA</w:t>
        </w:r>
        <w:r w:rsidR="00F5132E">
          <w:rPr>
            <w:noProof/>
            <w:webHidden/>
          </w:rPr>
          <w:tab/>
        </w:r>
        <w:r w:rsidR="00F5132E">
          <w:rPr>
            <w:noProof/>
            <w:webHidden/>
          </w:rPr>
          <w:fldChar w:fldCharType="begin"/>
        </w:r>
        <w:r w:rsidR="00F5132E">
          <w:rPr>
            <w:noProof/>
            <w:webHidden/>
          </w:rPr>
          <w:instrText xml:space="preserve"> PAGEREF _Toc507759835 \h </w:instrText>
        </w:r>
        <w:r w:rsidR="00F5132E">
          <w:rPr>
            <w:noProof/>
            <w:webHidden/>
          </w:rPr>
        </w:r>
        <w:r w:rsidR="00F5132E">
          <w:rPr>
            <w:noProof/>
            <w:webHidden/>
          </w:rPr>
          <w:fldChar w:fldCharType="separate"/>
        </w:r>
        <w:r w:rsidR="00F5132E">
          <w:rPr>
            <w:noProof/>
            <w:webHidden/>
          </w:rPr>
          <w:t>24</w:t>
        </w:r>
        <w:r w:rsidR="00F5132E">
          <w:rPr>
            <w:noProof/>
            <w:webHidden/>
          </w:rPr>
          <w:fldChar w:fldCharType="end"/>
        </w:r>
      </w:hyperlink>
    </w:p>
    <w:p w14:paraId="0B660CD5" w14:textId="236E201A" w:rsidR="00F5132E" w:rsidRDefault="000C2914">
      <w:pPr>
        <w:pStyle w:val="TOC1"/>
        <w:tabs>
          <w:tab w:val="right" w:leader="dot" w:pos="9111"/>
        </w:tabs>
        <w:rPr>
          <w:rFonts w:asciiTheme="minorHAnsi" w:eastAsiaTheme="minorEastAsia" w:hAnsiTheme="minorHAnsi" w:cstheme="minorBidi"/>
          <w:noProof/>
          <w:sz w:val="22"/>
          <w:szCs w:val="22"/>
        </w:rPr>
      </w:pPr>
      <w:hyperlink w:anchor="_Toc507759836" w:history="1">
        <w:r w:rsidR="00F5132E" w:rsidRPr="002D5C66">
          <w:rPr>
            <w:rStyle w:val="Hyperlink"/>
            <w:noProof/>
          </w:rPr>
          <w:t>Hình 2.20 Mô hình ZombieB</w:t>
        </w:r>
        <w:r w:rsidR="00F5132E">
          <w:rPr>
            <w:noProof/>
            <w:webHidden/>
          </w:rPr>
          <w:tab/>
        </w:r>
        <w:r w:rsidR="00F5132E">
          <w:rPr>
            <w:noProof/>
            <w:webHidden/>
          </w:rPr>
          <w:fldChar w:fldCharType="begin"/>
        </w:r>
        <w:r w:rsidR="00F5132E">
          <w:rPr>
            <w:noProof/>
            <w:webHidden/>
          </w:rPr>
          <w:instrText xml:space="preserve"> PAGEREF _Toc507759836 \h </w:instrText>
        </w:r>
        <w:r w:rsidR="00F5132E">
          <w:rPr>
            <w:noProof/>
            <w:webHidden/>
          </w:rPr>
        </w:r>
        <w:r w:rsidR="00F5132E">
          <w:rPr>
            <w:noProof/>
            <w:webHidden/>
          </w:rPr>
          <w:fldChar w:fldCharType="separate"/>
        </w:r>
        <w:r w:rsidR="00F5132E">
          <w:rPr>
            <w:noProof/>
            <w:webHidden/>
          </w:rPr>
          <w:t>25</w:t>
        </w:r>
        <w:r w:rsidR="00F5132E">
          <w:rPr>
            <w:noProof/>
            <w:webHidden/>
          </w:rPr>
          <w:fldChar w:fldCharType="end"/>
        </w:r>
      </w:hyperlink>
    </w:p>
    <w:p w14:paraId="6507015F" w14:textId="21030DF1" w:rsidR="00F5132E" w:rsidRDefault="000C2914">
      <w:pPr>
        <w:pStyle w:val="TOC1"/>
        <w:tabs>
          <w:tab w:val="right" w:leader="dot" w:pos="9111"/>
        </w:tabs>
        <w:rPr>
          <w:rFonts w:asciiTheme="minorHAnsi" w:eastAsiaTheme="minorEastAsia" w:hAnsiTheme="minorHAnsi" w:cstheme="minorBidi"/>
          <w:noProof/>
          <w:sz w:val="22"/>
          <w:szCs w:val="22"/>
        </w:rPr>
      </w:pPr>
      <w:hyperlink w:anchor="_Toc507759837" w:history="1">
        <w:r w:rsidR="00F5132E" w:rsidRPr="002D5C66">
          <w:rPr>
            <w:rStyle w:val="Hyperlink"/>
            <w:noProof/>
          </w:rPr>
          <w:t>Hình 2.21 Mô hình ZombieC</w:t>
        </w:r>
        <w:r w:rsidR="00F5132E">
          <w:rPr>
            <w:noProof/>
            <w:webHidden/>
          </w:rPr>
          <w:tab/>
        </w:r>
        <w:r w:rsidR="00F5132E">
          <w:rPr>
            <w:noProof/>
            <w:webHidden/>
          </w:rPr>
          <w:fldChar w:fldCharType="begin"/>
        </w:r>
        <w:r w:rsidR="00F5132E">
          <w:rPr>
            <w:noProof/>
            <w:webHidden/>
          </w:rPr>
          <w:instrText xml:space="preserve"> PAGEREF _Toc507759837 \h </w:instrText>
        </w:r>
        <w:r w:rsidR="00F5132E">
          <w:rPr>
            <w:noProof/>
            <w:webHidden/>
          </w:rPr>
        </w:r>
        <w:r w:rsidR="00F5132E">
          <w:rPr>
            <w:noProof/>
            <w:webHidden/>
          </w:rPr>
          <w:fldChar w:fldCharType="separate"/>
        </w:r>
        <w:r w:rsidR="00F5132E">
          <w:rPr>
            <w:noProof/>
            <w:webHidden/>
          </w:rPr>
          <w:t>26</w:t>
        </w:r>
        <w:r w:rsidR="00F5132E">
          <w:rPr>
            <w:noProof/>
            <w:webHidden/>
          </w:rPr>
          <w:fldChar w:fldCharType="end"/>
        </w:r>
      </w:hyperlink>
    </w:p>
    <w:p w14:paraId="58CC89FA" w14:textId="3FD7839F" w:rsidR="00F5132E" w:rsidRDefault="000C2914">
      <w:pPr>
        <w:pStyle w:val="TOC1"/>
        <w:tabs>
          <w:tab w:val="right" w:leader="dot" w:pos="9111"/>
        </w:tabs>
        <w:rPr>
          <w:rFonts w:asciiTheme="minorHAnsi" w:eastAsiaTheme="minorEastAsia" w:hAnsiTheme="minorHAnsi" w:cstheme="minorBidi"/>
          <w:noProof/>
          <w:sz w:val="22"/>
          <w:szCs w:val="22"/>
        </w:rPr>
      </w:pPr>
      <w:hyperlink w:anchor="_Toc507759838" w:history="1">
        <w:r w:rsidR="00F5132E" w:rsidRPr="002D5C66">
          <w:rPr>
            <w:rStyle w:val="Hyperlink"/>
            <w:noProof/>
          </w:rPr>
          <w:t>Hình 2.22 Mô hình ZombieD</w:t>
        </w:r>
        <w:r w:rsidR="00F5132E">
          <w:rPr>
            <w:noProof/>
            <w:webHidden/>
          </w:rPr>
          <w:tab/>
        </w:r>
        <w:r w:rsidR="00F5132E">
          <w:rPr>
            <w:noProof/>
            <w:webHidden/>
          </w:rPr>
          <w:fldChar w:fldCharType="begin"/>
        </w:r>
        <w:r w:rsidR="00F5132E">
          <w:rPr>
            <w:noProof/>
            <w:webHidden/>
          </w:rPr>
          <w:instrText xml:space="preserve"> PAGEREF _Toc507759838 \h </w:instrText>
        </w:r>
        <w:r w:rsidR="00F5132E">
          <w:rPr>
            <w:noProof/>
            <w:webHidden/>
          </w:rPr>
        </w:r>
        <w:r w:rsidR="00F5132E">
          <w:rPr>
            <w:noProof/>
            <w:webHidden/>
          </w:rPr>
          <w:fldChar w:fldCharType="separate"/>
        </w:r>
        <w:r w:rsidR="00F5132E">
          <w:rPr>
            <w:noProof/>
            <w:webHidden/>
          </w:rPr>
          <w:t>27</w:t>
        </w:r>
        <w:r w:rsidR="00F5132E">
          <w:rPr>
            <w:noProof/>
            <w:webHidden/>
          </w:rPr>
          <w:fldChar w:fldCharType="end"/>
        </w:r>
      </w:hyperlink>
    </w:p>
    <w:p w14:paraId="39D62E50" w14:textId="792839B7" w:rsidR="00F5132E" w:rsidRDefault="000C2914">
      <w:pPr>
        <w:pStyle w:val="TOC1"/>
        <w:tabs>
          <w:tab w:val="right" w:leader="dot" w:pos="9111"/>
        </w:tabs>
        <w:rPr>
          <w:rFonts w:asciiTheme="minorHAnsi" w:eastAsiaTheme="minorEastAsia" w:hAnsiTheme="minorHAnsi" w:cstheme="minorBidi"/>
          <w:noProof/>
          <w:sz w:val="22"/>
          <w:szCs w:val="22"/>
        </w:rPr>
      </w:pPr>
      <w:hyperlink w:anchor="_Toc507759839" w:history="1">
        <w:r w:rsidR="00F5132E" w:rsidRPr="002D5C66">
          <w:rPr>
            <w:rStyle w:val="Hyperlink"/>
            <w:noProof/>
          </w:rPr>
          <w:t>Hình 2.23 Mô hình ZombieE_V1</w:t>
        </w:r>
        <w:r w:rsidR="00F5132E">
          <w:rPr>
            <w:noProof/>
            <w:webHidden/>
          </w:rPr>
          <w:tab/>
        </w:r>
        <w:r w:rsidR="00F5132E">
          <w:rPr>
            <w:noProof/>
            <w:webHidden/>
          </w:rPr>
          <w:fldChar w:fldCharType="begin"/>
        </w:r>
        <w:r w:rsidR="00F5132E">
          <w:rPr>
            <w:noProof/>
            <w:webHidden/>
          </w:rPr>
          <w:instrText xml:space="preserve"> PAGEREF _Toc507759839 \h </w:instrText>
        </w:r>
        <w:r w:rsidR="00F5132E">
          <w:rPr>
            <w:noProof/>
            <w:webHidden/>
          </w:rPr>
        </w:r>
        <w:r w:rsidR="00F5132E">
          <w:rPr>
            <w:noProof/>
            <w:webHidden/>
          </w:rPr>
          <w:fldChar w:fldCharType="separate"/>
        </w:r>
        <w:r w:rsidR="00F5132E">
          <w:rPr>
            <w:noProof/>
            <w:webHidden/>
          </w:rPr>
          <w:t>27</w:t>
        </w:r>
        <w:r w:rsidR="00F5132E">
          <w:rPr>
            <w:noProof/>
            <w:webHidden/>
          </w:rPr>
          <w:fldChar w:fldCharType="end"/>
        </w:r>
      </w:hyperlink>
    </w:p>
    <w:p w14:paraId="68BB7B84" w14:textId="3B397586" w:rsidR="00F5132E" w:rsidRDefault="000C2914">
      <w:pPr>
        <w:pStyle w:val="TOC1"/>
        <w:tabs>
          <w:tab w:val="right" w:leader="dot" w:pos="9111"/>
        </w:tabs>
        <w:rPr>
          <w:rFonts w:asciiTheme="minorHAnsi" w:eastAsiaTheme="minorEastAsia" w:hAnsiTheme="minorHAnsi" w:cstheme="minorBidi"/>
          <w:noProof/>
          <w:sz w:val="22"/>
          <w:szCs w:val="22"/>
        </w:rPr>
      </w:pPr>
      <w:hyperlink w:anchor="_Toc507759840" w:history="1">
        <w:r w:rsidR="00F5132E" w:rsidRPr="002D5C66">
          <w:rPr>
            <w:rStyle w:val="Hyperlink"/>
            <w:noProof/>
          </w:rPr>
          <w:t>Hình 2.24 Mô hình ZombieE_V2</w:t>
        </w:r>
        <w:r w:rsidR="00F5132E">
          <w:rPr>
            <w:noProof/>
            <w:webHidden/>
          </w:rPr>
          <w:tab/>
        </w:r>
        <w:r w:rsidR="00F5132E">
          <w:rPr>
            <w:noProof/>
            <w:webHidden/>
          </w:rPr>
          <w:fldChar w:fldCharType="begin"/>
        </w:r>
        <w:r w:rsidR="00F5132E">
          <w:rPr>
            <w:noProof/>
            <w:webHidden/>
          </w:rPr>
          <w:instrText xml:space="preserve"> PAGEREF _Toc507759840 \h </w:instrText>
        </w:r>
        <w:r w:rsidR="00F5132E">
          <w:rPr>
            <w:noProof/>
            <w:webHidden/>
          </w:rPr>
        </w:r>
        <w:r w:rsidR="00F5132E">
          <w:rPr>
            <w:noProof/>
            <w:webHidden/>
          </w:rPr>
          <w:fldChar w:fldCharType="separate"/>
        </w:r>
        <w:r w:rsidR="00F5132E">
          <w:rPr>
            <w:noProof/>
            <w:webHidden/>
          </w:rPr>
          <w:t>28</w:t>
        </w:r>
        <w:r w:rsidR="00F5132E">
          <w:rPr>
            <w:noProof/>
            <w:webHidden/>
          </w:rPr>
          <w:fldChar w:fldCharType="end"/>
        </w:r>
      </w:hyperlink>
    </w:p>
    <w:p w14:paraId="7B7E6997" w14:textId="4D002E0C" w:rsidR="00F5132E" w:rsidRDefault="000C2914">
      <w:pPr>
        <w:pStyle w:val="TOC1"/>
        <w:tabs>
          <w:tab w:val="right" w:leader="dot" w:pos="9111"/>
        </w:tabs>
        <w:rPr>
          <w:rFonts w:asciiTheme="minorHAnsi" w:eastAsiaTheme="minorEastAsia" w:hAnsiTheme="minorHAnsi" w:cstheme="minorBidi"/>
          <w:noProof/>
          <w:sz w:val="22"/>
          <w:szCs w:val="22"/>
        </w:rPr>
      </w:pPr>
      <w:hyperlink w:anchor="_Toc507759841" w:history="1">
        <w:r w:rsidR="00F5132E" w:rsidRPr="002D5C66">
          <w:rPr>
            <w:rStyle w:val="Hyperlink"/>
            <w:noProof/>
          </w:rPr>
          <w:t>Hình 2.25 Cấu trúc của 1 chuỗi automat hoạt động của Zombie</w:t>
        </w:r>
        <w:r w:rsidR="00F5132E">
          <w:rPr>
            <w:noProof/>
            <w:webHidden/>
          </w:rPr>
          <w:tab/>
        </w:r>
        <w:r w:rsidR="00F5132E">
          <w:rPr>
            <w:noProof/>
            <w:webHidden/>
          </w:rPr>
          <w:fldChar w:fldCharType="begin"/>
        </w:r>
        <w:r w:rsidR="00F5132E">
          <w:rPr>
            <w:noProof/>
            <w:webHidden/>
          </w:rPr>
          <w:instrText xml:space="preserve"> PAGEREF _Toc507759841 \h </w:instrText>
        </w:r>
        <w:r w:rsidR="00F5132E">
          <w:rPr>
            <w:noProof/>
            <w:webHidden/>
          </w:rPr>
        </w:r>
        <w:r w:rsidR="00F5132E">
          <w:rPr>
            <w:noProof/>
            <w:webHidden/>
          </w:rPr>
          <w:fldChar w:fldCharType="separate"/>
        </w:r>
        <w:r w:rsidR="00F5132E">
          <w:rPr>
            <w:noProof/>
            <w:webHidden/>
          </w:rPr>
          <w:t>28</w:t>
        </w:r>
        <w:r w:rsidR="00F5132E">
          <w:rPr>
            <w:noProof/>
            <w:webHidden/>
          </w:rPr>
          <w:fldChar w:fldCharType="end"/>
        </w:r>
      </w:hyperlink>
    </w:p>
    <w:p w14:paraId="3BA5C29D" w14:textId="1A0283C4" w:rsidR="00F5132E" w:rsidRDefault="000C2914">
      <w:pPr>
        <w:pStyle w:val="TOC1"/>
        <w:tabs>
          <w:tab w:val="right" w:leader="dot" w:pos="9111"/>
        </w:tabs>
        <w:rPr>
          <w:rFonts w:asciiTheme="minorHAnsi" w:eastAsiaTheme="minorEastAsia" w:hAnsiTheme="minorHAnsi" w:cstheme="minorBidi"/>
          <w:noProof/>
          <w:sz w:val="22"/>
          <w:szCs w:val="22"/>
        </w:rPr>
      </w:pPr>
      <w:hyperlink w:anchor="_Toc507759842" w:history="1">
        <w:r w:rsidR="00F5132E" w:rsidRPr="002D5C66">
          <w:rPr>
            <w:rStyle w:val="Hyperlink"/>
            <w:noProof/>
          </w:rPr>
          <w:t>Hình 2.26 Bật trạng thái Crawl của zombie</w:t>
        </w:r>
        <w:r w:rsidR="00F5132E">
          <w:rPr>
            <w:noProof/>
            <w:webHidden/>
          </w:rPr>
          <w:tab/>
        </w:r>
        <w:r w:rsidR="00F5132E">
          <w:rPr>
            <w:noProof/>
            <w:webHidden/>
          </w:rPr>
          <w:fldChar w:fldCharType="begin"/>
        </w:r>
        <w:r w:rsidR="00F5132E">
          <w:rPr>
            <w:noProof/>
            <w:webHidden/>
          </w:rPr>
          <w:instrText xml:space="preserve"> PAGEREF _Toc507759842 \h </w:instrText>
        </w:r>
        <w:r w:rsidR="00F5132E">
          <w:rPr>
            <w:noProof/>
            <w:webHidden/>
          </w:rPr>
        </w:r>
        <w:r w:rsidR="00F5132E">
          <w:rPr>
            <w:noProof/>
            <w:webHidden/>
          </w:rPr>
          <w:fldChar w:fldCharType="separate"/>
        </w:r>
        <w:r w:rsidR="00F5132E">
          <w:rPr>
            <w:noProof/>
            <w:webHidden/>
          </w:rPr>
          <w:t>29</w:t>
        </w:r>
        <w:r w:rsidR="00F5132E">
          <w:rPr>
            <w:noProof/>
            <w:webHidden/>
          </w:rPr>
          <w:fldChar w:fldCharType="end"/>
        </w:r>
      </w:hyperlink>
    </w:p>
    <w:p w14:paraId="6127C525" w14:textId="16CC16B5" w:rsidR="00F5132E" w:rsidRDefault="000C2914">
      <w:pPr>
        <w:pStyle w:val="TOC1"/>
        <w:tabs>
          <w:tab w:val="right" w:leader="dot" w:pos="9111"/>
        </w:tabs>
        <w:rPr>
          <w:rFonts w:asciiTheme="minorHAnsi" w:eastAsiaTheme="minorEastAsia" w:hAnsiTheme="minorHAnsi" w:cstheme="minorBidi"/>
          <w:noProof/>
          <w:sz w:val="22"/>
          <w:szCs w:val="22"/>
        </w:rPr>
      </w:pPr>
      <w:hyperlink w:anchor="_Toc507759843" w:history="1">
        <w:r w:rsidR="00F5132E" w:rsidRPr="002D5C66">
          <w:rPr>
            <w:rStyle w:val="Hyperlink"/>
            <w:noProof/>
          </w:rPr>
          <w:t>Hình 2.27 Bật trạng thái KnockBack của zombie</w:t>
        </w:r>
        <w:r w:rsidR="00F5132E">
          <w:rPr>
            <w:noProof/>
            <w:webHidden/>
          </w:rPr>
          <w:tab/>
        </w:r>
        <w:r w:rsidR="00F5132E">
          <w:rPr>
            <w:noProof/>
            <w:webHidden/>
          </w:rPr>
          <w:fldChar w:fldCharType="begin"/>
        </w:r>
        <w:r w:rsidR="00F5132E">
          <w:rPr>
            <w:noProof/>
            <w:webHidden/>
          </w:rPr>
          <w:instrText xml:space="preserve"> PAGEREF _Toc507759843 \h </w:instrText>
        </w:r>
        <w:r w:rsidR="00F5132E">
          <w:rPr>
            <w:noProof/>
            <w:webHidden/>
          </w:rPr>
        </w:r>
        <w:r w:rsidR="00F5132E">
          <w:rPr>
            <w:noProof/>
            <w:webHidden/>
          </w:rPr>
          <w:fldChar w:fldCharType="separate"/>
        </w:r>
        <w:r w:rsidR="00F5132E">
          <w:rPr>
            <w:noProof/>
            <w:webHidden/>
          </w:rPr>
          <w:t>29</w:t>
        </w:r>
        <w:r w:rsidR="00F5132E">
          <w:rPr>
            <w:noProof/>
            <w:webHidden/>
          </w:rPr>
          <w:fldChar w:fldCharType="end"/>
        </w:r>
      </w:hyperlink>
    </w:p>
    <w:p w14:paraId="4DC2FA8D" w14:textId="3F5CC0F1" w:rsidR="00F5132E" w:rsidRDefault="000C2914">
      <w:pPr>
        <w:pStyle w:val="TOC1"/>
        <w:tabs>
          <w:tab w:val="right" w:leader="dot" w:pos="9111"/>
        </w:tabs>
        <w:rPr>
          <w:rFonts w:asciiTheme="minorHAnsi" w:eastAsiaTheme="minorEastAsia" w:hAnsiTheme="minorHAnsi" w:cstheme="minorBidi"/>
          <w:noProof/>
          <w:sz w:val="22"/>
          <w:szCs w:val="22"/>
        </w:rPr>
      </w:pPr>
      <w:hyperlink w:anchor="_Toc507759844" w:history="1">
        <w:r w:rsidR="00F5132E" w:rsidRPr="002D5C66">
          <w:rPr>
            <w:rStyle w:val="Hyperlink"/>
            <w:noProof/>
          </w:rPr>
          <w:t>Hình 2.28 Thiết lập trạng thái Dead cho zombie</w:t>
        </w:r>
        <w:r w:rsidR="00F5132E">
          <w:rPr>
            <w:noProof/>
            <w:webHidden/>
          </w:rPr>
          <w:tab/>
        </w:r>
        <w:r w:rsidR="00F5132E">
          <w:rPr>
            <w:noProof/>
            <w:webHidden/>
          </w:rPr>
          <w:fldChar w:fldCharType="begin"/>
        </w:r>
        <w:r w:rsidR="00F5132E">
          <w:rPr>
            <w:noProof/>
            <w:webHidden/>
          </w:rPr>
          <w:instrText xml:space="preserve"> PAGEREF _Toc507759844 \h </w:instrText>
        </w:r>
        <w:r w:rsidR="00F5132E">
          <w:rPr>
            <w:noProof/>
            <w:webHidden/>
          </w:rPr>
        </w:r>
        <w:r w:rsidR="00F5132E">
          <w:rPr>
            <w:noProof/>
            <w:webHidden/>
          </w:rPr>
          <w:fldChar w:fldCharType="separate"/>
        </w:r>
        <w:r w:rsidR="00F5132E">
          <w:rPr>
            <w:noProof/>
            <w:webHidden/>
          </w:rPr>
          <w:t>30</w:t>
        </w:r>
        <w:r w:rsidR="00F5132E">
          <w:rPr>
            <w:noProof/>
            <w:webHidden/>
          </w:rPr>
          <w:fldChar w:fldCharType="end"/>
        </w:r>
      </w:hyperlink>
    </w:p>
    <w:p w14:paraId="4C12D275" w14:textId="7C8CC1B6" w:rsidR="00F5132E" w:rsidRDefault="000C2914">
      <w:pPr>
        <w:pStyle w:val="TOC1"/>
        <w:tabs>
          <w:tab w:val="right" w:leader="dot" w:pos="9111"/>
        </w:tabs>
        <w:rPr>
          <w:rFonts w:asciiTheme="minorHAnsi" w:eastAsiaTheme="minorEastAsia" w:hAnsiTheme="minorHAnsi" w:cstheme="minorBidi"/>
          <w:noProof/>
          <w:sz w:val="22"/>
          <w:szCs w:val="22"/>
        </w:rPr>
      </w:pPr>
      <w:hyperlink w:anchor="_Toc507759845" w:history="1">
        <w:r w:rsidR="00F5132E" w:rsidRPr="002D5C66">
          <w:rPr>
            <w:rStyle w:val="Hyperlink"/>
            <w:noProof/>
          </w:rPr>
          <w:t>Hình 2.29 Thiết lập thời gian chạy hiệu ứng Dead và xóa mô hình khi thực hiện xong</w:t>
        </w:r>
        <w:r w:rsidR="00F5132E">
          <w:rPr>
            <w:noProof/>
            <w:webHidden/>
          </w:rPr>
          <w:tab/>
        </w:r>
        <w:r w:rsidR="00F5132E">
          <w:rPr>
            <w:noProof/>
            <w:webHidden/>
          </w:rPr>
          <w:fldChar w:fldCharType="begin"/>
        </w:r>
        <w:r w:rsidR="00F5132E">
          <w:rPr>
            <w:noProof/>
            <w:webHidden/>
          </w:rPr>
          <w:instrText xml:space="preserve"> PAGEREF _Toc507759845 \h </w:instrText>
        </w:r>
        <w:r w:rsidR="00F5132E">
          <w:rPr>
            <w:noProof/>
            <w:webHidden/>
          </w:rPr>
        </w:r>
        <w:r w:rsidR="00F5132E">
          <w:rPr>
            <w:noProof/>
            <w:webHidden/>
          </w:rPr>
          <w:fldChar w:fldCharType="separate"/>
        </w:r>
        <w:r w:rsidR="00F5132E">
          <w:rPr>
            <w:noProof/>
            <w:webHidden/>
          </w:rPr>
          <w:t>30</w:t>
        </w:r>
        <w:r w:rsidR="00F5132E">
          <w:rPr>
            <w:noProof/>
            <w:webHidden/>
          </w:rPr>
          <w:fldChar w:fldCharType="end"/>
        </w:r>
      </w:hyperlink>
    </w:p>
    <w:p w14:paraId="0920A72D" w14:textId="1764F25B" w:rsidR="00F5132E" w:rsidRDefault="000C2914">
      <w:pPr>
        <w:pStyle w:val="TOC1"/>
        <w:tabs>
          <w:tab w:val="right" w:leader="dot" w:pos="9111"/>
        </w:tabs>
        <w:rPr>
          <w:rFonts w:asciiTheme="minorHAnsi" w:eastAsiaTheme="minorEastAsia" w:hAnsiTheme="minorHAnsi" w:cstheme="minorBidi"/>
          <w:noProof/>
          <w:sz w:val="22"/>
          <w:szCs w:val="22"/>
        </w:rPr>
      </w:pPr>
      <w:hyperlink w:anchor="_Toc507759846" w:history="1">
        <w:r w:rsidR="00F5132E" w:rsidRPr="002D5C66">
          <w:rPr>
            <w:rStyle w:val="Hyperlink"/>
            <w:noProof/>
          </w:rPr>
          <w:t>Hình 2.30 Khai báo sử dụng thư viện AI của Unity</w:t>
        </w:r>
        <w:r w:rsidR="00F5132E">
          <w:rPr>
            <w:noProof/>
            <w:webHidden/>
          </w:rPr>
          <w:tab/>
        </w:r>
        <w:r w:rsidR="00F5132E">
          <w:rPr>
            <w:noProof/>
            <w:webHidden/>
          </w:rPr>
          <w:fldChar w:fldCharType="begin"/>
        </w:r>
        <w:r w:rsidR="00F5132E">
          <w:rPr>
            <w:noProof/>
            <w:webHidden/>
          </w:rPr>
          <w:instrText xml:space="preserve"> PAGEREF _Toc507759846 \h </w:instrText>
        </w:r>
        <w:r w:rsidR="00F5132E">
          <w:rPr>
            <w:noProof/>
            <w:webHidden/>
          </w:rPr>
        </w:r>
        <w:r w:rsidR="00F5132E">
          <w:rPr>
            <w:noProof/>
            <w:webHidden/>
          </w:rPr>
          <w:fldChar w:fldCharType="separate"/>
        </w:r>
        <w:r w:rsidR="00F5132E">
          <w:rPr>
            <w:noProof/>
            <w:webHidden/>
          </w:rPr>
          <w:t>30</w:t>
        </w:r>
        <w:r w:rsidR="00F5132E">
          <w:rPr>
            <w:noProof/>
            <w:webHidden/>
          </w:rPr>
          <w:fldChar w:fldCharType="end"/>
        </w:r>
      </w:hyperlink>
    </w:p>
    <w:p w14:paraId="44BA2690" w14:textId="05320D98" w:rsidR="00F5132E" w:rsidRDefault="000C2914">
      <w:pPr>
        <w:pStyle w:val="TOC1"/>
        <w:tabs>
          <w:tab w:val="right" w:leader="dot" w:pos="9111"/>
        </w:tabs>
        <w:rPr>
          <w:rFonts w:asciiTheme="minorHAnsi" w:eastAsiaTheme="minorEastAsia" w:hAnsiTheme="minorHAnsi" w:cstheme="minorBidi"/>
          <w:noProof/>
          <w:sz w:val="22"/>
          <w:szCs w:val="22"/>
        </w:rPr>
      </w:pPr>
      <w:hyperlink w:anchor="_Toc507759847" w:history="1">
        <w:r w:rsidR="00F5132E" w:rsidRPr="002D5C66">
          <w:rPr>
            <w:rStyle w:val="Hyperlink"/>
            <w:noProof/>
          </w:rPr>
          <w:t>Hình 2.31 Kiểm tra xem người chơi có nằm trong tầm ngắm của zombie không</w:t>
        </w:r>
        <w:r w:rsidR="00F5132E">
          <w:rPr>
            <w:noProof/>
            <w:webHidden/>
          </w:rPr>
          <w:tab/>
        </w:r>
        <w:r w:rsidR="00F5132E">
          <w:rPr>
            <w:noProof/>
            <w:webHidden/>
          </w:rPr>
          <w:fldChar w:fldCharType="begin"/>
        </w:r>
        <w:r w:rsidR="00F5132E">
          <w:rPr>
            <w:noProof/>
            <w:webHidden/>
          </w:rPr>
          <w:instrText xml:space="preserve"> PAGEREF _Toc507759847 \h </w:instrText>
        </w:r>
        <w:r w:rsidR="00F5132E">
          <w:rPr>
            <w:noProof/>
            <w:webHidden/>
          </w:rPr>
        </w:r>
        <w:r w:rsidR="00F5132E">
          <w:rPr>
            <w:noProof/>
            <w:webHidden/>
          </w:rPr>
          <w:fldChar w:fldCharType="separate"/>
        </w:r>
        <w:r w:rsidR="00F5132E">
          <w:rPr>
            <w:noProof/>
            <w:webHidden/>
          </w:rPr>
          <w:t>31</w:t>
        </w:r>
        <w:r w:rsidR="00F5132E">
          <w:rPr>
            <w:noProof/>
            <w:webHidden/>
          </w:rPr>
          <w:fldChar w:fldCharType="end"/>
        </w:r>
      </w:hyperlink>
    </w:p>
    <w:p w14:paraId="34664B83" w14:textId="5AA62D76" w:rsidR="00F5132E" w:rsidRDefault="000C2914">
      <w:pPr>
        <w:pStyle w:val="TOC1"/>
        <w:tabs>
          <w:tab w:val="right" w:leader="dot" w:pos="9111"/>
        </w:tabs>
        <w:rPr>
          <w:rFonts w:asciiTheme="minorHAnsi" w:eastAsiaTheme="minorEastAsia" w:hAnsiTheme="minorHAnsi" w:cstheme="minorBidi"/>
          <w:noProof/>
          <w:sz w:val="22"/>
          <w:szCs w:val="22"/>
        </w:rPr>
      </w:pPr>
      <w:hyperlink w:anchor="_Toc507759848" w:history="1">
        <w:r w:rsidR="00F5132E" w:rsidRPr="002D5C66">
          <w:rPr>
            <w:rStyle w:val="Hyperlink"/>
            <w:noProof/>
          </w:rPr>
          <w:t>Hình 2.32 Zombie sẽ tấn công nếu người chơi nằm trong phạm vi rangeAttack</w:t>
        </w:r>
        <w:r w:rsidR="00F5132E">
          <w:rPr>
            <w:noProof/>
            <w:webHidden/>
          </w:rPr>
          <w:tab/>
        </w:r>
        <w:r w:rsidR="00F5132E">
          <w:rPr>
            <w:noProof/>
            <w:webHidden/>
          </w:rPr>
          <w:fldChar w:fldCharType="begin"/>
        </w:r>
        <w:r w:rsidR="00F5132E">
          <w:rPr>
            <w:noProof/>
            <w:webHidden/>
          </w:rPr>
          <w:instrText xml:space="preserve"> PAGEREF _Toc507759848 \h </w:instrText>
        </w:r>
        <w:r w:rsidR="00F5132E">
          <w:rPr>
            <w:noProof/>
            <w:webHidden/>
          </w:rPr>
        </w:r>
        <w:r w:rsidR="00F5132E">
          <w:rPr>
            <w:noProof/>
            <w:webHidden/>
          </w:rPr>
          <w:fldChar w:fldCharType="separate"/>
        </w:r>
        <w:r w:rsidR="00F5132E">
          <w:rPr>
            <w:noProof/>
            <w:webHidden/>
          </w:rPr>
          <w:t>31</w:t>
        </w:r>
        <w:r w:rsidR="00F5132E">
          <w:rPr>
            <w:noProof/>
            <w:webHidden/>
          </w:rPr>
          <w:fldChar w:fldCharType="end"/>
        </w:r>
      </w:hyperlink>
    </w:p>
    <w:p w14:paraId="536BBB54" w14:textId="079D4767" w:rsidR="00F5132E" w:rsidRDefault="000C2914">
      <w:pPr>
        <w:pStyle w:val="TOC1"/>
        <w:tabs>
          <w:tab w:val="right" w:leader="dot" w:pos="9111"/>
        </w:tabs>
        <w:rPr>
          <w:rFonts w:asciiTheme="minorHAnsi" w:eastAsiaTheme="minorEastAsia" w:hAnsiTheme="minorHAnsi" w:cstheme="minorBidi"/>
          <w:noProof/>
          <w:sz w:val="22"/>
          <w:szCs w:val="22"/>
        </w:rPr>
      </w:pPr>
      <w:hyperlink w:anchor="_Toc507759849" w:history="1">
        <w:r w:rsidR="00F5132E" w:rsidRPr="002D5C66">
          <w:rPr>
            <w:rStyle w:val="Hyperlink"/>
            <w:noProof/>
          </w:rPr>
          <w:t>Hình 2.33 Bật trạng thái di chuyển của zombie</w:t>
        </w:r>
        <w:r w:rsidR="00F5132E">
          <w:rPr>
            <w:noProof/>
            <w:webHidden/>
          </w:rPr>
          <w:tab/>
        </w:r>
        <w:r w:rsidR="00F5132E">
          <w:rPr>
            <w:noProof/>
            <w:webHidden/>
          </w:rPr>
          <w:fldChar w:fldCharType="begin"/>
        </w:r>
        <w:r w:rsidR="00F5132E">
          <w:rPr>
            <w:noProof/>
            <w:webHidden/>
          </w:rPr>
          <w:instrText xml:space="preserve"> PAGEREF _Toc507759849 \h </w:instrText>
        </w:r>
        <w:r w:rsidR="00F5132E">
          <w:rPr>
            <w:noProof/>
            <w:webHidden/>
          </w:rPr>
        </w:r>
        <w:r w:rsidR="00F5132E">
          <w:rPr>
            <w:noProof/>
            <w:webHidden/>
          </w:rPr>
          <w:fldChar w:fldCharType="separate"/>
        </w:r>
        <w:r w:rsidR="00F5132E">
          <w:rPr>
            <w:noProof/>
            <w:webHidden/>
          </w:rPr>
          <w:t>31</w:t>
        </w:r>
        <w:r w:rsidR="00F5132E">
          <w:rPr>
            <w:noProof/>
            <w:webHidden/>
          </w:rPr>
          <w:fldChar w:fldCharType="end"/>
        </w:r>
      </w:hyperlink>
    </w:p>
    <w:p w14:paraId="66FE5E14" w14:textId="74714CEB" w:rsidR="00F5132E" w:rsidRDefault="000C2914">
      <w:pPr>
        <w:pStyle w:val="TOC1"/>
        <w:tabs>
          <w:tab w:val="right" w:leader="dot" w:pos="9111"/>
        </w:tabs>
        <w:rPr>
          <w:rFonts w:asciiTheme="minorHAnsi" w:eastAsiaTheme="minorEastAsia" w:hAnsiTheme="minorHAnsi" w:cstheme="minorBidi"/>
          <w:noProof/>
          <w:sz w:val="22"/>
          <w:szCs w:val="22"/>
        </w:rPr>
      </w:pPr>
      <w:hyperlink w:anchor="_Toc507759850" w:history="1">
        <w:r w:rsidR="00F5132E" w:rsidRPr="002D5C66">
          <w:rPr>
            <w:rStyle w:val="Hyperlink"/>
            <w:noProof/>
          </w:rPr>
          <w:t>Hình 2.34 Cấu trúc hàm NearestPlayer</w:t>
        </w:r>
        <w:r w:rsidR="00F5132E">
          <w:rPr>
            <w:noProof/>
            <w:webHidden/>
          </w:rPr>
          <w:tab/>
        </w:r>
        <w:r w:rsidR="00F5132E">
          <w:rPr>
            <w:noProof/>
            <w:webHidden/>
          </w:rPr>
          <w:fldChar w:fldCharType="begin"/>
        </w:r>
        <w:r w:rsidR="00F5132E">
          <w:rPr>
            <w:noProof/>
            <w:webHidden/>
          </w:rPr>
          <w:instrText xml:space="preserve"> PAGEREF _Toc507759850 \h </w:instrText>
        </w:r>
        <w:r w:rsidR="00F5132E">
          <w:rPr>
            <w:noProof/>
            <w:webHidden/>
          </w:rPr>
        </w:r>
        <w:r w:rsidR="00F5132E">
          <w:rPr>
            <w:noProof/>
            <w:webHidden/>
          </w:rPr>
          <w:fldChar w:fldCharType="separate"/>
        </w:r>
        <w:r w:rsidR="00F5132E">
          <w:rPr>
            <w:noProof/>
            <w:webHidden/>
          </w:rPr>
          <w:t>32</w:t>
        </w:r>
        <w:r w:rsidR="00F5132E">
          <w:rPr>
            <w:noProof/>
            <w:webHidden/>
          </w:rPr>
          <w:fldChar w:fldCharType="end"/>
        </w:r>
      </w:hyperlink>
    </w:p>
    <w:p w14:paraId="476C19EE" w14:textId="473489A5" w:rsidR="00F5132E" w:rsidRDefault="000C2914">
      <w:pPr>
        <w:pStyle w:val="TOC1"/>
        <w:tabs>
          <w:tab w:val="right" w:leader="dot" w:pos="9111"/>
        </w:tabs>
        <w:rPr>
          <w:rFonts w:asciiTheme="minorHAnsi" w:eastAsiaTheme="minorEastAsia" w:hAnsiTheme="minorHAnsi" w:cstheme="minorBidi"/>
          <w:noProof/>
          <w:sz w:val="22"/>
          <w:szCs w:val="22"/>
        </w:rPr>
      </w:pPr>
      <w:hyperlink w:anchor="_Toc507759851" w:history="1">
        <w:r w:rsidR="00F5132E" w:rsidRPr="002D5C66">
          <w:rPr>
            <w:rStyle w:val="Hyperlink"/>
            <w:noProof/>
          </w:rPr>
          <w:t>Hình 2.35 Gán lại đối tượng mục tiêu của zombie</w:t>
        </w:r>
        <w:r w:rsidR="00F5132E">
          <w:rPr>
            <w:noProof/>
            <w:webHidden/>
          </w:rPr>
          <w:tab/>
        </w:r>
        <w:r w:rsidR="00F5132E">
          <w:rPr>
            <w:noProof/>
            <w:webHidden/>
          </w:rPr>
          <w:fldChar w:fldCharType="begin"/>
        </w:r>
        <w:r w:rsidR="00F5132E">
          <w:rPr>
            <w:noProof/>
            <w:webHidden/>
          </w:rPr>
          <w:instrText xml:space="preserve"> PAGEREF _Toc507759851 \h </w:instrText>
        </w:r>
        <w:r w:rsidR="00F5132E">
          <w:rPr>
            <w:noProof/>
            <w:webHidden/>
          </w:rPr>
        </w:r>
        <w:r w:rsidR="00F5132E">
          <w:rPr>
            <w:noProof/>
            <w:webHidden/>
          </w:rPr>
          <w:fldChar w:fldCharType="separate"/>
        </w:r>
        <w:r w:rsidR="00F5132E">
          <w:rPr>
            <w:noProof/>
            <w:webHidden/>
          </w:rPr>
          <w:t>32</w:t>
        </w:r>
        <w:r w:rsidR="00F5132E">
          <w:rPr>
            <w:noProof/>
            <w:webHidden/>
          </w:rPr>
          <w:fldChar w:fldCharType="end"/>
        </w:r>
      </w:hyperlink>
    </w:p>
    <w:p w14:paraId="192B922F" w14:textId="4CD09058" w:rsidR="00F5132E" w:rsidRDefault="000C2914">
      <w:pPr>
        <w:pStyle w:val="TOC1"/>
        <w:tabs>
          <w:tab w:val="right" w:leader="dot" w:pos="9111"/>
        </w:tabs>
        <w:rPr>
          <w:rFonts w:asciiTheme="minorHAnsi" w:eastAsiaTheme="minorEastAsia" w:hAnsiTheme="minorHAnsi" w:cstheme="minorBidi"/>
          <w:noProof/>
          <w:sz w:val="22"/>
          <w:szCs w:val="22"/>
        </w:rPr>
      </w:pPr>
      <w:hyperlink w:anchor="_Toc507759852" w:history="1">
        <w:r w:rsidR="00F5132E" w:rsidRPr="002D5C66">
          <w:rPr>
            <w:rStyle w:val="Hyperlink"/>
            <w:noProof/>
          </w:rPr>
          <w:t>Hình 2.36 Trừ máu của người chơi khi bị zombie tấn công</w:t>
        </w:r>
        <w:r w:rsidR="00F5132E">
          <w:rPr>
            <w:noProof/>
            <w:webHidden/>
          </w:rPr>
          <w:tab/>
        </w:r>
        <w:r w:rsidR="00F5132E">
          <w:rPr>
            <w:noProof/>
            <w:webHidden/>
          </w:rPr>
          <w:fldChar w:fldCharType="begin"/>
        </w:r>
        <w:r w:rsidR="00F5132E">
          <w:rPr>
            <w:noProof/>
            <w:webHidden/>
          </w:rPr>
          <w:instrText xml:space="preserve"> PAGEREF _Toc507759852 \h </w:instrText>
        </w:r>
        <w:r w:rsidR="00F5132E">
          <w:rPr>
            <w:noProof/>
            <w:webHidden/>
          </w:rPr>
        </w:r>
        <w:r w:rsidR="00F5132E">
          <w:rPr>
            <w:noProof/>
            <w:webHidden/>
          </w:rPr>
          <w:fldChar w:fldCharType="separate"/>
        </w:r>
        <w:r w:rsidR="00F5132E">
          <w:rPr>
            <w:noProof/>
            <w:webHidden/>
          </w:rPr>
          <w:t>33</w:t>
        </w:r>
        <w:r w:rsidR="00F5132E">
          <w:rPr>
            <w:noProof/>
            <w:webHidden/>
          </w:rPr>
          <w:fldChar w:fldCharType="end"/>
        </w:r>
      </w:hyperlink>
    </w:p>
    <w:p w14:paraId="3793DCEE" w14:textId="49B2A0DB" w:rsidR="00F5132E" w:rsidRDefault="000C2914">
      <w:pPr>
        <w:pStyle w:val="TOC1"/>
        <w:tabs>
          <w:tab w:val="right" w:leader="dot" w:pos="9111"/>
        </w:tabs>
        <w:rPr>
          <w:rFonts w:asciiTheme="minorHAnsi" w:eastAsiaTheme="minorEastAsia" w:hAnsiTheme="minorHAnsi" w:cstheme="minorBidi"/>
          <w:noProof/>
          <w:sz w:val="22"/>
          <w:szCs w:val="22"/>
        </w:rPr>
      </w:pPr>
      <w:hyperlink w:anchor="_Toc507759853" w:history="1">
        <w:r w:rsidR="00F5132E" w:rsidRPr="002D5C66">
          <w:rPr>
            <w:rStyle w:val="Hyperlink"/>
            <w:noProof/>
          </w:rPr>
          <w:t>Hình 3.1 Cấu tạo của HLAPI</w:t>
        </w:r>
        <w:r w:rsidR="00F5132E" w:rsidRPr="002D5C66">
          <w:rPr>
            <w:rStyle w:val="Hyperlink"/>
            <w:noProof/>
            <w:vertAlign w:val="superscript"/>
          </w:rPr>
          <w:t>[3]</w:t>
        </w:r>
        <w:r w:rsidR="00F5132E">
          <w:rPr>
            <w:noProof/>
            <w:webHidden/>
          </w:rPr>
          <w:tab/>
        </w:r>
        <w:r w:rsidR="00F5132E">
          <w:rPr>
            <w:noProof/>
            <w:webHidden/>
          </w:rPr>
          <w:fldChar w:fldCharType="begin"/>
        </w:r>
        <w:r w:rsidR="00F5132E">
          <w:rPr>
            <w:noProof/>
            <w:webHidden/>
          </w:rPr>
          <w:instrText xml:space="preserve"> PAGEREF _Toc507759853 \h </w:instrText>
        </w:r>
        <w:r w:rsidR="00F5132E">
          <w:rPr>
            <w:noProof/>
            <w:webHidden/>
          </w:rPr>
        </w:r>
        <w:r w:rsidR="00F5132E">
          <w:rPr>
            <w:noProof/>
            <w:webHidden/>
          </w:rPr>
          <w:fldChar w:fldCharType="separate"/>
        </w:r>
        <w:r w:rsidR="00F5132E">
          <w:rPr>
            <w:noProof/>
            <w:webHidden/>
          </w:rPr>
          <w:t>36</w:t>
        </w:r>
        <w:r w:rsidR="00F5132E">
          <w:rPr>
            <w:noProof/>
            <w:webHidden/>
          </w:rPr>
          <w:fldChar w:fldCharType="end"/>
        </w:r>
      </w:hyperlink>
    </w:p>
    <w:p w14:paraId="3E8F77B8" w14:textId="64B057C1" w:rsidR="00F5132E" w:rsidRDefault="000C2914">
      <w:pPr>
        <w:pStyle w:val="TOC1"/>
        <w:tabs>
          <w:tab w:val="right" w:leader="dot" w:pos="9111"/>
        </w:tabs>
        <w:rPr>
          <w:rFonts w:asciiTheme="minorHAnsi" w:eastAsiaTheme="minorEastAsia" w:hAnsiTheme="minorHAnsi" w:cstheme="minorBidi"/>
          <w:noProof/>
          <w:sz w:val="22"/>
          <w:szCs w:val="22"/>
        </w:rPr>
      </w:pPr>
      <w:hyperlink w:anchor="_Toc507759854" w:history="1">
        <w:r w:rsidR="00F5132E" w:rsidRPr="002D5C66">
          <w:rPr>
            <w:rStyle w:val="Hyperlink"/>
            <w:noProof/>
          </w:rPr>
          <w:t>Hình 3.2 Quy trình hoạt động của multiplayer networking</w:t>
        </w:r>
        <w:r w:rsidR="00F5132E" w:rsidRPr="002D5C66">
          <w:rPr>
            <w:rStyle w:val="Hyperlink"/>
            <w:noProof/>
            <w:vertAlign w:val="superscript"/>
          </w:rPr>
          <w:t>[4]</w:t>
        </w:r>
        <w:r w:rsidR="00F5132E">
          <w:rPr>
            <w:noProof/>
            <w:webHidden/>
          </w:rPr>
          <w:tab/>
        </w:r>
        <w:r w:rsidR="00F5132E">
          <w:rPr>
            <w:noProof/>
            <w:webHidden/>
          </w:rPr>
          <w:fldChar w:fldCharType="begin"/>
        </w:r>
        <w:r w:rsidR="00F5132E">
          <w:rPr>
            <w:noProof/>
            <w:webHidden/>
          </w:rPr>
          <w:instrText xml:space="preserve"> PAGEREF _Toc507759854 \h </w:instrText>
        </w:r>
        <w:r w:rsidR="00F5132E">
          <w:rPr>
            <w:noProof/>
            <w:webHidden/>
          </w:rPr>
        </w:r>
        <w:r w:rsidR="00F5132E">
          <w:rPr>
            <w:noProof/>
            <w:webHidden/>
          </w:rPr>
          <w:fldChar w:fldCharType="separate"/>
        </w:r>
        <w:r w:rsidR="00F5132E">
          <w:rPr>
            <w:noProof/>
            <w:webHidden/>
          </w:rPr>
          <w:t>38</w:t>
        </w:r>
        <w:r w:rsidR="00F5132E">
          <w:rPr>
            <w:noProof/>
            <w:webHidden/>
          </w:rPr>
          <w:fldChar w:fldCharType="end"/>
        </w:r>
      </w:hyperlink>
    </w:p>
    <w:p w14:paraId="20F09ED8" w14:textId="17BBDF78" w:rsidR="00F5132E" w:rsidRDefault="000C2914">
      <w:pPr>
        <w:pStyle w:val="TOC1"/>
        <w:tabs>
          <w:tab w:val="right" w:leader="dot" w:pos="9111"/>
        </w:tabs>
        <w:rPr>
          <w:rFonts w:asciiTheme="minorHAnsi" w:eastAsiaTheme="minorEastAsia" w:hAnsiTheme="minorHAnsi" w:cstheme="minorBidi"/>
          <w:noProof/>
          <w:sz w:val="22"/>
          <w:szCs w:val="22"/>
        </w:rPr>
      </w:pPr>
      <w:hyperlink w:anchor="_Toc507759855" w:history="1">
        <w:r w:rsidR="00F5132E" w:rsidRPr="002D5C66">
          <w:rPr>
            <w:rStyle w:val="Hyperlink"/>
            <w:noProof/>
          </w:rPr>
          <w:t>Hình 3.3 Thành phần công cụ NetworkManger của Unity</w:t>
        </w:r>
        <w:r w:rsidR="00F5132E">
          <w:rPr>
            <w:noProof/>
            <w:webHidden/>
          </w:rPr>
          <w:tab/>
        </w:r>
        <w:r w:rsidR="00F5132E">
          <w:rPr>
            <w:noProof/>
            <w:webHidden/>
          </w:rPr>
          <w:fldChar w:fldCharType="begin"/>
        </w:r>
        <w:r w:rsidR="00F5132E">
          <w:rPr>
            <w:noProof/>
            <w:webHidden/>
          </w:rPr>
          <w:instrText xml:space="preserve"> PAGEREF _Toc507759855 \h </w:instrText>
        </w:r>
        <w:r w:rsidR="00F5132E">
          <w:rPr>
            <w:noProof/>
            <w:webHidden/>
          </w:rPr>
        </w:r>
        <w:r w:rsidR="00F5132E">
          <w:rPr>
            <w:noProof/>
            <w:webHidden/>
          </w:rPr>
          <w:fldChar w:fldCharType="separate"/>
        </w:r>
        <w:r w:rsidR="00F5132E">
          <w:rPr>
            <w:noProof/>
            <w:webHidden/>
          </w:rPr>
          <w:t>42</w:t>
        </w:r>
        <w:r w:rsidR="00F5132E">
          <w:rPr>
            <w:noProof/>
            <w:webHidden/>
          </w:rPr>
          <w:fldChar w:fldCharType="end"/>
        </w:r>
      </w:hyperlink>
    </w:p>
    <w:p w14:paraId="4A0A8582" w14:textId="3C6225FB" w:rsidR="00F5132E" w:rsidRDefault="000C2914">
      <w:pPr>
        <w:pStyle w:val="TOC1"/>
        <w:tabs>
          <w:tab w:val="right" w:leader="dot" w:pos="9111"/>
        </w:tabs>
        <w:rPr>
          <w:rFonts w:asciiTheme="minorHAnsi" w:eastAsiaTheme="minorEastAsia" w:hAnsiTheme="minorHAnsi" w:cstheme="minorBidi"/>
          <w:noProof/>
          <w:sz w:val="22"/>
          <w:szCs w:val="22"/>
        </w:rPr>
      </w:pPr>
      <w:hyperlink w:anchor="_Toc507759856" w:history="1">
        <w:r w:rsidR="00F5132E" w:rsidRPr="002D5C66">
          <w:rPr>
            <w:rStyle w:val="Hyperlink"/>
            <w:noProof/>
          </w:rPr>
          <w:t>Hình 3.4 Trình định danh Network Identity</w:t>
        </w:r>
        <w:r w:rsidR="00F5132E">
          <w:rPr>
            <w:noProof/>
            <w:webHidden/>
          </w:rPr>
          <w:tab/>
        </w:r>
        <w:r w:rsidR="00F5132E">
          <w:rPr>
            <w:noProof/>
            <w:webHidden/>
          </w:rPr>
          <w:fldChar w:fldCharType="begin"/>
        </w:r>
        <w:r w:rsidR="00F5132E">
          <w:rPr>
            <w:noProof/>
            <w:webHidden/>
          </w:rPr>
          <w:instrText xml:space="preserve"> PAGEREF _Toc507759856 \h </w:instrText>
        </w:r>
        <w:r w:rsidR="00F5132E">
          <w:rPr>
            <w:noProof/>
            <w:webHidden/>
          </w:rPr>
        </w:r>
        <w:r w:rsidR="00F5132E">
          <w:rPr>
            <w:noProof/>
            <w:webHidden/>
          </w:rPr>
          <w:fldChar w:fldCharType="separate"/>
        </w:r>
        <w:r w:rsidR="00F5132E">
          <w:rPr>
            <w:noProof/>
            <w:webHidden/>
          </w:rPr>
          <w:t>42</w:t>
        </w:r>
        <w:r w:rsidR="00F5132E">
          <w:rPr>
            <w:noProof/>
            <w:webHidden/>
          </w:rPr>
          <w:fldChar w:fldCharType="end"/>
        </w:r>
      </w:hyperlink>
    </w:p>
    <w:p w14:paraId="10B0992E" w14:textId="28F456BB" w:rsidR="00F5132E" w:rsidRDefault="000C2914">
      <w:pPr>
        <w:pStyle w:val="TOC1"/>
        <w:tabs>
          <w:tab w:val="right" w:leader="dot" w:pos="9111"/>
        </w:tabs>
        <w:rPr>
          <w:rFonts w:asciiTheme="minorHAnsi" w:eastAsiaTheme="minorEastAsia" w:hAnsiTheme="minorHAnsi" w:cstheme="minorBidi"/>
          <w:noProof/>
          <w:sz w:val="22"/>
          <w:szCs w:val="22"/>
        </w:rPr>
      </w:pPr>
      <w:hyperlink w:anchor="_Toc507759857" w:history="1">
        <w:r w:rsidR="00F5132E" w:rsidRPr="002D5C66">
          <w:rPr>
            <w:rStyle w:val="Hyperlink"/>
            <w:noProof/>
          </w:rPr>
          <w:t>Hình 3.5 Đăng kí nhân vật của người chơi lên Network Controller</w:t>
        </w:r>
        <w:r w:rsidR="00F5132E">
          <w:rPr>
            <w:noProof/>
            <w:webHidden/>
          </w:rPr>
          <w:tab/>
        </w:r>
        <w:r w:rsidR="00F5132E">
          <w:rPr>
            <w:noProof/>
            <w:webHidden/>
          </w:rPr>
          <w:fldChar w:fldCharType="begin"/>
        </w:r>
        <w:r w:rsidR="00F5132E">
          <w:rPr>
            <w:noProof/>
            <w:webHidden/>
          </w:rPr>
          <w:instrText xml:space="preserve"> PAGEREF _Toc507759857 \h </w:instrText>
        </w:r>
        <w:r w:rsidR="00F5132E">
          <w:rPr>
            <w:noProof/>
            <w:webHidden/>
          </w:rPr>
        </w:r>
        <w:r w:rsidR="00F5132E">
          <w:rPr>
            <w:noProof/>
            <w:webHidden/>
          </w:rPr>
          <w:fldChar w:fldCharType="separate"/>
        </w:r>
        <w:r w:rsidR="00F5132E">
          <w:rPr>
            <w:noProof/>
            <w:webHidden/>
          </w:rPr>
          <w:t>43</w:t>
        </w:r>
        <w:r w:rsidR="00F5132E">
          <w:rPr>
            <w:noProof/>
            <w:webHidden/>
          </w:rPr>
          <w:fldChar w:fldCharType="end"/>
        </w:r>
      </w:hyperlink>
    </w:p>
    <w:p w14:paraId="61F14217" w14:textId="3CED56CF" w:rsidR="00F5132E" w:rsidRDefault="000C2914">
      <w:pPr>
        <w:pStyle w:val="TOC1"/>
        <w:tabs>
          <w:tab w:val="right" w:leader="dot" w:pos="9111"/>
        </w:tabs>
        <w:rPr>
          <w:rFonts w:asciiTheme="minorHAnsi" w:eastAsiaTheme="minorEastAsia" w:hAnsiTheme="minorHAnsi" w:cstheme="minorBidi"/>
          <w:noProof/>
          <w:sz w:val="22"/>
          <w:szCs w:val="22"/>
        </w:rPr>
      </w:pPr>
      <w:hyperlink w:anchor="_Toc507759858" w:history="1">
        <w:r w:rsidR="00F5132E" w:rsidRPr="002D5C66">
          <w:rPr>
            <w:rStyle w:val="Hyperlink"/>
            <w:noProof/>
          </w:rPr>
          <w:t>Hình 3.6 Mối quan hệ giữa player, client và server</w:t>
        </w:r>
        <w:r w:rsidR="00F5132E" w:rsidRPr="002D5C66">
          <w:rPr>
            <w:rStyle w:val="Hyperlink"/>
            <w:noProof/>
            <w:vertAlign w:val="superscript"/>
          </w:rPr>
          <w:t>[4]</w:t>
        </w:r>
        <w:r w:rsidR="00F5132E">
          <w:rPr>
            <w:noProof/>
            <w:webHidden/>
          </w:rPr>
          <w:tab/>
        </w:r>
        <w:r w:rsidR="00F5132E">
          <w:rPr>
            <w:noProof/>
            <w:webHidden/>
          </w:rPr>
          <w:fldChar w:fldCharType="begin"/>
        </w:r>
        <w:r w:rsidR="00F5132E">
          <w:rPr>
            <w:noProof/>
            <w:webHidden/>
          </w:rPr>
          <w:instrText xml:space="preserve"> PAGEREF _Toc507759858 \h </w:instrText>
        </w:r>
        <w:r w:rsidR="00F5132E">
          <w:rPr>
            <w:noProof/>
            <w:webHidden/>
          </w:rPr>
        </w:r>
        <w:r w:rsidR="00F5132E">
          <w:rPr>
            <w:noProof/>
            <w:webHidden/>
          </w:rPr>
          <w:fldChar w:fldCharType="separate"/>
        </w:r>
        <w:r w:rsidR="00F5132E">
          <w:rPr>
            <w:noProof/>
            <w:webHidden/>
          </w:rPr>
          <w:t>45</w:t>
        </w:r>
        <w:r w:rsidR="00F5132E">
          <w:rPr>
            <w:noProof/>
            <w:webHidden/>
          </w:rPr>
          <w:fldChar w:fldCharType="end"/>
        </w:r>
      </w:hyperlink>
    </w:p>
    <w:p w14:paraId="7F815806" w14:textId="2AA38037" w:rsidR="00F5132E" w:rsidRDefault="000C2914">
      <w:pPr>
        <w:pStyle w:val="TOC1"/>
        <w:tabs>
          <w:tab w:val="right" w:leader="dot" w:pos="9111"/>
        </w:tabs>
        <w:rPr>
          <w:rFonts w:asciiTheme="minorHAnsi" w:eastAsiaTheme="minorEastAsia" w:hAnsiTheme="minorHAnsi" w:cstheme="minorBidi"/>
          <w:noProof/>
          <w:sz w:val="22"/>
          <w:szCs w:val="22"/>
        </w:rPr>
      </w:pPr>
      <w:hyperlink w:anchor="_Toc507759859" w:history="1">
        <w:r w:rsidR="00F5132E" w:rsidRPr="002D5C66">
          <w:rPr>
            <w:rStyle w:val="Hyperlink"/>
            <w:noProof/>
          </w:rPr>
          <w:t>Hình 3.7 Công cụ Network Transform của Unity</w:t>
        </w:r>
        <w:r w:rsidR="00F5132E">
          <w:rPr>
            <w:noProof/>
            <w:webHidden/>
          </w:rPr>
          <w:tab/>
        </w:r>
        <w:r w:rsidR="00F5132E">
          <w:rPr>
            <w:noProof/>
            <w:webHidden/>
          </w:rPr>
          <w:fldChar w:fldCharType="begin"/>
        </w:r>
        <w:r w:rsidR="00F5132E">
          <w:rPr>
            <w:noProof/>
            <w:webHidden/>
          </w:rPr>
          <w:instrText xml:space="preserve"> PAGEREF _Toc507759859 \h </w:instrText>
        </w:r>
        <w:r w:rsidR="00F5132E">
          <w:rPr>
            <w:noProof/>
            <w:webHidden/>
          </w:rPr>
        </w:r>
        <w:r w:rsidR="00F5132E">
          <w:rPr>
            <w:noProof/>
            <w:webHidden/>
          </w:rPr>
          <w:fldChar w:fldCharType="separate"/>
        </w:r>
        <w:r w:rsidR="00F5132E">
          <w:rPr>
            <w:noProof/>
            <w:webHidden/>
          </w:rPr>
          <w:t>46</w:t>
        </w:r>
        <w:r w:rsidR="00F5132E">
          <w:rPr>
            <w:noProof/>
            <w:webHidden/>
          </w:rPr>
          <w:fldChar w:fldCharType="end"/>
        </w:r>
      </w:hyperlink>
    </w:p>
    <w:p w14:paraId="201ADF0F" w14:textId="612E3C49" w:rsidR="00F5132E" w:rsidRDefault="000C2914">
      <w:pPr>
        <w:pStyle w:val="TOC1"/>
        <w:tabs>
          <w:tab w:val="right" w:leader="dot" w:pos="9111"/>
        </w:tabs>
        <w:rPr>
          <w:rFonts w:asciiTheme="minorHAnsi" w:eastAsiaTheme="minorEastAsia" w:hAnsiTheme="minorHAnsi" w:cstheme="minorBidi"/>
          <w:noProof/>
          <w:sz w:val="22"/>
          <w:szCs w:val="22"/>
        </w:rPr>
      </w:pPr>
      <w:hyperlink w:anchor="_Toc507759860" w:history="1">
        <w:r w:rsidR="00F5132E" w:rsidRPr="002D5C66">
          <w:rPr>
            <w:rStyle w:val="Hyperlink"/>
            <w:noProof/>
          </w:rPr>
          <w:t>Hình 3.8 Mối quan hệ giữa Client, Player, Server và đối tượng không thuộc người chơi</w:t>
        </w:r>
        <w:r w:rsidR="00F5132E" w:rsidRPr="002D5C66">
          <w:rPr>
            <w:rStyle w:val="Hyperlink"/>
            <w:noProof/>
            <w:vertAlign w:val="superscript"/>
          </w:rPr>
          <w:t>[4]</w:t>
        </w:r>
        <w:r w:rsidR="00F5132E">
          <w:rPr>
            <w:noProof/>
            <w:webHidden/>
          </w:rPr>
          <w:tab/>
        </w:r>
        <w:r w:rsidR="00F5132E">
          <w:rPr>
            <w:noProof/>
            <w:webHidden/>
          </w:rPr>
          <w:fldChar w:fldCharType="begin"/>
        </w:r>
        <w:r w:rsidR="00F5132E">
          <w:rPr>
            <w:noProof/>
            <w:webHidden/>
          </w:rPr>
          <w:instrText xml:space="preserve"> PAGEREF _Toc507759860 \h </w:instrText>
        </w:r>
        <w:r w:rsidR="00F5132E">
          <w:rPr>
            <w:noProof/>
            <w:webHidden/>
          </w:rPr>
        </w:r>
        <w:r w:rsidR="00F5132E">
          <w:rPr>
            <w:noProof/>
            <w:webHidden/>
          </w:rPr>
          <w:fldChar w:fldCharType="separate"/>
        </w:r>
        <w:r w:rsidR="00F5132E">
          <w:rPr>
            <w:noProof/>
            <w:webHidden/>
          </w:rPr>
          <w:t>46</w:t>
        </w:r>
        <w:r w:rsidR="00F5132E">
          <w:rPr>
            <w:noProof/>
            <w:webHidden/>
          </w:rPr>
          <w:fldChar w:fldCharType="end"/>
        </w:r>
      </w:hyperlink>
    </w:p>
    <w:p w14:paraId="41EC061C" w14:textId="347B9DE7" w:rsidR="00F5132E" w:rsidRDefault="000C2914">
      <w:pPr>
        <w:pStyle w:val="TOC1"/>
        <w:tabs>
          <w:tab w:val="right" w:leader="dot" w:pos="9111"/>
        </w:tabs>
        <w:rPr>
          <w:rFonts w:asciiTheme="minorHAnsi" w:eastAsiaTheme="minorEastAsia" w:hAnsiTheme="minorHAnsi" w:cstheme="minorBidi"/>
          <w:noProof/>
          <w:sz w:val="22"/>
          <w:szCs w:val="22"/>
        </w:rPr>
      </w:pPr>
      <w:hyperlink w:anchor="_Toc507759861" w:history="1">
        <w:r w:rsidR="00F5132E" w:rsidRPr="002D5C66">
          <w:rPr>
            <w:rStyle w:val="Hyperlink"/>
            <w:noProof/>
          </w:rPr>
          <w:t>Hình 3.9 Tạo một game object rỗng</w:t>
        </w:r>
        <w:r w:rsidR="00F5132E">
          <w:rPr>
            <w:noProof/>
            <w:webHidden/>
          </w:rPr>
          <w:tab/>
        </w:r>
        <w:r w:rsidR="00F5132E">
          <w:rPr>
            <w:noProof/>
            <w:webHidden/>
          </w:rPr>
          <w:fldChar w:fldCharType="begin"/>
        </w:r>
        <w:r w:rsidR="00F5132E">
          <w:rPr>
            <w:noProof/>
            <w:webHidden/>
          </w:rPr>
          <w:instrText xml:space="preserve"> PAGEREF _Toc507759861 \h </w:instrText>
        </w:r>
        <w:r w:rsidR="00F5132E">
          <w:rPr>
            <w:noProof/>
            <w:webHidden/>
          </w:rPr>
        </w:r>
        <w:r w:rsidR="00F5132E">
          <w:rPr>
            <w:noProof/>
            <w:webHidden/>
          </w:rPr>
          <w:fldChar w:fldCharType="separate"/>
        </w:r>
        <w:r w:rsidR="00F5132E">
          <w:rPr>
            <w:noProof/>
            <w:webHidden/>
          </w:rPr>
          <w:t>48</w:t>
        </w:r>
        <w:r w:rsidR="00F5132E">
          <w:rPr>
            <w:noProof/>
            <w:webHidden/>
          </w:rPr>
          <w:fldChar w:fldCharType="end"/>
        </w:r>
      </w:hyperlink>
    </w:p>
    <w:p w14:paraId="16B33AD7" w14:textId="1D0497FE" w:rsidR="00F5132E" w:rsidRDefault="000C2914">
      <w:pPr>
        <w:pStyle w:val="TOC1"/>
        <w:tabs>
          <w:tab w:val="right" w:leader="dot" w:pos="9111"/>
        </w:tabs>
        <w:rPr>
          <w:rFonts w:asciiTheme="minorHAnsi" w:eastAsiaTheme="minorEastAsia" w:hAnsiTheme="minorHAnsi" w:cstheme="minorBidi"/>
          <w:noProof/>
          <w:sz w:val="22"/>
          <w:szCs w:val="22"/>
        </w:rPr>
      </w:pPr>
      <w:hyperlink w:anchor="_Toc507759862" w:history="1">
        <w:r w:rsidR="00F5132E" w:rsidRPr="002D5C66">
          <w:rPr>
            <w:rStyle w:val="Hyperlink"/>
            <w:noProof/>
          </w:rPr>
          <w:t>Hình 3.10 Thêm công cụ NetworkManager vào đối tượng</w:t>
        </w:r>
        <w:r w:rsidR="00F5132E">
          <w:rPr>
            <w:noProof/>
            <w:webHidden/>
          </w:rPr>
          <w:tab/>
        </w:r>
        <w:r w:rsidR="00F5132E">
          <w:rPr>
            <w:noProof/>
            <w:webHidden/>
          </w:rPr>
          <w:fldChar w:fldCharType="begin"/>
        </w:r>
        <w:r w:rsidR="00F5132E">
          <w:rPr>
            <w:noProof/>
            <w:webHidden/>
          </w:rPr>
          <w:instrText xml:space="preserve"> PAGEREF _Toc507759862 \h </w:instrText>
        </w:r>
        <w:r w:rsidR="00F5132E">
          <w:rPr>
            <w:noProof/>
            <w:webHidden/>
          </w:rPr>
        </w:r>
        <w:r w:rsidR="00F5132E">
          <w:rPr>
            <w:noProof/>
            <w:webHidden/>
          </w:rPr>
          <w:fldChar w:fldCharType="separate"/>
        </w:r>
        <w:r w:rsidR="00F5132E">
          <w:rPr>
            <w:noProof/>
            <w:webHidden/>
          </w:rPr>
          <w:t>48</w:t>
        </w:r>
        <w:r w:rsidR="00F5132E">
          <w:rPr>
            <w:noProof/>
            <w:webHidden/>
          </w:rPr>
          <w:fldChar w:fldCharType="end"/>
        </w:r>
      </w:hyperlink>
    </w:p>
    <w:p w14:paraId="74E4F556" w14:textId="19651EB8" w:rsidR="00F5132E" w:rsidRDefault="000C2914">
      <w:pPr>
        <w:pStyle w:val="TOC1"/>
        <w:tabs>
          <w:tab w:val="right" w:leader="dot" w:pos="9111"/>
        </w:tabs>
        <w:rPr>
          <w:rFonts w:asciiTheme="minorHAnsi" w:eastAsiaTheme="minorEastAsia" w:hAnsiTheme="minorHAnsi" w:cstheme="minorBidi"/>
          <w:noProof/>
          <w:sz w:val="22"/>
          <w:szCs w:val="22"/>
        </w:rPr>
      </w:pPr>
      <w:hyperlink w:anchor="_Toc507759863" w:history="1">
        <w:r w:rsidR="00F5132E" w:rsidRPr="002D5C66">
          <w:rPr>
            <w:rStyle w:val="Hyperlink"/>
            <w:noProof/>
          </w:rPr>
          <w:t>Hình 3.11 Tạo mô hình thô cho nhân vật</w:t>
        </w:r>
        <w:r w:rsidR="00F5132E">
          <w:rPr>
            <w:noProof/>
            <w:webHidden/>
          </w:rPr>
          <w:tab/>
        </w:r>
        <w:r w:rsidR="00F5132E">
          <w:rPr>
            <w:noProof/>
            <w:webHidden/>
          </w:rPr>
          <w:fldChar w:fldCharType="begin"/>
        </w:r>
        <w:r w:rsidR="00F5132E">
          <w:rPr>
            <w:noProof/>
            <w:webHidden/>
          </w:rPr>
          <w:instrText xml:space="preserve"> PAGEREF _Toc507759863 \h </w:instrText>
        </w:r>
        <w:r w:rsidR="00F5132E">
          <w:rPr>
            <w:noProof/>
            <w:webHidden/>
          </w:rPr>
        </w:r>
        <w:r w:rsidR="00F5132E">
          <w:rPr>
            <w:noProof/>
            <w:webHidden/>
          </w:rPr>
          <w:fldChar w:fldCharType="separate"/>
        </w:r>
        <w:r w:rsidR="00F5132E">
          <w:rPr>
            <w:noProof/>
            <w:webHidden/>
          </w:rPr>
          <w:t>49</w:t>
        </w:r>
        <w:r w:rsidR="00F5132E">
          <w:rPr>
            <w:noProof/>
            <w:webHidden/>
          </w:rPr>
          <w:fldChar w:fldCharType="end"/>
        </w:r>
      </w:hyperlink>
    </w:p>
    <w:p w14:paraId="0EA4DD08" w14:textId="18FDF948" w:rsidR="00F5132E" w:rsidRDefault="000C2914">
      <w:pPr>
        <w:pStyle w:val="TOC1"/>
        <w:tabs>
          <w:tab w:val="right" w:leader="dot" w:pos="9111"/>
        </w:tabs>
        <w:rPr>
          <w:rFonts w:asciiTheme="minorHAnsi" w:eastAsiaTheme="minorEastAsia" w:hAnsiTheme="minorHAnsi" w:cstheme="minorBidi"/>
          <w:noProof/>
          <w:sz w:val="22"/>
          <w:szCs w:val="22"/>
        </w:rPr>
      </w:pPr>
      <w:hyperlink w:anchor="_Toc507759864" w:history="1">
        <w:r w:rsidR="00F5132E" w:rsidRPr="002D5C66">
          <w:rPr>
            <w:rStyle w:val="Hyperlink"/>
            <w:noProof/>
          </w:rPr>
          <w:t>Hình 3.12 Thêm trình điều khiển hoạt động cho nhân vật</w:t>
        </w:r>
        <w:r w:rsidR="00F5132E">
          <w:rPr>
            <w:noProof/>
            <w:webHidden/>
          </w:rPr>
          <w:tab/>
        </w:r>
        <w:r w:rsidR="00F5132E">
          <w:rPr>
            <w:noProof/>
            <w:webHidden/>
          </w:rPr>
          <w:fldChar w:fldCharType="begin"/>
        </w:r>
        <w:r w:rsidR="00F5132E">
          <w:rPr>
            <w:noProof/>
            <w:webHidden/>
          </w:rPr>
          <w:instrText xml:space="preserve"> PAGEREF _Toc507759864 \h </w:instrText>
        </w:r>
        <w:r w:rsidR="00F5132E">
          <w:rPr>
            <w:noProof/>
            <w:webHidden/>
          </w:rPr>
        </w:r>
        <w:r w:rsidR="00F5132E">
          <w:rPr>
            <w:noProof/>
            <w:webHidden/>
          </w:rPr>
          <w:fldChar w:fldCharType="separate"/>
        </w:r>
        <w:r w:rsidR="00F5132E">
          <w:rPr>
            <w:noProof/>
            <w:webHidden/>
          </w:rPr>
          <w:t>49</w:t>
        </w:r>
        <w:r w:rsidR="00F5132E">
          <w:rPr>
            <w:noProof/>
            <w:webHidden/>
          </w:rPr>
          <w:fldChar w:fldCharType="end"/>
        </w:r>
      </w:hyperlink>
    </w:p>
    <w:p w14:paraId="65C027E3" w14:textId="2D87C44E" w:rsidR="00F5132E" w:rsidRDefault="000C2914">
      <w:pPr>
        <w:pStyle w:val="TOC1"/>
        <w:tabs>
          <w:tab w:val="right" w:leader="dot" w:pos="9111"/>
        </w:tabs>
        <w:rPr>
          <w:rFonts w:asciiTheme="minorHAnsi" w:eastAsiaTheme="minorEastAsia" w:hAnsiTheme="minorHAnsi" w:cstheme="minorBidi"/>
          <w:noProof/>
          <w:sz w:val="22"/>
          <w:szCs w:val="22"/>
        </w:rPr>
      </w:pPr>
      <w:hyperlink w:anchor="_Toc507759865" w:history="1">
        <w:r w:rsidR="00F5132E" w:rsidRPr="002D5C66">
          <w:rPr>
            <w:rStyle w:val="Hyperlink"/>
            <w:noProof/>
          </w:rPr>
          <w:t>Hình 3.13 Animator sau khi thiết lập</w:t>
        </w:r>
        <w:r w:rsidR="00F5132E">
          <w:rPr>
            <w:noProof/>
            <w:webHidden/>
          </w:rPr>
          <w:tab/>
        </w:r>
        <w:r w:rsidR="00F5132E">
          <w:rPr>
            <w:noProof/>
            <w:webHidden/>
          </w:rPr>
          <w:fldChar w:fldCharType="begin"/>
        </w:r>
        <w:r w:rsidR="00F5132E">
          <w:rPr>
            <w:noProof/>
            <w:webHidden/>
          </w:rPr>
          <w:instrText xml:space="preserve"> PAGEREF _Toc507759865 \h </w:instrText>
        </w:r>
        <w:r w:rsidR="00F5132E">
          <w:rPr>
            <w:noProof/>
            <w:webHidden/>
          </w:rPr>
        </w:r>
        <w:r w:rsidR="00F5132E">
          <w:rPr>
            <w:noProof/>
            <w:webHidden/>
          </w:rPr>
          <w:fldChar w:fldCharType="separate"/>
        </w:r>
        <w:r w:rsidR="00F5132E">
          <w:rPr>
            <w:noProof/>
            <w:webHidden/>
          </w:rPr>
          <w:t>50</w:t>
        </w:r>
        <w:r w:rsidR="00F5132E">
          <w:rPr>
            <w:noProof/>
            <w:webHidden/>
          </w:rPr>
          <w:fldChar w:fldCharType="end"/>
        </w:r>
      </w:hyperlink>
    </w:p>
    <w:p w14:paraId="17C72135" w14:textId="2C5A1929" w:rsidR="00F5132E" w:rsidRDefault="000C2914">
      <w:pPr>
        <w:pStyle w:val="TOC1"/>
        <w:tabs>
          <w:tab w:val="right" w:leader="dot" w:pos="9111"/>
        </w:tabs>
        <w:rPr>
          <w:rFonts w:asciiTheme="minorHAnsi" w:eastAsiaTheme="minorEastAsia" w:hAnsiTheme="minorHAnsi" w:cstheme="minorBidi"/>
          <w:noProof/>
          <w:sz w:val="22"/>
          <w:szCs w:val="22"/>
        </w:rPr>
      </w:pPr>
      <w:hyperlink w:anchor="_Toc507759866" w:history="1">
        <w:r w:rsidR="00F5132E" w:rsidRPr="002D5C66">
          <w:rPr>
            <w:rStyle w:val="Hyperlink"/>
            <w:noProof/>
          </w:rPr>
          <w:t>Hình 3.14 Các đoạn script đã được kéo vào</w:t>
        </w:r>
        <w:r w:rsidR="00F5132E">
          <w:rPr>
            <w:noProof/>
            <w:webHidden/>
          </w:rPr>
          <w:tab/>
        </w:r>
        <w:r w:rsidR="00F5132E">
          <w:rPr>
            <w:noProof/>
            <w:webHidden/>
          </w:rPr>
          <w:fldChar w:fldCharType="begin"/>
        </w:r>
        <w:r w:rsidR="00F5132E">
          <w:rPr>
            <w:noProof/>
            <w:webHidden/>
          </w:rPr>
          <w:instrText xml:space="preserve"> PAGEREF _Toc507759866 \h </w:instrText>
        </w:r>
        <w:r w:rsidR="00F5132E">
          <w:rPr>
            <w:noProof/>
            <w:webHidden/>
          </w:rPr>
        </w:r>
        <w:r w:rsidR="00F5132E">
          <w:rPr>
            <w:noProof/>
            <w:webHidden/>
          </w:rPr>
          <w:fldChar w:fldCharType="separate"/>
        </w:r>
        <w:r w:rsidR="00F5132E">
          <w:rPr>
            <w:noProof/>
            <w:webHidden/>
          </w:rPr>
          <w:t>50</w:t>
        </w:r>
        <w:r w:rsidR="00F5132E">
          <w:rPr>
            <w:noProof/>
            <w:webHidden/>
          </w:rPr>
          <w:fldChar w:fldCharType="end"/>
        </w:r>
      </w:hyperlink>
    </w:p>
    <w:p w14:paraId="4D51BDC1" w14:textId="2D8F16AB" w:rsidR="00F5132E" w:rsidRDefault="000C2914">
      <w:pPr>
        <w:pStyle w:val="TOC1"/>
        <w:tabs>
          <w:tab w:val="right" w:leader="dot" w:pos="9111"/>
        </w:tabs>
        <w:rPr>
          <w:rFonts w:asciiTheme="minorHAnsi" w:eastAsiaTheme="minorEastAsia" w:hAnsiTheme="minorHAnsi" w:cstheme="minorBidi"/>
          <w:noProof/>
          <w:sz w:val="22"/>
          <w:szCs w:val="22"/>
        </w:rPr>
      </w:pPr>
      <w:hyperlink w:anchor="_Toc507759867" w:history="1">
        <w:r w:rsidR="00F5132E" w:rsidRPr="002D5C66">
          <w:rPr>
            <w:rStyle w:val="Hyperlink"/>
            <w:noProof/>
          </w:rPr>
          <w:t>Hình 3.15 Box Collider sau khi được thêm vào nhân vật</w:t>
        </w:r>
        <w:r w:rsidR="00F5132E">
          <w:rPr>
            <w:noProof/>
            <w:webHidden/>
          </w:rPr>
          <w:tab/>
        </w:r>
        <w:r w:rsidR="00F5132E">
          <w:rPr>
            <w:noProof/>
            <w:webHidden/>
          </w:rPr>
          <w:fldChar w:fldCharType="begin"/>
        </w:r>
        <w:r w:rsidR="00F5132E">
          <w:rPr>
            <w:noProof/>
            <w:webHidden/>
          </w:rPr>
          <w:instrText xml:space="preserve"> PAGEREF _Toc507759867 \h </w:instrText>
        </w:r>
        <w:r w:rsidR="00F5132E">
          <w:rPr>
            <w:noProof/>
            <w:webHidden/>
          </w:rPr>
        </w:r>
        <w:r w:rsidR="00F5132E">
          <w:rPr>
            <w:noProof/>
            <w:webHidden/>
          </w:rPr>
          <w:fldChar w:fldCharType="separate"/>
        </w:r>
        <w:r w:rsidR="00F5132E">
          <w:rPr>
            <w:noProof/>
            <w:webHidden/>
          </w:rPr>
          <w:t>50</w:t>
        </w:r>
        <w:r w:rsidR="00F5132E">
          <w:rPr>
            <w:noProof/>
            <w:webHidden/>
          </w:rPr>
          <w:fldChar w:fldCharType="end"/>
        </w:r>
      </w:hyperlink>
    </w:p>
    <w:p w14:paraId="53E9643D" w14:textId="253C50BF" w:rsidR="00F5132E" w:rsidRDefault="000C2914">
      <w:pPr>
        <w:pStyle w:val="TOC1"/>
        <w:tabs>
          <w:tab w:val="right" w:leader="dot" w:pos="9111"/>
        </w:tabs>
        <w:rPr>
          <w:rFonts w:asciiTheme="minorHAnsi" w:eastAsiaTheme="minorEastAsia" w:hAnsiTheme="minorHAnsi" w:cstheme="minorBidi"/>
          <w:noProof/>
          <w:sz w:val="22"/>
          <w:szCs w:val="22"/>
        </w:rPr>
      </w:pPr>
      <w:hyperlink w:anchor="_Toc507759868" w:history="1">
        <w:r w:rsidR="00F5132E" w:rsidRPr="002D5C66">
          <w:rPr>
            <w:rStyle w:val="Hyperlink"/>
            <w:noProof/>
          </w:rPr>
          <w:t>Hình 3.16 Sau khi thêm Audio Source vào nhân vật</w:t>
        </w:r>
        <w:r w:rsidR="00F5132E">
          <w:rPr>
            <w:noProof/>
            <w:webHidden/>
          </w:rPr>
          <w:tab/>
        </w:r>
        <w:r w:rsidR="00F5132E">
          <w:rPr>
            <w:noProof/>
            <w:webHidden/>
          </w:rPr>
          <w:fldChar w:fldCharType="begin"/>
        </w:r>
        <w:r w:rsidR="00F5132E">
          <w:rPr>
            <w:noProof/>
            <w:webHidden/>
          </w:rPr>
          <w:instrText xml:space="preserve"> PAGEREF _Toc507759868 \h </w:instrText>
        </w:r>
        <w:r w:rsidR="00F5132E">
          <w:rPr>
            <w:noProof/>
            <w:webHidden/>
          </w:rPr>
        </w:r>
        <w:r w:rsidR="00F5132E">
          <w:rPr>
            <w:noProof/>
            <w:webHidden/>
          </w:rPr>
          <w:fldChar w:fldCharType="separate"/>
        </w:r>
        <w:r w:rsidR="00F5132E">
          <w:rPr>
            <w:noProof/>
            <w:webHidden/>
          </w:rPr>
          <w:t>50</w:t>
        </w:r>
        <w:r w:rsidR="00F5132E">
          <w:rPr>
            <w:noProof/>
            <w:webHidden/>
          </w:rPr>
          <w:fldChar w:fldCharType="end"/>
        </w:r>
      </w:hyperlink>
    </w:p>
    <w:p w14:paraId="3BB74ACF" w14:textId="34D6E564" w:rsidR="00F5132E" w:rsidRDefault="000C2914">
      <w:pPr>
        <w:pStyle w:val="TOC1"/>
        <w:tabs>
          <w:tab w:val="right" w:leader="dot" w:pos="9111"/>
        </w:tabs>
        <w:rPr>
          <w:rFonts w:asciiTheme="minorHAnsi" w:eastAsiaTheme="minorEastAsia" w:hAnsiTheme="minorHAnsi" w:cstheme="minorBidi"/>
          <w:noProof/>
          <w:sz w:val="22"/>
          <w:szCs w:val="22"/>
        </w:rPr>
      </w:pPr>
      <w:hyperlink w:anchor="_Toc507759869" w:history="1">
        <w:r w:rsidR="00F5132E" w:rsidRPr="002D5C66">
          <w:rPr>
            <w:rStyle w:val="Hyperlink"/>
            <w:noProof/>
          </w:rPr>
          <w:t>Hình 3.17 Thêm NetworkIdentity vào nhân vật</w:t>
        </w:r>
        <w:r w:rsidR="00F5132E">
          <w:rPr>
            <w:noProof/>
            <w:webHidden/>
          </w:rPr>
          <w:tab/>
        </w:r>
        <w:r w:rsidR="00F5132E">
          <w:rPr>
            <w:noProof/>
            <w:webHidden/>
          </w:rPr>
          <w:fldChar w:fldCharType="begin"/>
        </w:r>
        <w:r w:rsidR="00F5132E">
          <w:rPr>
            <w:noProof/>
            <w:webHidden/>
          </w:rPr>
          <w:instrText xml:space="preserve"> PAGEREF _Toc507759869 \h </w:instrText>
        </w:r>
        <w:r w:rsidR="00F5132E">
          <w:rPr>
            <w:noProof/>
            <w:webHidden/>
          </w:rPr>
        </w:r>
        <w:r w:rsidR="00F5132E">
          <w:rPr>
            <w:noProof/>
            <w:webHidden/>
          </w:rPr>
          <w:fldChar w:fldCharType="separate"/>
        </w:r>
        <w:r w:rsidR="00F5132E">
          <w:rPr>
            <w:noProof/>
            <w:webHidden/>
          </w:rPr>
          <w:t>51</w:t>
        </w:r>
        <w:r w:rsidR="00F5132E">
          <w:rPr>
            <w:noProof/>
            <w:webHidden/>
          </w:rPr>
          <w:fldChar w:fldCharType="end"/>
        </w:r>
      </w:hyperlink>
    </w:p>
    <w:p w14:paraId="01BDA817" w14:textId="05CFF371" w:rsidR="00F5132E" w:rsidRDefault="000C2914">
      <w:pPr>
        <w:pStyle w:val="TOC1"/>
        <w:tabs>
          <w:tab w:val="right" w:leader="dot" w:pos="9111"/>
        </w:tabs>
        <w:rPr>
          <w:rFonts w:asciiTheme="minorHAnsi" w:eastAsiaTheme="minorEastAsia" w:hAnsiTheme="minorHAnsi" w:cstheme="minorBidi"/>
          <w:noProof/>
          <w:sz w:val="22"/>
          <w:szCs w:val="22"/>
        </w:rPr>
      </w:pPr>
      <w:hyperlink w:anchor="_Toc507759870" w:history="1">
        <w:r w:rsidR="00F5132E" w:rsidRPr="002D5C66">
          <w:rPr>
            <w:rStyle w:val="Hyperlink"/>
            <w:noProof/>
          </w:rPr>
          <w:t>Hình 3.18 Ủy quyền cho máy người chơi quản lý nhân vật</w:t>
        </w:r>
        <w:r w:rsidR="00F5132E">
          <w:rPr>
            <w:noProof/>
            <w:webHidden/>
          </w:rPr>
          <w:tab/>
        </w:r>
        <w:r w:rsidR="00F5132E">
          <w:rPr>
            <w:noProof/>
            <w:webHidden/>
          </w:rPr>
          <w:fldChar w:fldCharType="begin"/>
        </w:r>
        <w:r w:rsidR="00F5132E">
          <w:rPr>
            <w:noProof/>
            <w:webHidden/>
          </w:rPr>
          <w:instrText xml:space="preserve"> PAGEREF _Toc507759870 \h </w:instrText>
        </w:r>
        <w:r w:rsidR="00F5132E">
          <w:rPr>
            <w:noProof/>
            <w:webHidden/>
          </w:rPr>
        </w:r>
        <w:r w:rsidR="00F5132E">
          <w:rPr>
            <w:noProof/>
            <w:webHidden/>
          </w:rPr>
          <w:fldChar w:fldCharType="separate"/>
        </w:r>
        <w:r w:rsidR="00F5132E">
          <w:rPr>
            <w:noProof/>
            <w:webHidden/>
          </w:rPr>
          <w:t>51</w:t>
        </w:r>
        <w:r w:rsidR="00F5132E">
          <w:rPr>
            <w:noProof/>
            <w:webHidden/>
          </w:rPr>
          <w:fldChar w:fldCharType="end"/>
        </w:r>
      </w:hyperlink>
    </w:p>
    <w:p w14:paraId="63E6395E" w14:textId="10807844" w:rsidR="00F5132E" w:rsidRDefault="000C2914">
      <w:pPr>
        <w:pStyle w:val="TOC1"/>
        <w:tabs>
          <w:tab w:val="right" w:leader="dot" w:pos="9111"/>
        </w:tabs>
        <w:rPr>
          <w:rFonts w:asciiTheme="minorHAnsi" w:eastAsiaTheme="minorEastAsia" w:hAnsiTheme="minorHAnsi" w:cstheme="minorBidi"/>
          <w:noProof/>
          <w:sz w:val="22"/>
          <w:szCs w:val="22"/>
        </w:rPr>
      </w:pPr>
      <w:hyperlink w:anchor="_Toc507759871" w:history="1">
        <w:r w:rsidR="00F5132E" w:rsidRPr="002D5C66">
          <w:rPr>
            <w:rStyle w:val="Hyperlink"/>
            <w:noProof/>
          </w:rPr>
          <w:t>Hình 3.19 Thêm trình đồng bộ hóa vào nhân vật</w:t>
        </w:r>
        <w:r w:rsidR="00F5132E">
          <w:rPr>
            <w:noProof/>
            <w:webHidden/>
          </w:rPr>
          <w:tab/>
        </w:r>
        <w:r w:rsidR="00F5132E">
          <w:rPr>
            <w:noProof/>
            <w:webHidden/>
          </w:rPr>
          <w:fldChar w:fldCharType="begin"/>
        </w:r>
        <w:r w:rsidR="00F5132E">
          <w:rPr>
            <w:noProof/>
            <w:webHidden/>
          </w:rPr>
          <w:instrText xml:space="preserve"> PAGEREF _Toc507759871 \h </w:instrText>
        </w:r>
        <w:r w:rsidR="00F5132E">
          <w:rPr>
            <w:noProof/>
            <w:webHidden/>
          </w:rPr>
        </w:r>
        <w:r w:rsidR="00F5132E">
          <w:rPr>
            <w:noProof/>
            <w:webHidden/>
          </w:rPr>
          <w:fldChar w:fldCharType="separate"/>
        </w:r>
        <w:r w:rsidR="00F5132E">
          <w:rPr>
            <w:noProof/>
            <w:webHidden/>
          </w:rPr>
          <w:t>51</w:t>
        </w:r>
        <w:r w:rsidR="00F5132E">
          <w:rPr>
            <w:noProof/>
            <w:webHidden/>
          </w:rPr>
          <w:fldChar w:fldCharType="end"/>
        </w:r>
      </w:hyperlink>
    </w:p>
    <w:p w14:paraId="1233C224" w14:textId="04E152E9" w:rsidR="00F5132E" w:rsidRDefault="000C2914">
      <w:pPr>
        <w:pStyle w:val="TOC1"/>
        <w:tabs>
          <w:tab w:val="right" w:leader="dot" w:pos="9111"/>
        </w:tabs>
        <w:rPr>
          <w:rFonts w:asciiTheme="minorHAnsi" w:eastAsiaTheme="minorEastAsia" w:hAnsiTheme="minorHAnsi" w:cstheme="minorBidi"/>
          <w:noProof/>
          <w:sz w:val="22"/>
          <w:szCs w:val="22"/>
        </w:rPr>
      </w:pPr>
      <w:hyperlink w:anchor="_Toc507759872" w:history="1">
        <w:r w:rsidR="00F5132E" w:rsidRPr="002D5C66">
          <w:rPr>
            <w:rStyle w:val="Hyperlink"/>
            <w:noProof/>
          </w:rPr>
          <w:t>Hình 3.20 Trình đồng bộ hóa của nhân vật</w:t>
        </w:r>
        <w:r w:rsidR="00F5132E">
          <w:rPr>
            <w:noProof/>
            <w:webHidden/>
          </w:rPr>
          <w:tab/>
        </w:r>
        <w:r w:rsidR="00F5132E">
          <w:rPr>
            <w:noProof/>
            <w:webHidden/>
          </w:rPr>
          <w:fldChar w:fldCharType="begin"/>
        </w:r>
        <w:r w:rsidR="00F5132E">
          <w:rPr>
            <w:noProof/>
            <w:webHidden/>
          </w:rPr>
          <w:instrText xml:space="preserve"> PAGEREF _Toc507759872 \h </w:instrText>
        </w:r>
        <w:r w:rsidR="00F5132E">
          <w:rPr>
            <w:noProof/>
            <w:webHidden/>
          </w:rPr>
        </w:r>
        <w:r w:rsidR="00F5132E">
          <w:rPr>
            <w:noProof/>
            <w:webHidden/>
          </w:rPr>
          <w:fldChar w:fldCharType="separate"/>
        </w:r>
        <w:r w:rsidR="00F5132E">
          <w:rPr>
            <w:noProof/>
            <w:webHidden/>
          </w:rPr>
          <w:t>52</w:t>
        </w:r>
        <w:r w:rsidR="00F5132E">
          <w:rPr>
            <w:noProof/>
            <w:webHidden/>
          </w:rPr>
          <w:fldChar w:fldCharType="end"/>
        </w:r>
      </w:hyperlink>
    </w:p>
    <w:p w14:paraId="66AB9446" w14:textId="539ED4BA" w:rsidR="00F5132E" w:rsidRDefault="000C2914">
      <w:pPr>
        <w:pStyle w:val="TOC1"/>
        <w:tabs>
          <w:tab w:val="right" w:leader="dot" w:pos="9111"/>
        </w:tabs>
        <w:rPr>
          <w:rFonts w:asciiTheme="minorHAnsi" w:eastAsiaTheme="minorEastAsia" w:hAnsiTheme="minorHAnsi" w:cstheme="minorBidi"/>
          <w:noProof/>
          <w:sz w:val="22"/>
          <w:szCs w:val="22"/>
        </w:rPr>
      </w:pPr>
      <w:hyperlink w:anchor="_Toc507759873" w:history="1">
        <w:r w:rsidR="00F5132E" w:rsidRPr="002D5C66">
          <w:rPr>
            <w:rStyle w:val="Hyperlink"/>
            <w:noProof/>
          </w:rPr>
          <w:t>Hình 3.21 Cách chuyển từ 1 script thường sang script mạng</w:t>
        </w:r>
        <w:r w:rsidR="00F5132E">
          <w:rPr>
            <w:noProof/>
            <w:webHidden/>
          </w:rPr>
          <w:tab/>
        </w:r>
        <w:r w:rsidR="00F5132E">
          <w:rPr>
            <w:noProof/>
            <w:webHidden/>
          </w:rPr>
          <w:fldChar w:fldCharType="begin"/>
        </w:r>
        <w:r w:rsidR="00F5132E">
          <w:rPr>
            <w:noProof/>
            <w:webHidden/>
          </w:rPr>
          <w:instrText xml:space="preserve"> PAGEREF _Toc507759873 \h </w:instrText>
        </w:r>
        <w:r w:rsidR="00F5132E">
          <w:rPr>
            <w:noProof/>
            <w:webHidden/>
          </w:rPr>
        </w:r>
        <w:r w:rsidR="00F5132E">
          <w:rPr>
            <w:noProof/>
            <w:webHidden/>
          </w:rPr>
          <w:fldChar w:fldCharType="separate"/>
        </w:r>
        <w:r w:rsidR="00F5132E">
          <w:rPr>
            <w:noProof/>
            <w:webHidden/>
          </w:rPr>
          <w:t>52</w:t>
        </w:r>
        <w:r w:rsidR="00F5132E">
          <w:rPr>
            <w:noProof/>
            <w:webHidden/>
          </w:rPr>
          <w:fldChar w:fldCharType="end"/>
        </w:r>
      </w:hyperlink>
    </w:p>
    <w:p w14:paraId="5F644048" w14:textId="460EBAC3" w:rsidR="00F5132E" w:rsidRDefault="000C2914">
      <w:pPr>
        <w:pStyle w:val="TOC1"/>
        <w:tabs>
          <w:tab w:val="right" w:leader="dot" w:pos="9111"/>
        </w:tabs>
        <w:rPr>
          <w:rFonts w:asciiTheme="minorHAnsi" w:eastAsiaTheme="minorEastAsia" w:hAnsiTheme="minorHAnsi" w:cstheme="minorBidi"/>
          <w:noProof/>
          <w:sz w:val="22"/>
          <w:szCs w:val="22"/>
        </w:rPr>
      </w:pPr>
      <w:hyperlink w:anchor="_Toc507759874" w:history="1">
        <w:r w:rsidR="00F5132E" w:rsidRPr="002D5C66">
          <w:rPr>
            <w:rStyle w:val="Hyperlink"/>
            <w:noProof/>
          </w:rPr>
          <w:t>Hình 3.22 Đoạn code lọc bỏ các đối tượng không thuộc người chơi</w:t>
        </w:r>
        <w:r w:rsidR="00F5132E">
          <w:rPr>
            <w:noProof/>
            <w:webHidden/>
          </w:rPr>
          <w:tab/>
        </w:r>
        <w:r w:rsidR="00F5132E">
          <w:rPr>
            <w:noProof/>
            <w:webHidden/>
          </w:rPr>
          <w:fldChar w:fldCharType="begin"/>
        </w:r>
        <w:r w:rsidR="00F5132E">
          <w:rPr>
            <w:noProof/>
            <w:webHidden/>
          </w:rPr>
          <w:instrText xml:space="preserve"> PAGEREF _Toc507759874 \h </w:instrText>
        </w:r>
        <w:r w:rsidR="00F5132E">
          <w:rPr>
            <w:noProof/>
            <w:webHidden/>
          </w:rPr>
        </w:r>
        <w:r w:rsidR="00F5132E">
          <w:rPr>
            <w:noProof/>
            <w:webHidden/>
          </w:rPr>
          <w:fldChar w:fldCharType="separate"/>
        </w:r>
        <w:r w:rsidR="00F5132E">
          <w:rPr>
            <w:noProof/>
            <w:webHidden/>
          </w:rPr>
          <w:t>52</w:t>
        </w:r>
        <w:r w:rsidR="00F5132E">
          <w:rPr>
            <w:noProof/>
            <w:webHidden/>
          </w:rPr>
          <w:fldChar w:fldCharType="end"/>
        </w:r>
      </w:hyperlink>
    </w:p>
    <w:p w14:paraId="2402F7DA" w14:textId="0B15B34B" w:rsidR="00F5132E" w:rsidRDefault="000C2914">
      <w:pPr>
        <w:pStyle w:val="TOC1"/>
        <w:tabs>
          <w:tab w:val="right" w:leader="dot" w:pos="9111"/>
        </w:tabs>
        <w:rPr>
          <w:rFonts w:asciiTheme="minorHAnsi" w:eastAsiaTheme="minorEastAsia" w:hAnsiTheme="minorHAnsi" w:cstheme="minorBidi"/>
          <w:noProof/>
          <w:sz w:val="22"/>
          <w:szCs w:val="22"/>
        </w:rPr>
      </w:pPr>
      <w:hyperlink w:anchor="_Toc507759875" w:history="1">
        <w:r w:rsidR="00F5132E" w:rsidRPr="002D5C66">
          <w:rPr>
            <w:rStyle w:val="Hyperlink"/>
            <w:noProof/>
          </w:rPr>
          <w:t>Hình 3.23 Tắt các camera của các người chơi khác</w:t>
        </w:r>
        <w:r w:rsidR="00F5132E">
          <w:rPr>
            <w:noProof/>
            <w:webHidden/>
          </w:rPr>
          <w:tab/>
        </w:r>
        <w:r w:rsidR="00F5132E">
          <w:rPr>
            <w:noProof/>
            <w:webHidden/>
          </w:rPr>
          <w:fldChar w:fldCharType="begin"/>
        </w:r>
        <w:r w:rsidR="00F5132E">
          <w:rPr>
            <w:noProof/>
            <w:webHidden/>
          </w:rPr>
          <w:instrText xml:space="preserve"> PAGEREF _Toc507759875 \h </w:instrText>
        </w:r>
        <w:r w:rsidR="00F5132E">
          <w:rPr>
            <w:noProof/>
            <w:webHidden/>
          </w:rPr>
        </w:r>
        <w:r w:rsidR="00F5132E">
          <w:rPr>
            <w:noProof/>
            <w:webHidden/>
          </w:rPr>
          <w:fldChar w:fldCharType="separate"/>
        </w:r>
        <w:r w:rsidR="00F5132E">
          <w:rPr>
            <w:noProof/>
            <w:webHidden/>
          </w:rPr>
          <w:t>53</w:t>
        </w:r>
        <w:r w:rsidR="00F5132E">
          <w:rPr>
            <w:noProof/>
            <w:webHidden/>
          </w:rPr>
          <w:fldChar w:fldCharType="end"/>
        </w:r>
      </w:hyperlink>
    </w:p>
    <w:p w14:paraId="20EB3D0A" w14:textId="6CC265AB" w:rsidR="00F5132E" w:rsidRDefault="000C2914">
      <w:pPr>
        <w:pStyle w:val="TOC1"/>
        <w:tabs>
          <w:tab w:val="right" w:leader="dot" w:pos="9111"/>
        </w:tabs>
        <w:rPr>
          <w:rFonts w:asciiTheme="minorHAnsi" w:eastAsiaTheme="minorEastAsia" w:hAnsiTheme="minorHAnsi" w:cstheme="minorBidi"/>
          <w:noProof/>
          <w:sz w:val="22"/>
          <w:szCs w:val="22"/>
        </w:rPr>
      </w:pPr>
      <w:hyperlink w:anchor="_Toc507759876" w:history="1">
        <w:r w:rsidR="00F5132E" w:rsidRPr="002D5C66">
          <w:rPr>
            <w:rStyle w:val="Hyperlink"/>
            <w:noProof/>
          </w:rPr>
          <w:t>Hình 3.24 Khai báo Camera và các thuộc tính liên quan</w:t>
        </w:r>
        <w:r w:rsidR="00F5132E">
          <w:rPr>
            <w:noProof/>
            <w:webHidden/>
          </w:rPr>
          <w:tab/>
        </w:r>
        <w:r w:rsidR="00F5132E">
          <w:rPr>
            <w:noProof/>
            <w:webHidden/>
          </w:rPr>
          <w:fldChar w:fldCharType="begin"/>
        </w:r>
        <w:r w:rsidR="00F5132E">
          <w:rPr>
            <w:noProof/>
            <w:webHidden/>
          </w:rPr>
          <w:instrText xml:space="preserve"> PAGEREF _Toc507759876 \h </w:instrText>
        </w:r>
        <w:r w:rsidR="00F5132E">
          <w:rPr>
            <w:noProof/>
            <w:webHidden/>
          </w:rPr>
        </w:r>
        <w:r w:rsidR="00F5132E">
          <w:rPr>
            <w:noProof/>
            <w:webHidden/>
          </w:rPr>
          <w:fldChar w:fldCharType="separate"/>
        </w:r>
        <w:r w:rsidR="00F5132E">
          <w:rPr>
            <w:noProof/>
            <w:webHidden/>
          </w:rPr>
          <w:t>54</w:t>
        </w:r>
        <w:r w:rsidR="00F5132E">
          <w:rPr>
            <w:noProof/>
            <w:webHidden/>
          </w:rPr>
          <w:fldChar w:fldCharType="end"/>
        </w:r>
      </w:hyperlink>
    </w:p>
    <w:p w14:paraId="7B91701C" w14:textId="4B820AAD" w:rsidR="00F5132E" w:rsidRDefault="000C2914">
      <w:pPr>
        <w:pStyle w:val="TOC1"/>
        <w:tabs>
          <w:tab w:val="right" w:leader="dot" w:pos="9111"/>
        </w:tabs>
        <w:rPr>
          <w:rFonts w:asciiTheme="minorHAnsi" w:eastAsiaTheme="minorEastAsia" w:hAnsiTheme="minorHAnsi" w:cstheme="minorBidi"/>
          <w:noProof/>
          <w:sz w:val="22"/>
          <w:szCs w:val="22"/>
        </w:rPr>
      </w:pPr>
      <w:hyperlink w:anchor="_Toc507759877" w:history="1">
        <w:r w:rsidR="00F5132E" w:rsidRPr="002D5C66">
          <w:rPr>
            <w:rStyle w:val="Hyperlink"/>
            <w:noProof/>
          </w:rPr>
          <w:t>Hình 3.25 Khai báo vị trí bắt đầu quay của camera</w:t>
        </w:r>
        <w:r w:rsidR="00F5132E">
          <w:rPr>
            <w:noProof/>
            <w:webHidden/>
          </w:rPr>
          <w:tab/>
        </w:r>
        <w:r w:rsidR="00F5132E">
          <w:rPr>
            <w:noProof/>
            <w:webHidden/>
          </w:rPr>
          <w:fldChar w:fldCharType="begin"/>
        </w:r>
        <w:r w:rsidR="00F5132E">
          <w:rPr>
            <w:noProof/>
            <w:webHidden/>
          </w:rPr>
          <w:instrText xml:space="preserve"> PAGEREF _Toc507759877 \h </w:instrText>
        </w:r>
        <w:r w:rsidR="00F5132E">
          <w:rPr>
            <w:noProof/>
            <w:webHidden/>
          </w:rPr>
        </w:r>
        <w:r w:rsidR="00F5132E">
          <w:rPr>
            <w:noProof/>
            <w:webHidden/>
          </w:rPr>
          <w:fldChar w:fldCharType="separate"/>
        </w:r>
        <w:r w:rsidR="00F5132E">
          <w:rPr>
            <w:noProof/>
            <w:webHidden/>
          </w:rPr>
          <w:t>54</w:t>
        </w:r>
        <w:r w:rsidR="00F5132E">
          <w:rPr>
            <w:noProof/>
            <w:webHidden/>
          </w:rPr>
          <w:fldChar w:fldCharType="end"/>
        </w:r>
      </w:hyperlink>
    </w:p>
    <w:p w14:paraId="1586ED51" w14:textId="0D664A22" w:rsidR="00F5132E" w:rsidRDefault="000C2914">
      <w:pPr>
        <w:pStyle w:val="TOC1"/>
        <w:tabs>
          <w:tab w:val="right" w:leader="dot" w:pos="9111"/>
        </w:tabs>
        <w:rPr>
          <w:rFonts w:asciiTheme="minorHAnsi" w:eastAsiaTheme="minorEastAsia" w:hAnsiTheme="minorHAnsi" w:cstheme="minorBidi"/>
          <w:noProof/>
          <w:sz w:val="22"/>
          <w:szCs w:val="22"/>
        </w:rPr>
      </w:pPr>
      <w:hyperlink w:anchor="_Toc507759878" w:history="1">
        <w:r w:rsidR="00F5132E" w:rsidRPr="002D5C66">
          <w:rPr>
            <w:rStyle w:val="Hyperlink"/>
            <w:noProof/>
          </w:rPr>
          <w:t>Hình 3.26 Khai báo góc quay của của camera</w:t>
        </w:r>
        <w:r w:rsidR="00F5132E">
          <w:rPr>
            <w:noProof/>
            <w:webHidden/>
          </w:rPr>
          <w:tab/>
        </w:r>
        <w:r w:rsidR="00F5132E">
          <w:rPr>
            <w:noProof/>
            <w:webHidden/>
          </w:rPr>
          <w:fldChar w:fldCharType="begin"/>
        </w:r>
        <w:r w:rsidR="00F5132E">
          <w:rPr>
            <w:noProof/>
            <w:webHidden/>
          </w:rPr>
          <w:instrText xml:space="preserve"> PAGEREF _Toc507759878 \h </w:instrText>
        </w:r>
        <w:r w:rsidR="00F5132E">
          <w:rPr>
            <w:noProof/>
            <w:webHidden/>
          </w:rPr>
        </w:r>
        <w:r w:rsidR="00F5132E">
          <w:rPr>
            <w:noProof/>
            <w:webHidden/>
          </w:rPr>
          <w:fldChar w:fldCharType="separate"/>
        </w:r>
        <w:r w:rsidR="00F5132E">
          <w:rPr>
            <w:noProof/>
            <w:webHidden/>
          </w:rPr>
          <w:t>54</w:t>
        </w:r>
        <w:r w:rsidR="00F5132E">
          <w:rPr>
            <w:noProof/>
            <w:webHidden/>
          </w:rPr>
          <w:fldChar w:fldCharType="end"/>
        </w:r>
      </w:hyperlink>
    </w:p>
    <w:p w14:paraId="744AFBBD" w14:textId="79D9502D" w:rsidR="00F5132E" w:rsidRDefault="000C2914">
      <w:pPr>
        <w:pStyle w:val="TOC1"/>
        <w:tabs>
          <w:tab w:val="right" w:leader="dot" w:pos="9111"/>
        </w:tabs>
        <w:rPr>
          <w:rFonts w:asciiTheme="minorHAnsi" w:eastAsiaTheme="minorEastAsia" w:hAnsiTheme="minorHAnsi" w:cstheme="minorBidi"/>
          <w:noProof/>
          <w:sz w:val="22"/>
          <w:szCs w:val="22"/>
        </w:rPr>
      </w:pPr>
      <w:hyperlink w:anchor="_Toc507759879" w:history="1">
        <w:r w:rsidR="00F5132E" w:rsidRPr="002D5C66">
          <w:rPr>
            <w:rStyle w:val="Hyperlink"/>
            <w:noProof/>
          </w:rPr>
          <w:t>Hình 3.27 Bật cờ thông báo hủy camera</w:t>
        </w:r>
        <w:r w:rsidR="00F5132E">
          <w:rPr>
            <w:noProof/>
            <w:webHidden/>
          </w:rPr>
          <w:tab/>
        </w:r>
        <w:r w:rsidR="00F5132E">
          <w:rPr>
            <w:noProof/>
            <w:webHidden/>
          </w:rPr>
          <w:fldChar w:fldCharType="begin"/>
        </w:r>
        <w:r w:rsidR="00F5132E">
          <w:rPr>
            <w:noProof/>
            <w:webHidden/>
          </w:rPr>
          <w:instrText xml:space="preserve"> PAGEREF _Toc507759879 \h </w:instrText>
        </w:r>
        <w:r w:rsidR="00F5132E">
          <w:rPr>
            <w:noProof/>
            <w:webHidden/>
          </w:rPr>
        </w:r>
        <w:r w:rsidR="00F5132E">
          <w:rPr>
            <w:noProof/>
            <w:webHidden/>
          </w:rPr>
          <w:fldChar w:fldCharType="separate"/>
        </w:r>
        <w:r w:rsidR="00F5132E">
          <w:rPr>
            <w:noProof/>
            <w:webHidden/>
          </w:rPr>
          <w:t>55</w:t>
        </w:r>
        <w:r w:rsidR="00F5132E">
          <w:rPr>
            <w:noProof/>
            <w:webHidden/>
          </w:rPr>
          <w:fldChar w:fldCharType="end"/>
        </w:r>
      </w:hyperlink>
    </w:p>
    <w:p w14:paraId="7BA86E27" w14:textId="72EF68C3" w:rsidR="00F5132E" w:rsidRDefault="000C2914">
      <w:pPr>
        <w:pStyle w:val="TOC1"/>
        <w:tabs>
          <w:tab w:val="right" w:leader="dot" w:pos="9111"/>
        </w:tabs>
        <w:rPr>
          <w:rFonts w:asciiTheme="minorHAnsi" w:eastAsiaTheme="minorEastAsia" w:hAnsiTheme="minorHAnsi" w:cstheme="minorBidi"/>
          <w:noProof/>
          <w:sz w:val="22"/>
          <w:szCs w:val="22"/>
        </w:rPr>
      </w:pPr>
      <w:hyperlink w:anchor="_Toc507759880" w:history="1">
        <w:r w:rsidR="00F5132E" w:rsidRPr="002D5C66">
          <w:rPr>
            <w:rStyle w:val="Hyperlink"/>
            <w:noProof/>
          </w:rPr>
          <w:t>Hình 3.28 Thông báo bật camera khi người chơi thoát khỏi trận đấu</w:t>
        </w:r>
        <w:r w:rsidR="00F5132E">
          <w:rPr>
            <w:noProof/>
            <w:webHidden/>
          </w:rPr>
          <w:tab/>
        </w:r>
        <w:r w:rsidR="00F5132E">
          <w:rPr>
            <w:noProof/>
            <w:webHidden/>
          </w:rPr>
          <w:fldChar w:fldCharType="begin"/>
        </w:r>
        <w:r w:rsidR="00F5132E">
          <w:rPr>
            <w:noProof/>
            <w:webHidden/>
          </w:rPr>
          <w:instrText xml:space="preserve"> PAGEREF _Toc507759880 \h </w:instrText>
        </w:r>
        <w:r w:rsidR="00F5132E">
          <w:rPr>
            <w:noProof/>
            <w:webHidden/>
          </w:rPr>
        </w:r>
        <w:r w:rsidR="00F5132E">
          <w:rPr>
            <w:noProof/>
            <w:webHidden/>
          </w:rPr>
          <w:fldChar w:fldCharType="separate"/>
        </w:r>
        <w:r w:rsidR="00F5132E">
          <w:rPr>
            <w:noProof/>
            <w:webHidden/>
          </w:rPr>
          <w:t>55</w:t>
        </w:r>
        <w:r w:rsidR="00F5132E">
          <w:rPr>
            <w:noProof/>
            <w:webHidden/>
          </w:rPr>
          <w:fldChar w:fldCharType="end"/>
        </w:r>
      </w:hyperlink>
    </w:p>
    <w:p w14:paraId="0796CEF9" w14:textId="0C4426B2" w:rsidR="00F5132E" w:rsidRDefault="000C2914">
      <w:pPr>
        <w:pStyle w:val="TOC1"/>
        <w:tabs>
          <w:tab w:val="right" w:leader="dot" w:pos="9111"/>
        </w:tabs>
        <w:rPr>
          <w:rFonts w:asciiTheme="minorHAnsi" w:eastAsiaTheme="minorEastAsia" w:hAnsiTheme="minorHAnsi" w:cstheme="minorBidi"/>
          <w:noProof/>
          <w:sz w:val="22"/>
          <w:szCs w:val="22"/>
        </w:rPr>
      </w:pPr>
      <w:hyperlink w:anchor="_Toc507759881" w:history="1">
        <w:r w:rsidR="00F5132E" w:rsidRPr="002D5C66">
          <w:rPr>
            <w:rStyle w:val="Hyperlink"/>
            <w:noProof/>
          </w:rPr>
          <w:t>Hình 3.29 Tắt camera nếu cờ isRotate là false</w:t>
        </w:r>
        <w:r w:rsidR="00F5132E">
          <w:rPr>
            <w:noProof/>
            <w:webHidden/>
          </w:rPr>
          <w:tab/>
        </w:r>
        <w:r w:rsidR="00F5132E">
          <w:rPr>
            <w:noProof/>
            <w:webHidden/>
          </w:rPr>
          <w:fldChar w:fldCharType="begin"/>
        </w:r>
        <w:r w:rsidR="00F5132E">
          <w:rPr>
            <w:noProof/>
            <w:webHidden/>
          </w:rPr>
          <w:instrText xml:space="preserve"> PAGEREF _Toc507759881 \h </w:instrText>
        </w:r>
        <w:r w:rsidR="00F5132E">
          <w:rPr>
            <w:noProof/>
            <w:webHidden/>
          </w:rPr>
        </w:r>
        <w:r w:rsidR="00F5132E">
          <w:rPr>
            <w:noProof/>
            <w:webHidden/>
          </w:rPr>
          <w:fldChar w:fldCharType="separate"/>
        </w:r>
        <w:r w:rsidR="00F5132E">
          <w:rPr>
            <w:noProof/>
            <w:webHidden/>
          </w:rPr>
          <w:t>55</w:t>
        </w:r>
        <w:r w:rsidR="00F5132E">
          <w:rPr>
            <w:noProof/>
            <w:webHidden/>
          </w:rPr>
          <w:fldChar w:fldCharType="end"/>
        </w:r>
      </w:hyperlink>
    </w:p>
    <w:p w14:paraId="3F8EE339" w14:textId="25F4BC20" w:rsidR="00F5132E" w:rsidRDefault="000C2914">
      <w:pPr>
        <w:pStyle w:val="TOC1"/>
        <w:tabs>
          <w:tab w:val="right" w:leader="dot" w:pos="9111"/>
        </w:tabs>
        <w:rPr>
          <w:rFonts w:asciiTheme="minorHAnsi" w:eastAsiaTheme="minorEastAsia" w:hAnsiTheme="minorHAnsi" w:cstheme="minorBidi"/>
          <w:noProof/>
          <w:sz w:val="22"/>
          <w:szCs w:val="22"/>
        </w:rPr>
      </w:pPr>
      <w:hyperlink w:anchor="_Toc507759882" w:history="1">
        <w:r w:rsidR="00F5132E" w:rsidRPr="002D5C66">
          <w:rPr>
            <w:rStyle w:val="Hyperlink"/>
            <w:noProof/>
          </w:rPr>
          <w:t>Hình 3.30 Khởi động camera và tạo góc xoay cho camera</w:t>
        </w:r>
        <w:r w:rsidR="00F5132E">
          <w:rPr>
            <w:noProof/>
            <w:webHidden/>
          </w:rPr>
          <w:tab/>
        </w:r>
        <w:r w:rsidR="00F5132E">
          <w:rPr>
            <w:noProof/>
            <w:webHidden/>
          </w:rPr>
          <w:fldChar w:fldCharType="begin"/>
        </w:r>
        <w:r w:rsidR="00F5132E">
          <w:rPr>
            <w:noProof/>
            <w:webHidden/>
          </w:rPr>
          <w:instrText xml:space="preserve"> PAGEREF _Toc507759882 \h </w:instrText>
        </w:r>
        <w:r w:rsidR="00F5132E">
          <w:rPr>
            <w:noProof/>
            <w:webHidden/>
          </w:rPr>
        </w:r>
        <w:r w:rsidR="00F5132E">
          <w:rPr>
            <w:noProof/>
            <w:webHidden/>
          </w:rPr>
          <w:fldChar w:fldCharType="separate"/>
        </w:r>
        <w:r w:rsidR="00F5132E">
          <w:rPr>
            <w:noProof/>
            <w:webHidden/>
          </w:rPr>
          <w:t>56</w:t>
        </w:r>
        <w:r w:rsidR="00F5132E">
          <w:rPr>
            <w:noProof/>
            <w:webHidden/>
          </w:rPr>
          <w:fldChar w:fldCharType="end"/>
        </w:r>
      </w:hyperlink>
    </w:p>
    <w:p w14:paraId="67AFE775" w14:textId="077E2042" w:rsidR="00F5132E" w:rsidRDefault="000C2914">
      <w:pPr>
        <w:pStyle w:val="TOC1"/>
        <w:tabs>
          <w:tab w:val="right" w:leader="dot" w:pos="9111"/>
        </w:tabs>
        <w:rPr>
          <w:rFonts w:asciiTheme="minorHAnsi" w:eastAsiaTheme="minorEastAsia" w:hAnsiTheme="minorHAnsi" w:cstheme="minorBidi"/>
          <w:noProof/>
          <w:sz w:val="22"/>
          <w:szCs w:val="22"/>
        </w:rPr>
      </w:pPr>
      <w:hyperlink w:anchor="_Toc507759883" w:history="1">
        <w:r w:rsidR="00F5132E" w:rsidRPr="002D5C66">
          <w:rPr>
            <w:rStyle w:val="Hyperlink"/>
            <w:noProof/>
          </w:rPr>
          <w:t>Hình 3.31 Xoay và dịch chuyển camera</w:t>
        </w:r>
        <w:r w:rsidR="00F5132E">
          <w:rPr>
            <w:noProof/>
            <w:webHidden/>
          </w:rPr>
          <w:tab/>
        </w:r>
        <w:r w:rsidR="00F5132E">
          <w:rPr>
            <w:noProof/>
            <w:webHidden/>
          </w:rPr>
          <w:fldChar w:fldCharType="begin"/>
        </w:r>
        <w:r w:rsidR="00F5132E">
          <w:rPr>
            <w:noProof/>
            <w:webHidden/>
          </w:rPr>
          <w:instrText xml:space="preserve"> PAGEREF _Toc507759883 \h </w:instrText>
        </w:r>
        <w:r w:rsidR="00F5132E">
          <w:rPr>
            <w:noProof/>
            <w:webHidden/>
          </w:rPr>
        </w:r>
        <w:r w:rsidR="00F5132E">
          <w:rPr>
            <w:noProof/>
            <w:webHidden/>
          </w:rPr>
          <w:fldChar w:fldCharType="separate"/>
        </w:r>
        <w:r w:rsidR="00F5132E">
          <w:rPr>
            <w:noProof/>
            <w:webHidden/>
          </w:rPr>
          <w:t>56</w:t>
        </w:r>
        <w:r w:rsidR="00F5132E">
          <w:rPr>
            <w:noProof/>
            <w:webHidden/>
          </w:rPr>
          <w:fldChar w:fldCharType="end"/>
        </w:r>
      </w:hyperlink>
    </w:p>
    <w:p w14:paraId="624F66F7" w14:textId="3E4BC285" w:rsidR="00F5132E" w:rsidRDefault="000C2914">
      <w:pPr>
        <w:pStyle w:val="TOC1"/>
        <w:tabs>
          <w:tab w:val="right" w:leader="dot" w:pos="9111"/>
        </w:tabs>
        <w:rPr>
          <w:rFonts w:asciiTheme="minorHAnsi" w:eastAsiaTheme="minorEastAsia" w:hAnsiTheme="minorHAnsi" w:cstheme="minorBidi"/>
          <w:noProof/>
          <w:sz w:val="22"/>
          <w:szCs w:val="22"/>
        </w:rPr>
      </w:pPr>
      <w:hyperlink w:anchor="_Toc507759884" w:history="1">
        <w:r w:rsidR="00F5132E" w:rsidRPr="002D5C66">
          <w:rPr>
            <w:rStyle w:val="Hyperlink"/>
            <w:noProof/>
          </w:rPr>
          <w:t>Hình 3.32 Định danh mạng cho đối tượng và ủy quyền cho server quản lý</w:t>
        </w:r>
        <w:r w:rsidR="00F5132E">
          <w:rPr>
            <w:noProof/>
            <w:webHidden/>
          </w:rPr>
          <w:tab/>
        </w:r>
        <w:r w:rsidR="00F5132E">
          <w:rPr>
            <w:noProof/>
            <w:webHidden/>
          </w:rPr>
          <w:fldChar w:fldCharType="begin"/>
        </w:r>
        <w:r w:rsidR="00F5132E">
          <w:rPr>
            <w:noProof/>
            <w:webHidden/>
          </w:rPr>
          <w:instrText xml:space="preserve"> PAGEREF _Toc507759884 \h </w:instrText>
        </w:r>
        <w:r w:rsidR="00F5132E">
          <w:rPr>
            <w:noProof/>
            <w:webHidden/>
          </w:rPr>
        </w:r>
        <w:r w:rsidR="00F5132E">
          <w:rPr>
            <w:noProof/>
            <w:webHidden/>
          </w:rPr>
          <w:fldChar w:fldCharType="separate"/>
        </w:r>
        <w:r w:rsidR="00F5132E">
          <w:rPr>
            <w:noProof/>
            <w:webHidden/>
          </w:rPr>
          <w:t>57</w:t>
        </w:r>
        <w:r w:rsidR="00F5132E">
          <w:rPr>
            <w:noProof/>
            <w:webHidden/>
          </w:rPr>
          <w:fldChar w:fldCharType="end"/>
        </w:r>
      </w:hyperlink>
    </w:p>
    <w:p w14:paraId="1B2E0E6A" w14:textId="25AEB24C" w:rsidR="00F5132E" w:rsidRDefault="000C2914">
      <w:pPr>
        <w:pStyle w:val="TOC1"/>
        <w:tabs>
          <w:tab w:val="right" w:leader="dot" w:pos="9111"/>
        </w:tabs>
        <w:rPr>
          <w:rFonts w:asciiTheme="minorHAnsi" w:eastAsiaTheme="minorEastAsia" w:hAnsiTheme="minorHAnsi" w:cstheme="minorBidi"/>
          <w:noProof/>
          <w:sz w:val="22"/>
          <w:szCs w:val="22"/>
        </w:rPr>
      </w:pPr>
      <w:hyperlink w:anchor="_Toc507759885" w:history="1">
        <w:r w:rsidR="00F5132E" w:rsidRPr="002D5C66">
          <w:rPr>
            <w:rStyle w:val="Hyperlink"/>
            <w:noProof/>
          </w:rPr>
          <w:t>Hình 3.33 Khởi tạo các thuộc tính cho lớp tạo zombie</w:t>
        </w:r>
        <w:r w:rsidR="00F5132E">
          <w:rPr>
            <w:noProof/>
            <w:webHidden/>
          </w:rPr>
          <w:tab/>
        </w:r>
        <w:r w:rsidR="00F5132E">
          <w:rPr>
            <w:noProof/>
            <w:webHidden/>
          </w:rPr>
          <w:fldChar w:fldCharType="begin"/>
        </w:r>
        <w:r w:rsidR="00F5132E">
          <w:rPr>
            <w:noProof/>
            <w:webHidden/>
          </w:rPr>
          <w:instrText xml:space="preserve"> PAGEREF _Toc507759885 \h </w:instrText>
        </w:r>
        <w:r w:rsidR="00F5132E">
          <w:rPr>
            <w:noProof/>
            <w:webHidden/>
          </w:rPr>
        </w:r>
        <w:r w:rsidR="00F5132E">
          <w:rPr>
            <w:noProof/>
            <w:webHidden/>
          </w:rPr>
          <w:fldChar w:fldCharType="separate"/>
        </w:r>
        <w:r w:rsidR="00F5132E">
          <w:rPr>
            <w:noProof/>
            <w:webHidden/>
          </w:rPr>
          <w:t>57</w:t>
        </w:r>
        <w:r w:rsidR="00F5132E">
          <w:rPr>
            <w:noProof/>
            <w:webHidden/>
          </w:rPr>
          <w:fldChar w:fldCharType="end"/>
        </w:r>
      </w:hyperlink>
    </w:p>
    <w:p w14:paraId="50EBB593" w14:textId="1F6F053C" w:rsidR="00F5132E" w:rsidRDefault="000C2914">
      <w:pPr>
        <w:pStyle w:val="TOC1"/>
        <w:tabs>
          <w:tab w:val="right" w:leader="dot" w:pos="9111"/>
        </w:tabs>
        <w:rPr>
          <w:rFonts w:asciiTheme="minorHAnsi" w:eastAsiaTheme="minorEastAsia" w:hAnsiTheme="minorHAnsi" w:cstheme="minorBidi"/>
          <w:noProof/>
          <w:sz w:val="22"/>
          <w:szCs w:val="22"/>
        </w:rPr>
      </w:pPr>
      <w:hyperlink w:anchor="_Toc507759886" w:history="1">
        <w:r w:rsidR="00F5132E" w:rsidRPr="002D5C66">
          <w:rPr>
            <w:rStyle w:val="Hyperlink"/>
            <w:noProof/>
          </w:rPr>
          <w:t>Hình 3.34 Hàm thiết lập khu vực</w:t>
        </w:r>
        <w:r w:rsidR="00F5132E">
          <w:rPr>
            <w:noProof/>
            <w:webHidden/>
          </w:rPr>
          <w:tab/>
        </w:r>
        <w:r w:rsidR="00F5132E">
          <w:rPr>
            <w:noProof/>
            <w:webHidden/>
          </w:rPr>
          <w:fldChar w:fldCharType="begin"/>
        </w:r>
        <w:r w:rsidR="00F5132E">
          <w:rPr>
            <w:noProof/>
            <w:webHidden/>
          </w:rPr>
          <w:instrText xml:space="preserve"> PAGEREF _Toc507759886 \h </w:instrText>
        </w:r>
        <w:r w:rsidR="00F5132E">
          <w:rPr>
            <w:noProof/>
            <w:webHidden/>
          </w:rPr>
        </w:r>
        <w:r w:rsidR="00F5132E">
          <w:rPr>
            <w:noProof/>
            <w:webHidden/>
          </w:rPr>
          <w:fldChar w:fldCharType="separate"/>
        </w:r>
        <w:r w:rsidR="00F5132E">
          <w:rPr>
            <w:noProof/>
            <w:webHidden/>
          </w:rPr>
          <w:t>58</w:t>
        </w:r>
        <w:r w:rsidR="00F5132E">
          <w:rPr>
            <w:noProof/>
            <w:webHidden/>
          </w:rPr>
          <w:fldChar w:fldCharType="end"/>
        </w:r>
      </w:hyperlink>
    </w:p>
    <w:p w14:paraId="7DA1A3A9" w14:textId="679FAFB9" w:rsidR="00F5132E" w:rsidRDefault="000C2914">
      <w:pPr>
        <w:pStyle w:val="TOC1"/>
        <w:tabs>
          <w:tab w:val="right" w:leader="dot" w:pos="9111"/>
        </w:tabs>
        <w:rPr>
          <w:rFonts w:asciiTheme="minorHAnsi" w:eastAsiaTheme="minorEastAsia" w:hAnsiTheme="minorHAnsi" w:cstheme="minorBidi"/>
          <w:noProof/>
          <w:sz w:val="22"/>
          <w:szCs w:val="22"/>
        </w:rPr>
      </w:pPr>
      <w:hyperlink w:anchor="_Toc507759887" w:history="1">
        <w:r w:rsidR="00F5132E" w:rsidRPr="002D5C66">
          <w:rPr>
            <w:rStyle w:val="Hyperlink"/>
            <w:noProof/>
          </w:rPr>
          <w:t>Hình 3.35 Hàm tạo zombie tự động khi trận đấu mạng bắt đầu</w:t>
        </w:r>
        <w:r w:rsidR="00F5132E">
          <w:rPr>
            <w:noProof/>
            <w:webHidden/>
          </w:rPr>
          <w:tab/>
        </w:r>
        <w:r w:rsidR="00F5132E">
          <w:rPr>
            <w:noProof/>
            <w:webHidden/>
          </w:rPr>
          <w:fldChar w:fldCharType="begin"/>
        </w:r>
        <w:r w:rsidR="00F5132E">
          <w:rPr>
            <w:noProof/>
            <w:webHidden/>
          </w:rPr>
          <w:instrText xml:space="preserve"> PAGEREF _Toc507759887 \h </w:instrText>
        </w:r>
        <w:r w:rsidR="00F5132E">
          <w:rPr>
            <w:noProof/>
            <w:webHidden/>
          </w:rPr>
        </w:r>
        <w:r w:rsidR="00F5132E">
          <w:rPr>
            <w:noProof/>
            <w:webHidden/>
          </w:rPr>
          <w:fldChar w:fldCharType="separate"/>
        </w:r>
        <w:r w:rsidR="00F5132E">
          <w:rPr>
            <w:noProof/>
            <w:webHidden/>
          </w:rPr>
          <w:t>59</w:t>
        </w:r>
        <w:r w:rsidR="00F5132E">
          <w:rPr>
            <w:noProof/>
            <w:webHidden/>
          </w:rPr>
          <w:fldChar w:fldCharType="end"/>
        </w:r>
      </w:hyperlink>
    </w:p>
    <w:p w14:paraId="3D1093BD" w14:textId="6E61FFC7" w:rsidR="00F5132E" w:rsidRDefault="000C2914">
      <w:pPr>
        <w:pStyle w:val="TOC1"/>
        <w:tabs>
          <w:tab w:val="right" w:leader="dot" w:pos="9111"/>
        </w:tabs>
        <w:rPr>
          <w:rFonts w:asciiTheme="minorHAnsi" w:eastAsiaTheme="minorEastAsia" w:hAnsiTheme="minorHAnsi" w:cstheme="minorBidi"/>
          <w:noProof/>
          <w:sz w:val="22"/>
          <w:szCs w:val="22"/>
        </w:rPr>
      </w:pPr>
      <w:hyperlink w:anchor="_Toc507759888" w:history="1">
        <w:r w:rsidR="00F5132E" w:rsidRPr="002D5C66">
          <w:rPr>
            <w:rStyle w:val="Hyperlink"/>
            <w:noProof/>
          </w:rPr>
          <w:t>Hình 3.36 Thêm thư viện UnityEngine.Networking cho lớp</w:t>
        </w:r>
        <w:r w:rsidR="00F5132E">
          <w:rPr>
            <w:noProof/>
            <w:webHidden/>
          </w:rPr>
          <w:tab/>
        </w:r>
        <w:r w:rsidR="00F5132E">
          <w:rPr>
            <w:noProof/>
            <w:webHidden/>
          </w:rPr>
          <w:fldChar w:fldCharType="begin"/>
        </w:r>
        <w:r w:rsidR="00F5132E">
          <w:rPr>
            <w:noProof/>
            <w:webHidden/>
          </w:rPr>
          <w:instrText xml:space="preserve"> PAGEREF _Toc507759888 \h </w:instrText>
        </w:r>
        <w:r w:rsidR="00F5132E">
          <w:rPr>
            <w:noProof/>
            <w:webHidden/>
          </w:rPr>
        </w:r>
        <w:r w:rsidR="00F5132E">
          <w:rPr>
            <w:noProof/>
            <w:webHidden/>
          </w:rPr>
          <w:fldChar w:fldCharType="separate"/>
        </w:r>
        <w:r w:rsidR="00F5132E">
          <w:rPr>
            <w:noProof/>
            <w:webHidden/>
          </w:rPr>
          <w:t>59</w:t>
        </w:r>
        <w:r w:rsidR="00F5132E">
          <w:rPr>
            <w:noProof/>
            <w:webHidden/>
          </w:rPr>
          <w:fldChar w:fldCharType="end"/>
        </w:r>
      </w:hyperlink>
    </w:p>
    <w:p w14:paraId="4000918D" w14:textId="25A8A827" w:rsidR="00F5132E" w:rsidRDefault="000C2914">
      <w:pPr>
        <w:pStyle w:val="TOC1"/>
        <w:tabs>
          <w:tab w:val="right" w:leader="dot" w:pos="9111"/>
        </w:tabs>
        <w:rPr>
          <w:rFonts w:asciiTheme="minorHAnsi" w:eastAsiaTheme="minorEastAsia" w:hAnsiTheme="minorHAnsi" w:cstheme="minorBidi"/>
          <w:noProof/>
          <w:sz w:val="22"/>
          <w:szCs w:val="22"/>
        </w:rPr>
      </w:pPr>
      <w:hyperlink w:anchor="_Toc507759889" w:history="1">
        <w:r w:rsidR="00F5132E" w:rsidRPr="002D5C66">
          <w:rPr>
            <w:rStyle w:val="Hyperlink"/>
            <w:noProof/>
          </w:rPr>
          <w:t>Hình 3.37 Chuyển sang kế thừa lớp NetworkBehaviour</w:t>
        </w:r>
        <w:r w:rsidR="00F5132E">
          <w:rPr>
            <w:noProof/>
            <w:webHidden/>
          </w:rPr>
          <w:tab/>
        </w:r>
        <w:r w:rsidR="00F5132E">
          <w:rPr>
            <w:noProof/>
            <w:webHidden/>
          </w:rPr>
          <w:fldChar w:fldCharType="begin"/>
        </w:r>
        <w:r w:rsidR="00F5132E">
          <w:rPr>
            <w:noProof/>
            <w:webHidden/>
          </w:rPr>
          <w:instrText xml:space="preserve"> PAGEREF _Toc507759889 \h </w:instrText>
        </w:r>
        <w:r w:rsidR="00F5132E">
          <w:rPr>
            <w:noProof/>
            <w:webHidden/>
          </w:rPr>
        </w:r>
        <w:r w:rsidR="00F5132E">
          <w:rPr>
            <w:noProof/>
            <w:webHidden/>
          </w:rPr>
          <w:fldChar w:fldCharType="separate"/>
        </w:r>
        <w:r w:rsidR="00F5132E">
          <w:rPr>
            <w:noProof/>
            <w:webHidden/>
          </w:rPr>
          <w:t>59</w:t>
        </w:r>
        <w:r w:rsidR="00F5132E">
          <w:rPr>
            <w:noProof/>
            <w:webHidden/>
          </w:rPr>
          <w:fldChar w:fldCharType="end"/>
        </w:r>
      </w:hyperlink>
    </w:p>
    <w:p w14:paraId="70DCAA88" w14:textId="606269FF" w:rsidR="00F5132E" w:rsidRDefault="000C2914">
      <w:pPr>
        <w:pStyle w:val="TOC1"/>
        <w:tabs>
          <w:tab w:val="right" w:leader="dot" w:pos="9111"/>
        </w:tabs>
        <w:rPr>
          <w:rFonts w:asciiTheme="minorHAnsi" w:eastAsiaTheme="minorEastAsia" w:hAnsiTheme="minorHAnsi" w:cstheme="minorBidi"/>
          <w:noProof/>
          <w:sz w:val="22"/>
          <w:szCs w:val="22"/>
        </w:rPr>
      </w:pPr>
      <w:hyperlink w:anchor="_Toc507759890" w:history="1">
        <w:r w:rsidR="00F5132E" w:rsidRPr="002D5C66">
          <w:rPr>
            <w:rStyle w:val="Hyperlink"/>
            <w:noProof/>
          </w:rPr>
          <w:t>Hình 3.38 Thêm NetworkIdentity cho mô hình Bullet</w:t>
        </w:r>
        <w:r w:rsidR="00F5132E">
          <w:rPr>
            <w:noProof/>
            <w:webHidden/>
          </w:rPr>
          <w:tab/>
        </w:r>
        <w:r w:rsidR="00F5132E">
          <w:rPr>
            <w:noProof/>
            <w:webHidden/>
          </w:rPr>
          <w:fldChar w:fldCharType="begin"/>
        </w:r>
        <w:r w:rsidR="00F5132E">
          <w:rPr>
            <w:noProof/>
            <w:webHidden/>
          </w:rPr>
          <w:instrText xml:space="preserve"> PAGEREF _Toc507759890 \h </w:instrText>
        </w:r>
        <w:r w:rsidR="00F5132E">
          <w:rPr>
            <w:noProof/>
            <w:webHidden/>
          </w:rPr>
        </w:r>
        <w:r w:rsidR="00F5132E">
          <w:rPr>
            <w:noProof/>
            <w:webHidden/>
          </w:rPr>
          <w:fldChar w:fldCharType="separate"/>
        </w:r>
        <w:r w:rsidR="00F5132E">
          <w:rPr>
            <w:noProof/>
            <w:webHidden/>
          </w:rPr>
          <w:t>60</w:t>
        </w:r>
        <w:r w:rsidR="00F5132E">
          <w:rPr>
            <w:noProof/>
            <w:webHidden/>
          </w:rPr>
          <w:fldChar w:fldCharType="end"/>
        </w:r>
      </w:hyperlink>
    </w:p>
    <w:p w14:paraId="5C871B37" w14:textId="7720FA56" w:rsidR="00F5132E" w:rsidRDefault="000C2914">
      <w:pPr>
        <w:pStyle w:val="TOC1"/>
        <w:tabs>
          <w:tab w:val="right" w:leader="dot" w:pos="9111"/>
        </w:tabs>
        <w:rPr>
          <w:rFonts w:asciiTheme="minorHAnsi" w:eastAsiaTheme="minorEastAsia" w:hAnsiTheme="minorHAnsi" w:cstheme="minorBidi"/>
          <w:noProof/>
          <w:sz w:val="22"/>
          <w:szCs w:val="22"/>
        </w:rPr>
      </w:pPr>
      <w:hyperlink w:anchor="_Toc507759891" w:history="1">
        <w:r w:rsidR="00F5132E" w:rsidRPr="002D5C66">
          <w:rPr>
            <w:rStyle w:val="Hyperlink"/>
            <w:noProof/>
          </w:rPr>
          <w:t>Hình 3.39 Thêm NetworkTransform</w:t>
        </w:r>
        <w:r w:rsidR="00F5132E">
          <w:rPr>
            <w:noProof/>
            <w:webHidden/>
          </w:rPr>
          <w:tab/>
        </w:r>
        <w:r w:rsidR="00F5132E">
          <w:rPr>
            <w:noProof/>
            <w:webHidden/>
          </w:rPr>
          <w:fldChar w:fldCharType="begin"/>
        </w:r>
        <w:r w:rsidR="00F5132E">
          <w:rPr>
            <w:noProof/>
            <w:webHidden/>
          </w:rPr>
          <w:instrText xml:space="preserve"> PAGEREF _Toc507759891 \h </w:instrText>
        </w:r>
        <w:r w:rsidR="00F5132E">
          <w:rPr>
            <w:noProof/>
            <w:webHidden/>
          </w:rPr>
        </w:r>
        <w:r w:rsidR="00F5132E">
          <w:rPr>
            <w:noProof/>
            <w:webHidden/>
          </w:rPr>
          <w:fldChar w:fldCharType="separate"/>
        </w:r>
        <w:r w:rsidR="00F5132E">
          <w:rPr>
            <w:noProof/>
            <w:webHidden/>
          </w:rPr>
          <w:t>60</w:t>
        </w:r>
        <w:r w:rsidR="00F5132E">
          <w:rPr>
            <w:noProof/>
            <w:webHidden/>
          </w:rPr>
          <w:fldChar w:fldCharType="end"/>
        </w:r>
      </w:hyperlink>
    </w:p>
    <w:p w14:paraId="462BF7E7" w14:textId="78180927" w:rsidR="00F5132E" w:rsidRDefault="000C2914">
      <w:pPr>
        <w:pStyle w:val="TOC1"/>
        <w:tabs>
          <w:tab w:val="right" w:leader="dot" w:pos="9111"/>
        </w:tabs>
        <w:rPr>
          <w:rFonts w:asciiTheme="minorHAnsi" w:eastAsiaTheme="minorEastAsia" w:hAnsiTheme="minorHAnsi" w:cstheme="minorBidi"/>
          <w:noProof/>
          <w:sz w:val="22"/>
          <w:szCs w:val="22"/>
        </w:rPr>
      </w:pPr>
      <w:hyperlink w:anchor="_Toc507759892" w:history="1">
        <w:r w:rsidR="00F5132E" w:rsidRPr="002D5C66">
          <w:rPr>
            <w:rStyle w:val="Hyperlink"/>
            <w:noProof/>
          </w:rPr>
          <w:t>Hình 3.40 Thêm Bullet vào Registered Spawnable Prefabs</w:t>
        </w:r>
        <w:r w:rsidR="00F5132E">
          <w:rPr>
            <w:noProof/>
            <w:webHidden/>
          </w:rPr>
          <w:tab/>
        </w:r>
        <w:r w:rsidR="00F5132E">
          <w:rPr>
            <w:noProof/>
            <w:webHidden/>
          </w:rPr>
          <w:fldChar w:fldCharType="begin"/>
        </w:r>
        <w:r w:rsidR="00F5132E">
          <w:rPr>
            <w:noProof/>
            <w:webHidden/>
          </w:rPr>
          <w:instrText xml:space="preserve"> PAGEREF _Toc507759892 \h </w:instrText>
        </w:r>
        <w:r w:rsidR="00F5132E">
          <w:rPr>
            <w:noProof/>
            <w:webHidden/>
          </w:rPr>
        </w:r>
        <w:r w:rsidR="00F5132E">
          <w:rPr>
            <w:noProof/>
            <w:webHidden/>
          </w:rPr>
          <w:fldChar w:fldCharType="separate"/>
        </w:r>
        <w:r w:rsidR="00F5132E">
          <w:rPr>
            <w:noProof/>
            <w:webHidden/>
          </w:rPr>
          <w:t>61</w:t>
        </w:r>
        <w:r w:rsidR="00F5132E">
          <w:rPr>
            <w:noProof/>
            <w:webHidden/>
          </w:rPr>
          <w:fldChar w:fldCharType="end"/>
        </w:r>
      </w:hyperlink>
    </w:p>
    <w:p w14:paraId="1FD23A7A" w14:textId="487C33BD" w:rsidR="00F5132E" w:rsidRDefault="000C2914">
      <w:pPr>
        <w:pStyle w:val="TOC1"/>
        <w:tabs>
          <w:tab w:val="right" w:leader="dot" w:pos="9111"/>
        </w:tabs>
        <w:rPr>
          <w:rFonts w:asciiTheme="minorHAnsi" w:eastAsiaTheme="minorEastAsia" w:hAnsiTheme="minorHAnsi" w:cstheme="minorBidi"/>
          <w:noProof/>
          <w:sz w:val="22"/>
          <w:szCs w:val="22"/>
        </w:rPr>
      </w:pPr>
      <w:hyperlink w:anchor="_Toc507759893" w:history="1">
        <w:r w:rsidR="00F5132E" w:rsidRPr="002D5C66">
          <w:rPr>
            <w:rStyle w:val="Hyperlink"/>
            <w:noProof/>
          </w:rPr>
          <w:t>Hình 3.41 Cấu trúc hàm sinh đạn trên hệ thống mạng</w:t>
        </w:r>
        <w:r w:rsidR="00F5132E">
          <w:rPr>
            <w:noProof/>
            <w:webHidden/>
          </w:rPr>
          <w:tab/>
        </w:r>
        <w:r w:rsidR="00F5132E">
          <w:rPr>
            <w:noProof/>
            <w:webHidden/>
          </w:rPr>
          <w:fldChar w:fldCharType="begin"/>
        </w:r>
        <w:r w:rsidR="00F5132E">
          <w:rPr>
            <w:noProof/>
            <w:webHidden/>
          </w:rPr>
          <w:instrText xml:space="preserve"> PAGEREF _Toc507759893 \h </w:instrText>
        </w:r>
        <w:r w:rsidR="00F5132E">
          <w:rPr>
            <w:noProof/>
            <w:webHidden/>
          </w:rPr>
        </w:r>
        <w:r w:rsidR="00F5132E">
          <w:rPr>
            <w:noProof/>
            <w:webHidden/>
          </w:rPr>
          <w:fldChar w:fldCharType="separate"/>
        </w:r>
        <w:r w:rsidR="00F5132E">
          <w:rPr>
            <w:noProof/>
            <w:webHidden/>
          </w:rPr>
          <w:t>61</w:t>
        </w:r>
        <w:r w:rsidR="00F5132E">
          <w:rPr>
            <w:noProof/>
            <w:webHidden/>
          </w:rPr>
          <w:fldChar w:fldCharType="end"/>
        </w:r>
      </w:hyperlink>
    </w:p>
    <w:p w14:paraId="5F1A20D4" w14:textId="6E400076" w:rsidR="00F5132E" w:rsidRDefault="000C2914">
      <w:pPr>
        <w:pStyle w:val="TOC1"/>
        <w:tabs>
          <w:tab w:val="right" w:leader="dot" w:pos="9111"/>
        </w:tabs>
        <w:rPr>
          <w:rFonts w:asciiTheme="minorHAnsi" w:eastAsiaTheme="minorEastAsia" w:hAnsiTheme="minorHAnsi" w:cstheme="minorBidi"/>
          <w:noProof/>
          <w:sz w:val="22"/>
          <w:szCs w:val="22"/>
        </w:rPr>
      </w:pPr>
      <w:hyperlink w:anchor="_Toc507759894" w:history="1">
        <w:r w:rsidR="00F5132E" w:rsidRPr="002D5C66">
          <w:rPr>
            <w:rStyle w:val="Hyperlink"/>
            <w:noProof/>
          </w:rPr>
          <w:t>Hình 3.42 Cấu trúc hàm giải phóng đạn ra khỏi mạng và xóa mô hình đạn</w:t>
        </w:r>
        <w:r w:rsidR="00F5132E">
          <w:rPr>
            <w:noProof/>
            <w:webHidden/>
          </w:rPr>
          <w:tab/>
        </w:r>
        <w:r w:rsidR="00F5132E">
          <w:rPr>
            <w:noProof/>
            <w:webHidden/>
          </w:rPr>
          <w:fldChar w:fldCharType="begin"/>
        </w:r>
        <w:r w:rsidR="00F5132E">
          <w:rPr>
            <w:noProof/>
            <w:webHidden/>
          </w:rPr>
          <w:instrText xml:space="preserve"> PAGEREF _Toc507759894 \h </w:instrText>
        </w:r>
        <w:r w:rsidR="00F5132E">
          <w:rPr>
            <w:noProof/>
            <w:webHidden/>
          </w:rPr>
        </w:r>
        <w:r w:rsidR="00F5132E">
          <w:rPr>
            <w:noProof/>
            <w:webHidden/>
          </w:rPr>
          <w:fldChar w:fldCharType="separate"/>
        </w:r>
        <w:r w:rsidR="00F5132E">
          <w:rPr>
            <w:noProof/>
            <w:webHidden/>
          </w:rPr>
          <w:t>62</w:t>
        </w:r>
        <w:r w:rsidR="00F5132E">
          <w:rPr>
            <w:noProof/>
            <w:webHidden/>
          </w:rPr>
          <w:fldChar w:fldCharType="end"/>
        </w:r>
      </w:hyperlink>
    </w:p>
    <w:p w14:paraId="086A3BF0" w14:textId="08A8495E" w:rsidR="00F5132E" w:rsidRDefault="000C2914">
      <w:pPr>
        <w:pStyle w:val="TOC1"/>
        <w:tabs>
          <w:tab w:val="right" w:leader="dot" w:pos="9111"/>
        </w:tabs>
        <w:rPr>
          <w:rFonts w:asciiTheme="minorHAnsi" w:eastAsiaTheme="minorEastAsia" w:hAnsiTheme="minorHAnsi" w:cstheme="minorBidi"/>
          <w:noProof/>
          <w:sz w:val="22"/>
          <w:szCs w:val="22"/>
        </w:rPr>
      </w:pPr>
      <w:hyperlink w:anchor="_Toc507759895" w:history="1">
        <w:r w:rsidR="00F5132E" w:rsidRPr="002D5C66">
          <w:rPr>
            <w:rStyle w:val="Hyperlink"/>
            <w:noProof/>
          </w:rPr>
          <w:t>Hình 4.1 Thiết lập cho nhân vật hỗ trợ VR</w:t>
        </w:r>
        <w:r w:rsidR="00F5132E">
          <w:rPr>
            <w:noProof/>
            <w:webHidden/>
          </w:rPr>
          <w:tab/>
        </w:r>
        <w:r w:rsidR="00F5132E">
          <w:rPr>
            <w:noProof/>
            <w:webHidden/>
          </w:rPr>
          <w:fldChar w:fldCharType="begin"/>
        </w:r>
        <w:r w:rsidR="00F5132E">
          <w:rPr>
            <w:noProof/>
            <w:webHidden/>
          </w:rPr>
          <w:instrText xml:space="preserve"> PAGEREF _Toc507759895 \h </w:instrText>
        </w:r>
        <w:r w:rsidR="00F5132E">
          <w:rPr>
            <w:noProof/>
            <w:webHidden/>
          </w:rPr>
        </w:r>
        <w:r w:rsidR="00F5132E">
          <w:rPr>
            <w:noProof/>
            <w:webHidden/>
          </w:rPr>
          <w:fldChar w:fldCharType="separate"/>
        </w:r>
        <w:r w:rsidR="00F5132E">
          <w:rPr>
            <w:noProof/>
            <w:webHidden/>
          </w:rPr>
          <w:t>65</w:t>
        </w:r>
        <w:r w:rsidR="00F5132E">
          <w:rPr>
            <w:noProof/>
            <w:webHidden/>
          </w:rPr>
          <w:fldChar w:fldCharType="end"/>
        </w:r>
      </w:hyperlink>
    </w:p>
    <w:p w14:paraId="6E8A0E46" w14:textId="0A4C05C1" w:rsidR="00F5132E" w:rsidRDefault="000C2914">
      <w:pPr>
        <w:pStyle w:val="TOC1"/>
        <w:tabs>
          <w:tab w:val="right" w:leader="dot" w:pos="9111"/>
        </w:tabs>
        <w:rPr>
          <w:rFonts w:asciiTheme="minorHAnsi" w:eastAsiaTheme="minorEastAsia" w:hAnsiTheme="minorHAnsi" w:cstheme="minorBidi"/>
          <w:noProof/>
          <w:sz w:val="22"/>
          <w:szCs w:val="22"/>
        </w:rPr>
      </w:pPr>
      <w:hyperlink w:anchor="_Toc507759896" w:history="1">
        <w:r w:rsidR="00F5132E" w:rsidRPr="002D5C66">
          <w:rPr>
            <w:rStyle w:val="Hyperlink"/>
            <w:noProof/>
          </w:rPr>
          <w:t>Hình 4.2 Bấm chọn chế độ hỗ trợ VR cho nhân vật</w:t>
        </w:r>
        <w:r w:rsidR="00F5132E">
          <w:rPr>
            <w:noProof/>
            <w:webHidden/>
          </w:rPr>
          <w:tab/>
        </w:r>
        <w:r w:rsidR="00F5132E">
          <w:rPr>
            <w:noProof/>
            <w:webHidden/>
          </w:rPr>
          <w:fldChar w:fldCharType="begin"/>
        </w:r>
        <w:r w:rsidR="00F5132E">
          <w:rPr>
            <w:noProof/>
            <w:webHidden/>
          </w:rPr>
          <w:instrText xml:space="preserve"> PAGEREF _Toc507759896 \h </w:instrText>
        </w:r>
        <w:r w:rsidR="00F5132E">
          <w:rPr>
            <w:noProof/>
            <w:webHidden/>
          </w:rPr>
        </w:r>
        <w:r w:rsidR="00F5132E">
          <w:rPr>
            <w:noProof/>
            <w:webHidden/>
          </w:rPr>
          <w:fldChar w:fldCharType="separate"/>
        </w:r>
        <w:r w:rsidR="00F5132E">
          <w:rPr>
            <w:noProof/>
            <w:webHidden/>
          </w:rPr>
          <w:t>65</w:t>
        </w:r>
        <w:r w:rsidR="00F5132E">
          <w:rPr>
            <w:noProof/>
            <w:webHidden/>
          </w:rPr>
          <w:fldChar w:fldCharType="end"/>
        </w:r>
      </w:hyperlink>
    </w:p>
    <w:p w14:paraId="41527416" w14:textId="55C95970" w:rsidR="00F5132E" w:rsidRDefault="000C2914">
      <w:pPr>
        <w:pStyle w:val="TOC1"/>
        <w:tabs>
          <w:tab w:val="right" w:leader="dot" w:pos="9111"/>
        </w:tabs>
        <w:rPr>
          <w:rFonts w:asciiTheme="minorHAnsi" w:eastAsiaTheme="minorEastAsia" w:hAnsiTheme="minorHAnsi" w:cstheme="minorBidi"/>
          <w:noProof/>
          <w:sz w:val="22"/>
          <w:szCs w:val="22"/>
        </w:rPr>
      </w:pPr>
      <w:hyperlink w:anchor="_Toc507759897" w:history="1">
        <w:r w:rsidR="00F5132E" w:rsidRPr="002D5C66">
          <w:rPr>
            <w:rStyle w:val="Hyperlink"/>
            <w:noProof/>
          </w:rPr>
          <w:t>Hình 4.3 Tạo một game object rỗng</w:t>
        </w:r>
        <w:r w:rsidR="00F5132E">
          <w:rPr>
            <w:noProof/>
            <w:webHidden/>
          </w:rPr>
          <w:tab/>
        </w:r>
        <w:r w:rsidR="00F5132E">
          <w:rPr>
            <w:noProof/>
            <w:webHidden/>
          </w:rPr>
          <w:fldChar w:fldCharType="begin"/>
        </w:r>
        <w:r w:rsidR="00F5132E">
          <w:rPr>
            <w:noProof/>
            <w:webHidden/>
          </w:rPr>
          <w:instrText xml:space="preserve"> PAGEREF _Toc507759897 \h </w:instrText>
        </w:r>
        <w:r w:rsidR="00F5132E">
          <w:rPr>
            <w:noProof/>
            <w:webHidden/>
          </w:rPr>
        </w:r>
        <w:r w:rsidR="00F5132E">
          <w:rPr>
            <w:noProof/>
            <w:webHidden/>
          </w:rPr>
          <w:fldChar w:fldCharType="separate"/>
        </w:r>
        <w:r w:rsidR="00F5132E">
          <w:rPr>
            <w:noProof/>
            <w:webHidden/>
          </w:rPr>
          <w:t>66</w:t>
        </w:r>
        <w:r w:rsidR="00F5132E">
          <w:rPr>
            <w:noProof/>
            <w:webHidden/>
          </w:rPr>
          <w:fldChar w:fldCharType="end"/>
        </w:r>
      </w:hyperlink>
    </w:p>
    <w:p w14:paraId="133C561F" w14:textId="09A9701D" w:rsidR="00F5132E" w:rsidRDefault="000C2914">
      <w:pPr>
        <w:pStyle w:val="TOC1"/>
        <w:tabs>
          <w:tab w:val="right" w:leader="dot" w:pos="9111"/>
        </w:tabs>
        <w:rPr>
          <w:rFonts w:asciiTheme="minorHAnsi" w:eastAsiaTheme="minorEastAsia" w:hAnsiTheme="minorHAnsi" w:cstheme="minorBidi"/>
          <w:noProof/>
          <w:sz w:val="22"/>
          <w:szCs w:val="22"/>
        </w:rPr>
      </w:pPr>
      <w:hyperlink w:anchor="_Toc507759898" w:history="1">
        <w:r w:rsidR="00F5132E" w:rsidRPr="002D5C66">
          <w:rPr>
            <w:rStyle w:val="Hyperlink"/>
            <w:noProof/>
          </w:rPr>
          <w:t>Hình 4.4 Thêm VR vừa tải vô game object của player</w:t>
        </w:r>
        <w:r w:rsidR="00F5132E">
          <w:rPr>
            <w:noProof/>
            <w:webHidden/>
          </w:rPr>
          <w:tab/>
        </w:r>
        <w:r w:rsidR="00F5132E">
          <w:rPr>
            <w:noProof/>
            <w:webHidden/>
          </w:rPr>
          <w:fldChar w:fldCharType="begin"/>
        </w:r>
        <w:r w:rsidR="00F5132E">
          <w:rPr>
            <w:noProof/>
            <w:webHidden/>
          </w:rPr>
          <w:instrText xml:space="preserve"> PAGEREF _Toc507759898 \h </w:instrText>
        </w:r>
        <w:r w:rsidR="00F5132E">
          <w:rPr>
            <w:noProof/>
            <w:webHidden/>
          </w:rPr>
        </w:r>
        <w:r w:rsidR="00F5132E">
          <w:rPr>
            <w:noProof/>
            <w:webHidden/>
          </w:rPr>
          <w:fldChar w:fldCharType="separate"/>
        </w:r>
        <w:r w:rsidR="00F5132E">
          <w:rPr>
            <w:noProof/>
            <w:webHidden/>
          </w:rPr>
          <w:t>67</w:t>
        </w:r>
        <w:r w:rsidR="00F5132E">
          <w:rPr>
            <w:noProof/>
            <w:webHidden/>
          </w:rPr>
          <w:fldChar w:fldCharType="end"/>
        </w:r>
      </w:hyperlink>
    </w:p>
    <w:p w14:paraId="0CC0ACD8" w14:textId="0D2A0F5A" w:rsidR="00F5132E" w:rsidRDefault="000C2914">
      <w:pPr>
        <w:pStyle w:val="TOC1"/>
        <w:tabs>
          <w:tab w:val="right" w:leader="dot" w:pos="9111"/>
        </w:tabs>
        <w:rPr>
          <w:rFonts w:asciiTheme="minorHAnsi" w:eastAsiaTheme="minorEastAsia" w:hAnsiTheme="minorHAnsi" w:cstheme="minorBidi"/>
          <w:noProof/>
          <w:sz w:val="22"/>
          <w:szCs w:val="22"/>
        </w:rPr>
      </w:pPr>
      <w:hyperlink w:anchor="_Toc507759899" w:history="1">
        <w:r w:rsidR="00F5132E" w:rsidRPr="002D5C66">
          <w:rPr>
            <w:rStyle w:val="Hyperlink"/>
            <w:noProof/>
          </w:rPr>
          <w:t>Hình 4.5 Thêm script GvrHead vào Head</w:t>
        </w:r>
        <w:r w:rsidR="00F5132E">
          <w:rPr>
            <w:noProof/>
            <w:webHidden/>
          </w:rPr>
          <w:tab/>
        </w:r>
        <w:r w:rsidR="00F5132E">
          <w:rPr>
            <w:noProof/>
            <w:webHidden/>
          </w:rPr>
          <w:fldChar w:fldCharType="begin"/>
        </w:r>
        <w:r w:rsidR="00F5132E">
          <w:rPr>
            <w:noProof/>
            <w:webHidden/>
          </w:rPr>
          <w:instrText xml:space="preserve"> PAGEREF _Toc507759899 \h </w:instrText>
        </w:r>
        <w:r w:rsidR="00F5132E">
          <w:rPr>
            <w:noProof/>
            <w:webHidden/>
          </w:rPr>
        </w:r>
        <w:r w:rsidR="00F5132E">
          <w:rPr>
            <w:noProof/>
            <w:webHidden/>
          </w:rPr>
          <w:fldChar w:fldCharType="separate"/>
        </w:r>
        <w:r w:rsidR="00F5132E">
          <w:rPr>
            <w:noProof/>
            <w:webHidden/>
          </w:rPr>
          <w:t>68</w:t>
        </w:r>
        <w:r w:rsidR="00F5132E">
          <w:rPr>
            <w:noProof/>
            <w:webHidden/>
          </w:rPr>
          <w:fldChar w:fldCharType="end"/>
        </w:r>
      </w:hyperlink>
    </w:p>
    <w:p w14:paraId="56B39C2E" w14:textId="254CBC9D" w:rsidR="00F5132E" w:rsidRDefault="000C2914">
      <w:pPr>
        <w:pStyle w:val="TOC1"/>
        <w:tabs>
          <w:tab w:val="right" w:leader="dot" w:pos="9111"/>
        </w:tabs>
        <w:rPr>
          <w:rFonts w:asciiTheme="minorHAnsi" w:eastAsiaTheme="minorEastAsia" w:hAnsiTheme="minorHAnsi" w:cstheme="minorBidi"/>
          <w:noProof/>
          <w:sz w:val="22"/>
          <w:szCs w:val="22"/>
        </w:rPr>
      </w:pPr>
      <w:hyperlink w:anchor="_Toc507759900" w:history="1">
        <w:r w:rsidR="00F5132E" w:rsidRPr="002D5C66">
          <w:rPr>
            <w:rStyle w:val="Hyperlink"/>
            <w:noProof/>
          </w:rPr>
          <w:t>Hình 4.6 Thêm thành phần Camera cho Main Camera</w:t>
        </w:r>
        <w:r w:rsidR="00F5132E">
          <w:rPr>
            <w:noProof/>
            <w:webHidden/>
          </w:rPr>
          <w:tab/>
        </w:r>
        <w:r w:rsidR="00F5132E">
          <w:rPr>
            <w:noProof/>
            <w:webHidden/>
          </w:rPr>
          <w:fldChar w:fldCharType="begin"/>
        </w:r>
        <w:r w:rsidR="00F5132E">
          <w:rPr>
            <w:noProof/>
            <w:webHidden/>
          </w:rPr>
          <w:instrText xml:space="preserve"> PAGEREF _Toc507759900 \h </w:instrText>
        </w:r>
        <w:r w:rsidR="00F5132E">
          <w:rPr>
            <w:noProof/>
            <w:webHidden/>
          </w:rPr>
        </w:r>
        <w:r w:rsidR="00F5132E">
          <w:rPr>
            <w:noProof/>
            <w:webHidden/>
          </w:rPr>
          <w:fldChar w:fldCharType="separate"/>
        </w:r>
        <w:r w:rsidR="00F5132E">
          <w:rPr>
            <w:noProof/>
            <w:webHidden/>
          </w:rPr>
          <w:t>69</w:t>
        </w:r>
        <w:r w:rsidR="00F5132E">
          <w:rPr>
            <w:noProof/>
            <w:webHidden/>
          </w:rPr>
          <w:fldChar w:fldCharType="end"/>
        </w:r>
      </w:hyperlink>
    </w:p>
    <w:p w14:paraId="437B7604" w14:textId="0DC84012" w:rsidR="00F5132E" w:rsidRDefault="000C2914">
      <w:pPr>
        <w:pStyle w:val="TOC1"/>
        <w:tabs>
          <w:tab w:val="right" w:leader="dot" w:pos="9111"/>
        </w:tabs>
        <w:rPr>
          <w:rFonts w:asciiTheme="minorHAnsi" w:eastAsiaTheme="minorEastAsia" w:hAnsiTheme="minorHAnsi" w:cstheme="minorBidi"/>
          <w:noProof/>
          <w:sz w:val="22"/>
          <w:szCs w:val="22"/>
        </w:rPr>
      </w:pPr>
      <w:hyperlink w:anchor="_Toc507759901" w:history="1">
        <w:r w:rsidR="00F5132E" w:rsidRPr="002D5C66">
          <w:rPr>
            <w:rStyle w:val="Hyperlink"/>
            <w:noProof/>
          </w:rPr>
          <w:t>Hình 4.7 Thêm Gvr Eye cho Main Camera Left</w:t>
        </w:r>
        <w:r w:rsidR="00F5132E">
          <w:rPr>
            <w:noProof/>
            <w:webHidden/>
          </w:rPr>
          <w:tab/>
        </w:r>
        <w:r w:rsidR="00F5132E">
          <w:rPr>
            <w:noProof/>
            <w:webHidden/>
          </w:rPr>
          <w:fldChar w:fldCharType="begin"/>
        </w:r>
        <w:r w:rsidR="00F5132E">
          <w:rPr>
            <w:noProof/>
            <w:webHidden/>
          </w:rPr>
          <w:instrText xml:space="preserve"> PAGEREF _Toc507759901 \h </w:instrText>
        </w:r>
        <w:r w:rsidR="00F5132E">
          <w:rPr>
            <w:noProof/>
            <w:webHidden/>
          </w:rPr>
        </w:r>
        <w:r w:rsidR="00F5132E">
          <w:rPr>
            <w:noProof/>
            <w:webHidden/>
          </w:rPr>
          <w:fldChar w:fldCharType="separate"/>
        </w:r>
        <w:r w:rsidR="00F5132E">
          <w:rPr>
            <w:noProof/>
            <w:webHidden/>
          </w:rPr>
          <w:t>69</w:t>
        </w:r>
        <w:r w:rsidR="00F5132E">
          <w:rPr>
            <w:noProof/>
            <w:webHidden/>
          </w:rPr>
          <w:fldChar w:fldCharType="end"/>
        </w:r>
      </w:hyperlink>
    </w:p>
    <w:p w14:paraId="726B411B" w14:textId="64764B55" w:rsidR="00F5132E" w:rsidRDefault="000C2914">
      <w:pPr>
        <w:pStyle w:val="TOC1"/>
        <w:tabs>
          <w:tab w:val="right" w:leader="dot" w:pos="9111"/>
        </w:tabs>
        <w:rPr>
          <w:rFonts w:asciiTheme="minorHAnsi" w:eastAsiaTheme="minorEastAsia" w:hAnsiTheme="minorHAnsi" w:cstheme="minorBidi"/>
          <w:noProof/>
          <w:sz w:val="22"/>
          <w:szCs w:val="22"/>
        </w:rPr>
      </w:pPr>
      <w:hyperlink w:anchor="_Toc507759902" w:history="1">
        <w:r w:rsidR="00F5132E" w:rsidRPr="002D5C66">
          <w:rPr>
            <w:rStyle w:val="Hyperlink"/>
            <w:noProof/>
          </w:rPr>
          <w:t>Hình 4.8 Thêm Gvr Eye cho Main Camera Right</w:t>
        </w:r>
        <w:r w:rsidR="00F5132E">
          <w:rPr>
            <w:noProof/>
            <w:webHidden/>
          </w:rPr>
          <w:tab/>
        </w:r>
        <w:r w:rsidR="00F5132E">
          <w:rPr>
            <w:noProof/>
            <w:webHidden/>
          </w:rPr>
          <w:fldChar w:fldCharType="begin"/>
        </w:r>
        <w:r w:rsidR="00F5132E">
          <w:rPr>
            <w:noProof/>
            <w:webHidden/>
          </w:rPr>
          <w:instrText xml:space="preserve"> PAGEREF _Toc507759902 \h </w:instrText>
        </w:r>
        <w:r w:rsidR="00F5132E">
          <w:rPr>
            <w:noProof/>
            <w:webHidden/>
          </w:rPr>
        </w:r>
        <w:r w:rsidR="00F5132E">
          <w:rPr>
            <w:noProof/>
            <w:webHidden/>
          </w:rPr>
          <w:fldChar w:fldCharType="separate"/>
        </w:r>
        <w:r w:rsidR="00F5132E">
          <w:rPr>
            <w:noProof/>
            <w:webHidden/>
          </w:rPr>
          <w:t>69</w:t>
        </w:r>
        <w:r w:rsidR="00F5132E">
          <w:rPr>
            <w:noProof/>
            <w:webHidden/>
          </w:rPr>
          <w:fldChar w:fldCharType="end"/>
        </w:r>
      </w:hyperlink>
    </w:p>
    <w:p w14:paraId="17AD97DB" w14:textId="144B465C" w:rsidR="00F5132E" w:rsidRDefault="000C2914">
      <w:pPr>
        <w:pStyle w:val="TOC1"/>
        <w:tabs>
          <w:tab w:val="right" w:leader="dot" w:pos="9111"/>
        </w:tabs>
        <w:rPr>
          <w:rFonts w:asciiTheme="minorHAnsi" w:eastAsiaTheme="minorEastAsia" w:hAnsiTheme="minorHAnsi" w:cstheme="minorBidi"/>
          <w:noProof/>
          <w:sz w:val="22"/>
          <w:szCs w:val="22"/>
        </w:rPr>
      </w:pPr>
      <w:hyperlink w:anchor="_Toc507759903" w:history="1">
        <w:r w:rsidR="00F5132E" w:rsidRPr="002D5C66">
          <w:rPr>
            <w:rStyle w:val="Hyperlink"/>
            <w:noProof/>
          </w:rPr>
          <w:t>Hình 4.9 Thêm Gvr Reticle Pointer cho GvrReticalPointer</w:t>
        </w:r>
        <w:r w:rsidR="00F5132E">
          <w:rPr>
            <w:noProof/>
            <w:webHidden/>
          </w:rPr>
          <w:tab/>
        </w:r>
        <w:r w:rsidR="00F5132E">
          <w:rPr>
            <w:noProof/>
            <w:webHidden/>
          </w:rPr>
          <w:fldChar w:fldCharType="begin"/>
        </w:r>
        <w:r w:rsidR="00F5132E">
          <w:rPr>
            <w:noProof/>
            <w:webHidden/>
          </w:rPr>
          <w:instrText xml:space="preserve"> PAGEREF _Toc507759903 \h </w:instrText>
        </w:r>
        <w:r w:rsidR="00F5132E">
          <w:rPr>
            <w:noProof/>
            <w:webHidden/>
          </w:rPr>
        </w:r>
        <w:r w:rsidR="00F5132E">
          <w:rPr>
            <w:noProof/>
            <w:webHidden/>
          </w:rPr>
          <w:fldChar w:fldCharType="separate"/>
        </w:r>
        <w:r w:rsidR="00F5132E">
          <w:rPr>
            <w:noProof/>
            <w:webHidden/>
          </w:rPr>
          <w:t>70</w:t>
        </w:r>
        <w:r w:rsidR="00F5132E">
          <w:rPr>
            <w:noProof/>
            <w:webHidden/>
          </w:rPr>
          <w:fldChar w:fldCharType="end"/>
        </w:r>
      </w:hyperlink>
    </w:p>
    <w:p w14:paraId="79A76786" w14:textId="76A90925" w:rsidR="00F5132E" w:rsidRDefault="000C2914">
      <w:pPr>
        <w:pStyle w:val="TOC1"/>
        <w:tabs>
          <w:tab w:val="right" w:leader="dot" w:pos="9111"/>
        </w:tabs>
        <w:rPr>
          <w:rFonts w:asciiTheme="minorHAnsi" w:eastAsiaTheme="minorEastAsia" w:hAnsiTheme="minorHAnsi" w:cstheme="minorBidi"/>
          <w:noProof/>
          <w:sz w:val="22"/>
          <w:szCs w:val="22"/>
        </w:rPr>
      </w:pPr>
      <w:hyperlink w:anchor="_Toc507759904" w:history="1">
        <w:r w:rsidR="00F5132E" w:rsidRPr="002D5C66">
          <w:rPr>
            <w:rStyle w:val="Hyperlink"/>
            <w:noProof/>
          </w:rPr>
          <w:t>Hình 4.10 Thêm Gvr Pointer Manager và Gvr Pointer Input Module vào pointerwalid.</w:t>
        </w:r>
        <w:r w:rsidR="00F5132E">
          <w:rPr>
            <w:noProof/>
            <w:webHidden/>
          </w:rPr>
          <w:tab/>
        </w:r>
        <w:r w:rsidR="00F5132E">
          <w:rPr>
            <w:noProof/>
            <w:webHidden/>
          </w:rPr>
          <w:fldChar w:fldCharType="begin"/>
        </w:r>
        <w:r w:rsidR="00F5132E">
          <w:rPr>
            <w:noProof/>
            <w:webHidden/>
          </w:rPr>
          <w:instrText xml:space="preserve"> PAGEREF _Toc507759904 \h </w:instrText>
        </w:r>
        <w:r w:rsidR="00F5132E">
          <w:rPr>
            <w:noProof/>
            <w:webHidden/>
          </w:rPr>
        </w:r>
        <w:r w:rsidR="00F5132E">
          <w:rPr>
            <w:noProof/>
            <w:webHidden/>
          </w:rPr>
          <w:fldChar w:fldCharType="separate"/>
        </w:r>
        <w:r w:rsidR="00F5132E">
          <w:rPr>
            <w:noProof/>
            <w:webHidden/>
          </w:rPr>
          <w:t>70</w:t>
        </w:r>
        <w:r w:rsidR="00F5132E">
          <w:rPr>
            <w:noProof/>
            <w:webHidden/>
          </w:rPr>
          <w:fldChar w:fldCharType="end"/>
        </w:r>
      </w:hyperlink>
    </w:p>
    <w:p w14:paraId="263B7E03" w14:textId="6DDCDB9C" w:rsidR="00F5132E" w:rsidRDefault="000C2914">
      <w:pPr>
        <w:pStyle w:val="TOC1"/>
        <w:tabs>
          <w:tab w:val="right" w:leader="dot" w:pos="9111"/>
        </w:tabs>
        <w:rPr>
          <w:rFonts w:asciiTheme="minorHAnsi" w:eastAsiaTheme="minorEastAsia" w:hAnsiTheme="minorHAnsi" w:cstheme="minorBidi"/>
          <w:noProof/>
          <w:sz w:val="22"/>
          <w:szCs w:val="22"/>
        </w:rPr>
      </w:pPr>
      <w:hyperlink w:anchor="_Toc507759905" w:history="1">
        <w:r w:rsidR="00F5132E" w:rsidRPr="002D5C66">
          <w:rPr>
            <w:rStyle w:val="Hyperlink"/>
            <w:noProof/>
          </w:rPr>
          <w:t>Hình 4.11 Mở chức năng Build của Unity</w:t>
        </w:r>
        <w:r w:rsidR="00F5132E">
          <w:rPr>
            <w:noProof/>
            <w:webHidden/>
          </w:rPr>
          <w:tab/>
        </w:r>
        <w:r w:rsidR="00F5132E">
          <w:rPr>
            <w:noProof/>
            <w:webHidden/>
          </w:rPr>
          <w:fldChar w:fldCharType="begin"/>
        </w:r>
        <w:r w:rsidR="00F5132E">
          <w:rPr>
            <w:noProof/>
            <w:webHidden/>
          </w:rPr>
          <w:instrText xml:space="preserve"> PAGEREF _Toc507759905 \h </w:instrText>
        </w:r>
        <w:r w:rsidR="00F5132E">
          <w:rPr>
            <w:noProof/>
            <w:webHidden/>
          </w:rPr>
        </w:r>
        <w:r w:rsidR="00F5132E">
          <w:rPr>
            <w:noProof/>
            <w:webHidden/>
          </w:rPr>
          <w:fldChar w:fldCharType="separate"/>
        </w:r>
        <w:r w:rsidR="00F5132E">
          <w:rPr>
            <w:noProof/>
            <w:webHidden/>
          </w:rPr>
          <w:t>71</w:t>
        </w:r>
        <w:r w:rsidR="00F5132E">
          <w:rPr>
            <w:noProof/>
            <w:webHidden/>
          </w:rPr>
          <w:fldChar w:fldCharType="end"/>
        </w:r>
      </w:hyperlink>
    </w:p>
    <w:p w14:paraId="535DF628" w14:textId="1B4817B5" w:rsidR="00F5132E" w:rsidRDefault="000C2914">
      <w:pPr>
        <w:pStyle w:val="TOC1"/>
        <w:tabs>
          <w:tab w:val="right" w:leader="dot" w:pos="9111"/>
        </w:tabs>
        <w:rPr>
          <w:rFonts w:asciiTheme="minorHAnsi" w:eastAsiaTheme="minorEastAsia" w:hAnsiTheme="minorHAnsi" w:cstheme="minorBidi"/>
          <w:noProof/>
          <w:sz w:val="22"/>
          <w:szCs w:val="22"/>
        </w:rPr>
      </w:pPr>
      <w:hyperlink w:anchor="_Toc507759906" w:history="1">
        <w:r w:rsidR="00F5132E" w:rsidRPr="002D5C66">
          <w:rPr>
            <w:rStyle w:val="Hyperlink"/>
            <w:noProof/>
          </w:rPr>
          <w:t>Hình 4.12 Chọn thiết bị mà trò chơi sẽ chạy trên nó</w:t>
        </w:r>
        <w:r w:rsidR="00F5132E">
          <w:rPr>
            <w:noProof/>
            <w:webHidden/>
          </w:rPr>
          <w:tab/>
        </w:r>
        <w:r w:rsidR="00F5132E">
          <w:rPr>
            <w:noProof/>
            <w:webHidden/>
          </w:rPr>
          <w:fldChar w:fldCharType="begin"/>
        </w:r>
        <w:r w:rsidR="00F5132E">
          <w:rPr>
            <w:noProof/>
            <w:webHidden/>
          </w:rPr>
          <w:instrText xml:space="preserve"> PAGEREF _Toc507759906 \h </w:instrText>
        </w:r>
        <w:r w:rsidR="00F5132E">
          <w:rPr>
            <w:noProof/>
            <w:webHidden/>
          </w:rPr>
        </w:r>
        <w:r w:rsidR="00F5132E">
          <w:rPr>
            <w:noProof/>
            <w:webHidden/>
          </w:rPr>
          <w:fldChar w:fldCharType="separate"/>
        </w:r>
        <w:r w:rsidR="00F5132E">
          <w:rPr>
            <w:noProof/>
            <w:webHidden/>
          </w:rPr>
          <w:t>71</w:t>
        </w:r>
        <w:r w:rsidR="00F5132E">
          <w:rPr>
            <w:noProof/>
            <w:webHidden/>
          </w:rPr>
          <w:fldChar w:fldCharType="end"/>
        </w:r>
      </w:hyperlink>
    </w:p>
    <w:p w14:paraId="20166E2A" w14:textId="5F965834" w:rsidR="007B1A23" w:rsidRPr="00440D78" w:rsidRDefault="00BB1A9E" w:rsidP="00440D78">
      <w:pPr>
        <w:rPr>
          <w:b/>
          <w:sz w:val="28"/>
        </w:rPr>
      </w:pPr>
      <w:r>
        <w:rPr>
          <w:b/>
          <w:sz w:val="28"/>
        </w:rPr>
        <w:fldChar w:fldCharType="end"/>
      </w:r>
      <w:r w:rsidR="007B1A23">
        <w:rPr>
          <w:sz w:val="26"/>
          <w:szCs w:val="26"/>
        </w:rPr>
        <w:br w:type="page"/>
      </w:r>
    </w:p>
    <w:p w14:paraId="178CFEA0" w14:textId="4FB714F4" w:rsidR="007B1A23" w:rsidRPr="00880D36" w:rsidRDefault="007B1A23" w:rsidP="004A7C39">
      <w:pPr>
        <w:pStyle w:val="Chng"/>
      </w:pPr>
      <w:bookmarkStart w:id="14" w:name="_Toc507759752"/>
      <w:r w:rsidRPr="00880D36">
        <w:lastRenderedPageBreak/>
        <w:t>C</w:t>
      </w:r>
      <w:r w:rsidR="00CD13EC" w:rsidRPr="00880D36">
        <w:t>HƯƠNG 1</w:t>
      </w:r>
      <w:r w:rsidR="0064189C">
        <w:t xml:space="preserve"> – </w:t>
      </w:r>
      <w:r w:rsidR="00A05455">
        <w:t>TỔNG QUAN VỀ VIRTUAL REALITY</w:t>
      </w:r>
      <w:bookmarkEnd w:id="14"/>
    </w:p>
    <w:p w14:paraId="171110E7" w14:textId="3096EE5A" w:rsidR="00CD13EC" w:rsidRPr="0064189C" w:rsidRDefault="00CD13EC" w:rsidP="0064189C">
      <w:pPr>
        <w:pStyle w:val="Tiumccp1"/>
      </w:pPr>
      <w:bookmarkStart w:id="15" w:name="_Toc507759753"/>
      <w:r w:rsidRPr="0064189C">
        <w:t xml:space="preserve">1.1 </w:t>
      </w:r>
      <w:r w:rsidR="00DB619B">
        <w:t>Khái niệm về Virtual Reality</w:t>
      </w:r>
      <w:bookmarkEnd w:id="15"/>
    </w:p>
    <w:p w14:paraId="48A61333" w14:textId="663AEE93" w:rsidR="00973467" w:rsidRDefault="005777B7" w:rsidP="005777B7">
      <w:pPr>
        <w:pStyle w:val="Nidungvnbn"/>
      </w:pPr>
      <w:r w:rsidRPr="005777B7">
        <w:t>Thực tế ảo (V</w:t>
      </w:r>
      <w:r w:rsidR="006D4EF3">
        <w:t xml:space="preserve">irtual </w:t>
      </w:r>
      <w:r w:rsidRPr="005777B7">
        <w:t>R</w:t>
      </w:r>
      <w:r w:rsidR="006D4EF3">
        <w:t>eality - VR</w:t>
      </w:r>
      <w:r w:rsidRPr="005777B7">
        <w:t xml:space="preserve">) là một công nghệ máy tính sử dụng </w:t>
      </w:r>
      <w:r w:rsidR="006D4EF3">
        <w:t>các thiết bị</w:t>
      </w:r>
      <w:r w:rsidRPr="005777B7">
        <w:t xml:space="preserve"> thực tế ảo hoặc các </w:t>
      </w:r>
      <w:r w:rsidR="006D4EF3">
        <w:t xml:space="preserve">thiết bị </w:t>
      </w:r>
      <w:r w:rsidRPr="005777B7">
        <w:t xml:space="preserve">đa </w:t>
      </w:r>
      <w:r w:rsidR="006D4EF3">
        <w:t>chiều</w:t>
      </w:r>
      <w:r w:rsidRPr="005777B7">
        <w:t xml:space="preserve">, đôi khi kết hợp với </w:t>
      </w:r>
      <w:r w:rsidR="006D4EF3">
        <w:t>các thiết bị</w:t>
      </w:r>
      <w:r w:rsidRPr="005777B7">
        <w:t xml:space="preserve"> vật lý hoặc đạo cụ, để tạo ra hình ảnh, âm thanh và các cảm giác </w:t>
      </w:r>
      <w:r w:rsidR="006D4EF3" w:rsidRPr="005777B7">
        <w:t xml:space="preserve">thực tế </w:t>
      </w:r>
      <w:r w:rsidR="006D4EF3">
        <w:t>cho người dùng từ những hiện tượng, sự vật hay hình ảnh được mô phỏng một cách</w:t>
      </w:r>
      <w:r w:rsidRPr="005777B7">
        <w:t xml:space="preserve"> vật lý </w:t>
      </w:r>
      <w:r w:rsidR="006D4EF3">
        <w:t>từ các</w:t>
      </w:r>
      <w:r w:rsidRPr="005777B7">
        <w:t xml:space="preserve"> môi trường ảo hoặc tưởng tượng </w:t>
      </w:r>
      <w:r w:rsidR="006D4EF3">
        <w:t>(trò chơi điện tử (game), hình ảnh 360</w:t>
      </w:r>
      <w:r w:rsidR="006D4EF3">
        <w:rPr>
          <w:vertAlign w:val="superscript"/>
        </w:rPr>
        <w:t>O</w:t>
      </w:r>
      <w:r w:rsidR="006D4EF3">
        <w:t>,…)</w:t>
      </w:r>
      <w:r w:rsidR="0098281E" w:rsidRPr="0098281E">
        <w:rPr>
          <w:vertAlign w:val="superscript"/>
        </w:rPr>
        <w:t>[1]</w:t>
      </w:r>
      <w:r w:rsidRPr="005777B7">
        <w:t xml:space="preserve">. </w:t>
      </w:r>
    </w:p>
    <w:p w14:paraId="0FB9AB20" w14:textId="4494CAF7" w:rsidR="005777B7" w:rsidRPr="00973467" w:rsidRDefault="005777B7" w:rsidP="00973467">
      <w:pPr>
        <w:pStyle w:val="Nidungvnbn"/>
      </w:pPr>
      <w:r w:rsidRPr="00973467">
        <w:t>Một người sử dụng t</w:t>
      </w:r>
      <w:r w:rsidR="007D4E98">
        <w:t>hiết bị thực tế ảo có thể nhìn thấy toàn bộ</w:t>
      </w:r>
      <w:r w:rsidRPr="00973467">
        <w:t xml:space="preserve"> thế giới nhân tạo</w:t>
      </w:r>
      <w:r w:rsidR="007D4E98">
        <w:t xml:space="preserve"> (mô phỏng)</w:t>
      </w:r>
      <w:r w:rsidRPr="00973467">
        <w:t xml:space="preserve">, và với </w:t>
      </w:r>
      <w:r w:rsidR="007D4E98">
        <w:t xml:space="preserve">thiết bị </w:t>
      </w:r>
      <w:r w:rsidR="007D4E98" w:rsidRPr="00973467">
        <w:t xml:space="preserve">VR </w:t>
      </w:r>
      <w:r w:rsidRPr="00973467">
        <w:t>chất lượng cao</w:t>
      </w:r>
      <w:r w:rsidR="007D4E98">
        <w:t xml:space="preserve"> còn có thể cho phép chúng ta</w:t>
      </w:r>
      <w:r w:rsidRPr="00973467">
        <w:t xml:space="preserve"> di chuyển </w:t>
      </w:r>
      <w:r w:rsidR="007D4E98" w:rsidRPr="00973467">
        <w:t xml:space="preserve">và tương tác </w:t>
      </w:r>
      <w:r w:rsidR="007D4E98">
        <w:t>với môi trường (thế giới) ảo đó. Các h</w:t>
      </w:r>
      <w:r w:rsidRPr="00973467">
        <w:t xml:space="preserve">iệu ứng </w:t>
      </w:r>
      <w:r w:rsidR="007D4E98">
        <w:t>VR này sẽ</w:t>
      </w:r>
      <w:r w:rsidRPr="00973467">
        <w:t xml:space="preserve"> được tạo ra bởi </w:t>
      </w:r>
      <w:r w:rsidR="007D4E98">
        <w:t xml:space="preserve">thiết bị đeo </w:t>
      </w:r>
      <w:r w:rsidRPr="00973467">
        <w:t xml:space="preserve">VR </w:t>
      </w:r>
      <w:r w:rsidR="007D4E98">
        <w:t>có cấu trúc gồm 1 màn</w:t>
      </w:r>
      <w:r w:rsidRPr="00973467">
        <w:t xml:space="preserve"> hình </w:t>
      </w:r>
      <w:r w:rsidR="007D4E98">
        <w:t xml:space="preserve">đặt ngay </w:t>
      </w:r>
      <w:r w:rsidRPr="00973467">
        <w:t>trước mắt</w:t>
      </w:r>
      <w:r w:rsidR="007D4E98">
        <w:t xml:space="preserve"> (sát mắt)</w:t>
      </w:r>
      <w:r w:rsidRPr="00973467">
        <w:t xml:space="preserve">, nhưng cũng có thể được tạo ra thông qua các không gian được thiết kế đặc biệt </w:t>
      </w:r>
      <w:r w:rsidR="007D4E98">
        <w:t>được hình thành từ</w:t>
      </w:r>
      <w:r w:rsidRPr="00973467">
        <w:t xml:space="preserve"> nhiều màn hình lớn</w:t>
      </w:r>
      <w:r w:rsidR="007D4E98">
        <w:t xml:space="preserve"> gộp lại</w:t>
      </w:r>
      <w:r w:rsidRPr="00973467">
        <w:t>.</w:t>
      </w:r>
    </w:p>
    <w:p w14:paraId="2C257D4C" w14:textId="1236288B" w:rsidR="005777B7" w:rsidRDefault="00523FC3" w:rsidP="005777B7">
      <w:pPr>
        <w:pStyle w:val="Nidungvnbn"/>
        <w:rPr>
          <w:b/>
        </w:rPr>
      </w:pPr>
      <w:commentRangeStart w:id="16"/>
      <w:r>
        <w:t>H</w:t>
      </w:r>
      <w:r w:rsidR="005777B7" w:rsidRPr="005777B7">
        <w:t xml:space="preserve">ệ thống VR bao gồm </w:t>
      </w:r>
      <w:r>
        <w:t xml:space="preserve">bộ </w:t>
      </w:r>
      <w:r w:rsidR="005777B7" w:rsidRPr="005777B7">
        <w:t xml:space="preserve">truyền tải rung và các cảm </w:t>
      </w:r>
      <w:r>
        <w:t>biến</w:t>
      </w:r>
      <w:r w:rsidR="005777B7" w:rsidRPr="005777B7">
        <w:t xml:space="preserve"> khác cho người dùng thông qua </w:t>
      </w:r>
      <w:r w:rsidR="008065AD">
        <w:t xml:space="preserve">các </w:t>
      </w:r>
      <w:r w:rsidR="005777B7" w:rsidRPr="005777B7">
        <w:t>bộ điều khiển trò chơi hoặc các thiết bị khác đư</w:t>
      </w:r>
      <w:r w:rsidR="008065AD">
        <w:t>ợc gọi là các hệ thống haptic. Các t</w:t>
      </w:r>
      <w:r w:rsidR="005777B7" w:rsidRPr="005777B7">
        <w:t xml:space="preserve">hông tin </w:t>
      </w:r>
      <w:r w:rsidR="008065AD">
        <w:t xml:space="preserve">mà ta </w:t>
      </w:r>
      <w:r w:rsidR="005777B7" w:rsidRPr="005777B7">
        <w:t>c</w:t>
      </w:r>
      <w:r w:rsidR="008065AD">
        <w:t>ảm nhận được</w:t>
      </w:r>
      <w:r w:rsidR="005777B7" w:rsidRPr="005777B7">
        <w:t xml:space="preserve"> này được gọi là</w:t>
      </w:r>
      <w:r w:rsidR="008065AD">
        <w:t xml:space="preserve"> các lực</w:t>
      </w:r>
      <w:r w:rsidR="005777B7" w:rsidRPr="005777B7">
        <w:t xml:space="preserve"> </w:t>
      </w:r>
      <w:r w:rsidR="008065AD">
        <w:t>hồi tiếp</w:t>
      </w:r>
      <w:r w:rsidR="005777B7" w:rsidRPr="005777B7">
        <w:t xml:space="preserve"> </w:t>
      </w:r>
      <w:r w:rsidR="008065AD">
        <w:t xml:space="preserve">(force feedback) </w:t>
      </w:r>
      <w:r w:rsidR="005777B7" w:rsidRPr="005777B7">
        <w:t xml:space="preserve">trong các ứng dụng </w:t>
      </w:r>
      <w:r w:rsidR="008065AD">
        <w:t xml:space="preserve">về </w:t>
      </w:r>
      <w:r w:rsidR="005777B7" w:rsidRPr="005777B7">
        <w:t xml:space="preserve">y tế, trò chơi video và huấn luyện quân sự. </w:t>
      </w:r>
      <w:r w:rsidR="008065AD">
        <w:t>VR</w:t>
      </w:r>
      <w:r w:rsidR="005777B7" w:rsidRPr="005777B7">
        <w:t xml:space="preserve"> cung cấp </w:t>
      </w:r>
      <w:r w:rsidR="00184D6F">
        <w:t>các</w:t>
      </w:r>
      <w:r w:rsidR="005777B7" w:rsidRPr="005777B7">
        <w:t xml:space="preserve"> hiện diện ảo </w:t>
      </w:r>
      <w:r w:rsidR="00184D6F">
        <w:t>cho</w:t>
      </w:r>
      <w:r w:rsidR="005777B7" w:rsidRPr="005777B7">
        <w:t xml:space="preserve"> người dùng thông qua </w:t>
      </w:r>
      <w:r w:rsidR="00184D6F">
        <w:t xml:space="preserve">các thiết bị </w:t>
      </w:r>
      <w:r w:rsidR="00CE5199">
        <w:t>tay cầm</w:t>
      </w:r>
      <w:r w:rsidR="005777B7" w:rsidRPr="005777B7">
        <w:t xml:space="preserve"> và </w:t>
      </w:r>
      <w:r w:rsidR="00CE5199">
        <w:t>nghe nhìn</w:t>
      </w:r>
      <w:r w:rsidR="005777B7" w:rsidRPr="005777B7">
        <w:t xml:space="preserve"> </w:t>
      </w:r>
      <w:r w:rsidR="00184D6F">
        <w:t xml:space="preserve">để khiến người dùng được cảm giác như thật với môi trường </w:t>
      </w:r>
      <w:r w:rsidR="00CE5199">
        <w:t>được mô phỏng</w:t>
      </w:r>
      <w:r w:rsidR="005777B7" w:rsidRPr="005777B7">
        <w:t xml:space="preserve">. </w:t>
      </w:r>
      <w:r w:rsidR="007336A2">
        <w:t>Người dùng sẽ được đắm chìm vào m</w:t>
      </w:r>
      <w:r w:rsidR="005777B7" w:rsidRPr="005777B7">
        <w:t xml:space="preserve">ôi trường </w:t>
      </w:r>
      <w:r w:rsidR="007336A2">
        <w:t>ảo nhưng lại</w:t>
      </w:r>
      <w:r w:rsidR="005777B7" w:rsidRPr="005777B7">
        <w:t xml:space="preserve"> </w:t>
      </w:r>
      <w:r w:rsidR="007336A2">
        <w:t xml:space="preserve">khiến người dùng cảm thấy rằng mình đang ở </w:t>
      </w:r>
      <w:r w:rsidR="005777B7" w:rsidRPr="005777B7">
        <w:t xml:space="preserve">thế giới thực để tạo ra </w:t>
      </w:r>
      <w:r w:rsidR="003B357A">
        <w:t>các giá trị</w:t>
      </w:r>
      <w:r w:rsidR="005777B7" w:rsidRPr="005777B7">
        <w:t xml:space="preserve"> trải nghiệm thực tiễn </w:t>
      </w:r>
      <w:r w:rsidR="003B357A">
        <w:t>cho người dùng làm thỏa mãn niềm khát khao về</w:t>
      </w:r>
      <w:r w:rsidR="005777B7" w:rsidRPr="005777B7">
        <w:t xml:space="preserve"> khoa học viễn tưởng</w:t>
      </w:r>
      <w:r w:rsidR="003B357A">
        <w:t xml:space="preserve">, huyền thoại, cổ tích, hay chỉ là để đáp ứng </w:t>
      </w:r>
      <w:r w:rsidR="00DE32CC">
        <w:t>các nhu cầu giải trí thông thường nói chung mục đích của VR chính là đáp ứng được mong muốn từ lâu của nhiều người đó là họ có thể đắm mình vào thế giới ảo và họ có thể hòa mình vào nó</w:t>
      </w:r>
      <w:r w:rsidR="005777B7" w:rsidRPr="005777B7">
        <w:t>.</w:t>
      </w:r>
      <w:r w:rsidR="00471422">
        <w:t xml:space="preserve"> Môi trường VR sẽ gần giống với môi trường thực tế dựa trên các hiệu ứng về vật lý, sinh học, địa lý, mỹ thuật,…</w:t>
      </w:r>
      <w:r w:rsidR="005777B7" w:rsidRPr="005777B7">
        <w:t xml:space="preserve"> </w:t>
      </w:r>
      <w:r w:rsidR="00471422">
        <w:t xml:space="preserve">Vì vậy tính chất quan trọng nhất của VR đó là phải làm sao khiến con người có thể hòa nhập vào được vào thế giới ảo bằng các </w:t>
      </w:r>
      <w:r w:rsidR="00471422">
        <w:lastRenderedPageBreak/>
        <w:t xml:space="preserve">giác quan (với công nghệ hiện tại tạm thời chúng ta chỉ có thể nghe được, nhìn được thế giới ảo). </w:t>
      </w:r>
      <w:r w:rsidR="00D428CE">
        <w:t>Các h</w:t>
      </w:r>
      <w:r w:rsidR="005777B7" w:rsidRPr="005777B7">
        <w:t xml:space="preserve">ệ thống thực tế </w:t>
      </w:r>
      <w:r w:rsidR="00D428CE">
        <w:t xml:space="preserve">tăng cường </w:t>
      </w:r>
      <w:r w:rsidR="005777B7" w:rsidRPr="005777B7">
        <w:t>cũng có thể được coi là một hình thức VR mà lớp thông tin ảo</w:t>
      </w:r>
      <w:r w:rsidR="00F033A9">
        <w:t xml:space="preserve"> (yếu tố ảo)</w:t>
      </w:r>
      <w:r w:rsidR="005777B7" w:rsidRPr="005777B7">
        <w:t xml:space="preserve"> </w:t>
      </w:r>
      <w:r w:rsidR="00F033A9">
        <w:t>sẽ được lồng vào các khung cảnh thật hay clip, video quay cảnh thật</w:t>
      </w:r>
      <w:r w:rsidR="005777B7" w:rsidRPr="005777B7">
        <w:t xml:space="preserve"> </w:t>
      </w:r>
      <w:r w:rsidR="00F033A9">
        <w:t xml:space="preserve">được ghi lại bằng </w:t>
      </w:r>
      <w:r w:rsidR="005777B7" w:rsidRPr="005777B7">
        <w:t xml:space="preserve">máy ảnh </w:t>
      </w:r>
      <w:r w:rsidR="00F033A9">
        <w:t>có hỗ trợ</w:t>
      </w:r>
      <w:r w:rsidR="005777B7" w:rsidRPr="005777B7">
        <w:t xml:space="preserve"> tai nghe hoặc qua điện thoại thông minh </w:t>
      </w:r>
      <w:r w:rsidR="00F033A9">
        <w:t xml:space="preserve">hoặc </w:t>
      </w:r>
      <w:r w:rsidR="005777B7" w:rsidRPr="005777B7">
        <w:t>máy tính bảng.</w:t>
      </w:r>
      <w:commentRangeEnd w:id="16"/>
      <w:r w:rsidR="004F1A99">
        <w:rPr>
          <w:rStyle w:val="CommentReference"/>
        </w:rPr>
        <w:commentReference w:id="16"/>
      </w:r>
    </w:p>
    <w:p w14:paraId="17F679DE" w14:textId="7BAB572F" w:rsidR="005777B7" w:rsidRDefault="005777B7" w:rsidP="005777B7">
      <w:pPr>
        <w:pStyle w:val="Tiumccp1"/>
      </w:pPr>
      <w:bookmarkStart w:id="17" w:name="_Toc507759754"/>
      <w:r>
        <w:t xml:space="preserve">1.2 </w:t>
      </w:r>
      <w:r w:rsidR="00132607">
        <w:t>Nguồn gốc</w:t>
      </w:r>
      <w:r w:rsidR="00E9451A">
        <w:t xml:space="preserve"> của thuật ngữ</w:t>
      </w:r>
      <w:bookmarkEnd w:id="17"/>
    </w:p>
    <w:p w14:paraId="5C89BC46" w14:textId="6D2908D7" w:rsidR="00B655BE" w:rsidRDefault="00B655BE" w:rsidP="00B655BE">
      <w:pPr>
        <w:pStyle w:val="Nidungvnbn"/>
      </w:pPr>
      <w:commentRangeStart w:id="18"/>
      <w:r w:rsidRPr="00B655BE">
        <w:t xml:space="preserve">Năm 1938, </w:t>
      </w:r>
      <w:r w:rsidR="0097227D">
        <w:t xml:space="preserve">trong tập các bài luận </w:t>
      </w:r>
      <w:r w:rsidR="00E9451A" w:rsidRPr="00B655BE">
        <w:t>Le Théâtre et son double</w:t>
      </w:r>
      <w:r w:rsidR="00E9451A">
        <w:t xml:space="preserve">, </w:t>
      </w:r>
      <w:r w:rsidRPr="00B655BE">
        <w:t xml:space="preserve">Antonin Artaud </w:t>
      </w:r>
      <w:r w:rsidR="0097227D">
        <w:t>trình bày các yếu tố</w:t>
      </w:r>
      <w:r w:rsidRPr="00B655BE">
        <w:t xml:space="preserve"> ảo</w:t>
      </w:r>
      <w:r w:rsidR="0097227D">
        <w:t xml:space="preserve"> tự nhiên</w:t>
      </w:r>
      <w:r w:rsidRPr="00B655BE">
        <w:t xml:space="preserve"> của các </w:t>
      </w:r>
      <w:r w:rsidR="0097227D">
        <w:t>nhân vật</w:t>
      </w:r>
      <w:r w:rsidRPr="00B655BE">
        <w:t xml:space="preserve"> và </w:t>
      </w:r>
      <w:r w:rsidR="0097227D">
        <w:t xml:space="preserve">các đối tượng </w:t>
      </w:r>
      <w:r w:rsidRPr="00B655BE">
        <w:t xml:space="preserve">trong nhà hát </w:t>
      </w:r>
      <w:r w:rsidR="00E9451A">
        <w:t xml:space="preserve">và </w:t>
      </w:r>
      <w:r w:rsidR="0097227D">
        <w:t xml:space="preserve">ông gọi </w:t>
      </w:r>
      <w:r w:rsidR="00E9451A">
        <w:t xml:space="preserve">các yếu tố </w:t>
      </w:r>
      <w:r w:rsidR="0097227D">
        <w:t xml:space="preserve">là </w:t>
      </w:r>
      <w:r w:rsidR="0097227D" w:rsidRPr="0097227D">
        <w:t>"la réalité virtuelle"</w:t>
      </w:r>
      <w:r w:rsidR="00E9451A">
        <w:t xml:space="preserve"> mà ngày nay chúng ta gọi là VR</w:t>
      </w:r>
      <w:r w:rsidRPr="00B655BE">
        <w:t xml:space="preserve">. Bản dịch tiếng Anh của cuốn sách này, được xuất bản vào năm 1958 </w:t>
      </w:r>
      <w:r w:rsidR="00E9451A">
        <w:t xml:space="preserve">đã chuyển thể cụm từ </w:t>
      </w:r>
      <w:r w:rsidR="00E9451A" w:rsidRPr="0097227D">
        <w:t>"la réalité virtuelle"</w:t>
      </w:r>
      <w:r w:rsidR="00E9451A">
        <w:t xml:space="preserve"> thành</w:t>
      </w:r>
      <w:r w:rsidRPr="00B655BE">
        <w:t xml:space="preserve"> "</w:t>
      </w:r>
      <w:r w:rsidR="00E9451A">
        <w:t>virtual reality</w:t>
      </w:r>
      <w:r w:rsidRPr="00B655BE">
        <w:t>". Thuật ngữ "thực tế nhân tạo"</w:t>
      </w:r>
      <w:r w:rsidR="00E9451A">
        <w:t xml:space="preserve"> (artificial reality)</w:t>
      </w:r>
      <w:r w:rsidRPr="00B655BE">
        <w:t>, do Myron Krueger đặt ra, đã được sử dụng từ những n</w:t>
      </w:r>
      <w:r w:rsidR="00E9451A">
        <w:t>ăm 1970. Và cuối cùng, t</w:t>
      </w:r>
      <w:r w:rsidRPr="00B655BE">
        <w:t xml:space="preserve">huật ngữ "thực tế ảo" </w:t>
      </w:r>
      <w:r w:rsidR="00E9451A">
        <w:t xml:space="preserve">(VR) đã </w:t>
      </w:r>
      <w:r w:rsidRPr="00B655BE">
        <w:t xml:space="preserve">được sử dụng </w:t>
      </w:r>
      <w:r w:rsidR="00E9451A">
        <w:t>bắt đầu từ cuốn tiểu thuyết khoa học</w:t>
      </w:r>
      <w:r w:rsidRPr="00B655BE">
        <w:t xml:space="preserve"> The Judas Mandala</w:t>
      </w:r>
      <w:r w:rsidR="00E9451A">
        <w:t xml:space="preserve"> vào</w:t>
      </w:r>
      <w:r w:rsidR="007D6009">
        <w:t xml:space="preserve"> năm 1982 của Damien Broderick.</w:t>
      </w:r>
      <w:commentRangeEnd w:id="18"/>
      <w:r w:rsidR="004F1A99">
        <w:rPr>
          <w:rStyle w:val="CommentReference"/>
        </w:rPr>
        <w:commentReference w:id="18"/>
      </w:r>
      <w:r w:rsidR="00CE5199" w:rsidRPr="00CE5199">
        <w:rPr>
          <w:vertAlign w:val="superscript"/>
        </w:rPr>
        <w:t>[1]</w:t>
      </w:r>
    </w:p>
    <w:p w14:paraId="28AAB30F" w14:textId="4286F6B8" w:rsidR="005777B7" w:rsidRDefault="005777B7" w:rsidP="005777B7">
      <w:pPr>
        <w:pStyle w:val="Tiumccp1"/>
      </w:pPr>
      <w:bookmarkStart w:id="19" w:name="_Toc507759755"/>
      <w:r>
        <w:t>1.3 Công nghệ</w:t>
      </w:r>
      <w:bookmarkEnd w:id="19"/>
    </w:p>
    <w:p w14:paraId="43455DE3" w14:textId="678984FD" w:rsidR="000142C2" w:rsidRDefault="000142C2" w:rsidP="000142C2">
      <w:pPr>
        <w:pStyle w:val="Nidungvnbn"/>
      </w:pPr>
      <w:r>
        <w:t xml:space="preserve">Ngôn ngữ mô hình thực tế ảo (Virtual Reality Modeling Language - VRML) được giới thiệu lần đầu tiên vào năm 1994 nhằm mục đích </w:t>
      </w:r>
      <w:r w:rsidR="00AF07E2">
        <w:t>xây dựng nên</w:t>
      </w:r>
      <w:r>
        <w:t xml:space="preserve"> "thế giới ảo" mà </w:t>
      </w:r>
      <w:r w:rsidR="00AF07E2">
        <w:t xml:space="preserve">người dùng có thể hòa mình vào không gian đó mà </w:t>
      </w:r>
      <w:r>
        <w:t xml:space="preserve">không </w:t>
      </w:r>
      <w:r w:rsidR="00AF07E2">
        <w:t xml:space="preserve">cần </w:t>
      </w:r>
      <w:r>
        <w:t xml:space="preserve">phụ thuộc vào tai nghe. Tổ </w:t>
      </w:r>
      <w:r w:rsidR="00AF07E2">
        <w:t>chức</w:t>
      </w:r>
      <w:r>
        <w:t xml:space="preserve"> Web3D sau đó được thành lập năm 1997 để phát triển các tiêu chuẩn công nghiệp </w:t>
      </w:r>
      <w:r w:rsidR="005068CC">
        <w:t xml:space="preserve">dành </w:t>
      </w:r>
      <w:r>
        <w:t xml:space="preserve">cho đồ hoạ 3D </w:t>
      </w:r>
      <w:r w:rsidR="005068CC">
        <w:t>chạy</w:t>
      </w:r>
      <w:r>
        <w:t xml:space="preserve"> trên web. </w:t>
      </w:r>
      <w:r w:rsidR="003D414F">
        <w:t xml:space="preserve">Tổ chức </w:t>
      </w:r>
      <w:r>
        <w:t xml:space="preserve">sau đó đã </w:t>
      </w:r>
      <w:r w:rsidR="005068CC">
        <w:t>tạo ra</w:t>
      </w:r>
      <w:r>
        <w:t xml:space="preserve"> X3D từ </w:t>
      </w:r>
      <w:r w:rsidR="005068CC">
        <w:t>framework</w:t>
      </w:r>
      <w:r>
        <w:t xml:space="preserve"> VRML như là một tiêu chuẩn lưu trữ và</w:t>
      </w:r>
      <w:r w:rsidR="005068CC">
        <w:t xml:space="preserve"> cũng là tiêu chuẩn</w:t>
      </w:r>
      <w:r>
        <w:t xml:space="preserve"> mã nguồn mở cho việc phân phối nội dung VR trên </w:t>
      </w:r>
      <w:r w:rsidR="005068CC">
        <w:t xml:space="preserve">các trang </w:t>
      </w:r>
      <w:r>
        <w:t>web.</w:t>
      </w:r>
    </w:p>
    <w:p w14:paraId="5A716A29" w14:textId="507049F4" w:rsidR="000142C2" w:rsidRDefault="000142C2" w:rsidP="000142C2">
      <w:pPr>
        <w:pStyle w:val="Nidungvnbn"/>
      </w:pPr>
      <w:r>
        <w:t xml:space="preserve">Tất cả các </w:t>
      </w:r>
      <w:r w:rsidR="003D414F">
        <w:t>công nghệ</w:t>
      </w:r>
      <w:r>
        <w:t xml:space="preserve"> hiện </w:t>
      </w:r>
      <w:r w:rsidR="003D414F">
        <w:t>nay</w:t>
      </w:r>
      <w:r>
        <w:t xml:space="preserve"> đều </w:t>
      </w:r>
      <w:r w:rsidR="003D414F">
        <w:t>tập trung phát triển cho các VR chạy trên nền tảng là</w:t>
      </w:r>
      <w:r>
        <w:t xml:space="preserve"> điện thoại thông minh</w:t>
      </w:r>
      <w:r w:rsidR="003D414F">
        <w:t>, các công nghệ này</w:t>
      </w:r>
      <w:r>
        <w:t xml:space="preserve"> bao gồm: kính ngắm</w:t>
      </w:r>
      <w:r w:rsidR="003D414F">
        <w:t xml:space="preserve"> (kính VR)</w:t>
      </w:r>
      <w:r>
        <w:t xml:space="preserve"> và các cảm biến chuyển động để theo dõi </w:t>
      </w:r>
      <w:r w:rsidR="003D414F">
        <w:t xml:space="preserve">như </w:t>
      </w:r>
      <w:r>
        <w:t xml:space="preserve">đầu, tay, và các </w:t>
      </w:r>
      <w:r w:rsidR="00E37F48">
        <w:t xml:space="preserve">cảm biến khác ở các </w:t>
      </w:r>
      <w:r>
        <w:t xml:space="preserve">vị trí </w:t>
      </w:r>
      <w:r w:rsidR="00E37F48">
        <w:t xml:space="preserve">khác của </w:t>
      </w:r>
      <w:r>
        <w:t xml:space="preserve">cơ thể; </w:t>
      </w:r>
      <w:r w:rsidR="00E37F48">
        <w:t xml:space="preserve">các kính VR này có </w:t>
      </w:r>
      <w:r>
        <w:t xml:space="preserve">màn hình </w:t>
      </w:r>
      <w:r w:rsidR="00E37F48">
        <w:t xml:space="preserve">là màn hình </w:t>
      </w:r>
      <w:r>
        <w:t xml:space="preserve">HD </w:t>
      </w:r>
      <w:r w:rsidR="00E37F48">
        <w:t>và 2 mắt của nó là các thấu kính lồi (áp dụng phương pháp lập thể - stereoscopy)</w:t>
      </w:r>
      <w:r>
        <w:t xml:space="preserve">; </w:t>
      </w:r>
      <w:r w:rsidR="00E37F48">
        <w:t xml:space="preserve">ngoài ra kính VR được trang bị </w:t>
      </w:r>
      <w:r w:rsidR="00E37F48">
        <w:lastRenderedPageBreak/>
        <w:t>thêm một</w:t>
      </w:r>
      <w:r>
        <w:t xml:space="preserve"> bộ vi xử lý nhỏ, nhẹ và nhanh. Những thành phần này đã </w:t>
      </w:r>
      <w:r w:rsidR="00E37F48">
        <w:t>tạo nên thiết bị VR</w:t>
      </w:r>
      <w:r>
        <w:t xml:space="preserve"> Oculus Rift 2012 đầu tiên</w:t>
      </w:r>
      <w:r w:rsidR="00E37F48">
        <w:t xml:space="preserve"> trên thế giới</w:t>
      </w:r>
      <w:r>
        <w:t>.</w:t>
      </w:r>
    </w:p>
    <w:p w14:paraId="4EB3B88D" w14:textId="3B498DC4" w:rsidR="000142C2" w:rsidRDefault="000142C2" w:rsidP="000142C2">
      <w:pPr>
        <w:pStyle w:val="Nidungvnbn"/>
      </w:pPr>
      <w:r>
        <w:t>Việc sản xuất hình ảnh và video VR độc lập đã tăng lên nhờ sự phát triển của các máy quay đa hướng,</w:t>
      </w:r>
      <w:r w:rsidR="00E37F48">
        <w:t xml:space="preserve"> hay</w:t>
      </w:r>
      <w:r>
        <w:t xml:space="preserve"> còn được gọi là</w:t>
      </w:r>
      <w:r w:rsidR="00E37F48">
        <w:t xml:space="preserve"> các</w:t>
      </w:r>
      <w:r>
        <w:t xml:space="preserve"> máy ảnh 360 độ hoặc máy quay VR, có khả năng ghi lại tất cả các hướng</w:t>
      </w:r>
      <w:r w:rsidR="00E37F48">
        <w:t xml:space="preserve"> của một cảnh ngoài đời thực. Với công nghệ hiện tại</w:t>
      </w:r>
      <w:r>
        <w:t xml:space="preserve"> </w:t>
      </w:r>
      <w:r w:rsidR="00E37F48">
        <w:t>cho</w:t>
      </w:r>
      <w:r>
        <w:t xml:space="preserve"> dù ở độ phân giải thấp </w:t>
      </w:r>
      <w:r w:rsidR="00E37F48">
        <w:t>hay</w:t>
      </w:r>
      <w:r>
        <w:t xml:space="preserve"> ở định dạng nén cao </w:t>
      </w:r>
      <w:r w:rsidR="00E37F48">
        <w:t>để</w:t>
      </w:r>
      <w:r>
        <w:t xml:space="preserve"> truyền trực tuyến</w:t>
      </w:r>
      <w:r w:rsidR="00E37F48">
        <w:t xml:space="preserve"> ta đều có thể tạo ra các hình ảnh VR này</w:t>
      </w:r>
      <w:r>
        <w:t xml:space="preserve">. </w:t>
      </w:r>
      <w:r w:rsidR="00E37F48">
        <w:t>Thêm vào đó</w:t>
      </w:r>
      <w:r>
        <w:t xml:space="preserve">, </w:t>
      </w:r>
      <w:r w:rsidR="00E37F48">
        <w:t xml:space="preserve">kĩ thuật </w:t>
      </w:r>
      <w:r>
        <w:t xml:space="preserve">chụp ảnh </w:t>
      </w:r>
      <w:r w:rsidR="00E37F48">
        <w:t xml:space="preserve">tĩnh </w:t>
      </w:r>
      <w:r>
        <w:t xml:space="preserve">bằng quang học </w:t>
      </w:r>
      <w:r w:rsidR="00E37F48">
        <w:t xml:space="preserve">cổ điển sẽ </w:t>
      </w:r>
      <w:r>
        <w:t xml:space="preserve">được sử dụng </w:t>
      </w:r>
      <w:r w:rsidR="00E37F48">
        <w:t xml:space="preserve">bằng cách chụp nhiều bức ảnh có độ phân giải cao </w:t>
      </w:r>
      <w:r w:rsidR="00C508AE">
        <w:t xml:space="preserve">và kết hợp chúng lại </w:t>
      </w:r>
      <w:r>
        <w:t>để tạo ra các vật thể và môi trường 3D chi tiết trong các ứng dụng VR.</w:t>
      </w:r>
    </w:p>
    <w:p w14:paraId="6EF38D41" w14:textId="6A04BAA7" w:rsidR="005777B7" w:rsidRDefault="005777B7" w:rsidP="005777B7">
      <w:pPr>
        <w:pStyle w:val="Tiumccp1"/>
      </w:pPr>
      <w:bookmarkStart w:id="20" w:name="_Toc507759756"/>
      <w:r>
        <w:t xml:space="preserve">1.4 </w:t>
      </w:r>
      <w:r w:rsidR="003E6CEB">
        <w:t>Nguyên lý hoạt động của VR</w:t>
      </w:r>
      <w:bookmarkEnd w:id="20"/>
    </w:p>
    <w:p w14:paraId="7AB75F74" w14:textId="6C160BED" w:rsidR="00AC72B7" w:rsidRDefault="003E6CEB" w:rsidP="003E6CEB">
      <w:pPr>
        <w:pStyle w:val="Nidungvnbn"/>
      </w:pPr>
      <w:r>
        <w:t>Ta có bức ảnh sau:</w:t>
      </w:r>
    </w:p>
    <w:p w14:paraId="24D476CB" w14:textId="6E4D84FC" w:rsidR="003E6CEB" w:rsidRDefault="003E6CEB" w:rsidP="003E6CEB">
      <w:pPr>
        <w:pStyle w:val="Nidungvnbn"/>
        <w:jc w:val="center"/>
      </w:pPr>
      <w:r>
        <w:rPr>
          <w:noProof/>
        </w:rPr>
        <w:drawing>
          <wp:inline distT="0" distB="0" distL="0" distR="0" wp14:anchorId="50B3DDE5" wp14:editId="4D0ABD57">
            <wp:extent cx="5791835" cy="32327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91835" cy="3232785"/>
                    </a:xfrm>
                    <a:prstGeom prst="rect">
                      <a:avLst/>
                    </a:prstGeom>
                  </pic:spPr>
                </pic:pic>
              </a:graphicData>
            </a:graphic>
          </wp:inline>
        </w:drawing>
      </w:r>
    </w:p>
    <w:p w14:paraId="2EF3A11F" w14:textId="19C6B0FC" w:rsidR="003E6CEB" w:rsidRDefault="003E6CEB" w:rsidP="003E6CEB">
      <w:pPr>
        <w:pStyle w:val="Caption"/>
        <w:rPr>
          <w:vertAlign w:val="superscript"/>
        </w:rPr>
      </w:pPr>
      <w:bookmarkStart w:id="21" w:name="_Toc507759816"/>
      <w:r>
        <w:t>Hình 1.1 Nguyên lý hoạt động của VR</w:t>
      </w:r>
      <w:r w:rsidRPr="003E6CEB">
        <w:rPr>
          <w:vertAlign w:val="superscript"/>
        </w:rPr>
        <w:t>[1]</w:t>
      </w:r>
      <w:bookmarkEnd w:id="21"/>
    </w:p>
    <w:p w14:paraId="768078DA" w14:textId="0A0D9A45" w:rsidR="003E6CEB" w:rsidRDefault="003E6CEB" w:rsidP="003E6CEB">
      <w:pPr>
        <w:pStyle w:val="Nidungvnbn"/>
      </w:pPr>
      <w:r>
        <w:t>Nguyên lý hoạt động của VR gồm 3 phần chính là con người (human), các thiết bị phần cứng (hardware) và các phần mềm (software).</w:t>
      </w:r>
    </w:p>
    <w:p w14:paraId="46E3EF48" w14:textId="5DFE4A4F" w:rsidR="00C07FDB" w:rsidRDefault="00C07FDB" w:rsidP="003E6CEB">
      <w:pPr>
        <w:pStyle w:val="Nidungvnbn"/>
      </w:pPr>
      <w:r>
        <w:lastRenderedPageBreak/>
        <w:t>Một VR đầy đủ sẽ có 2 giai đoạn. Giai đoạn 1 bắt đầu từ việc con người sẽ sinh ra dữ liệu tương tác và các dữ liệu sẽ được truyền đi cho đến điểm kết thúc ở giai đoạn 1 là chương trình ứng dụng (game, ứng dụng phim, ảnh,…). Và giai đoạn 2 bắt đầu từ việc chương trình ứng dụng sẽ sinh ra các hình ảnh, phim, hoạt động mang tính VR</w:t>
      </w:r>
      <w:r w:rsidR="009B2985">
        <w:t xml:space="preserve"> và điểm kết thúc sẽ là sự cảm nhận, nhận thấy, giác ngộ các mô hình giả lập này ở con người.</w:t>
      </w:r>
    </w:p>
    <w:p w14:paraId="5ED60BB5" w14:textId="5F419158" w:rsidR="003E6CEB" w:rsidRDefault="009B2985" w:rsidP="003E6CEB">
      <w:pPr>
        <w:pStyle w:val="Nidungvnbn"/>
      </w:pPr>
      <w:r>
        <w:t>Giai đoạn 1 này sẽ như sau</w:t>
      </w:r>
      <w:r w:rsidR="003E6CEB">
        <w:t>:</w:t>
      </w:r>
    </w:p>
    <w:p w14:paraId="1B0FE5E7" w14:textId="07D39E94" w:rsidR="003E6CEB" w:rsidRDefault="003E6CEB" w:rsidP="003E6CEB">
      <w:pPr>
        <w:pStyle w:val="Nidungvnbn"/>
        <w:numPr>
          <w:ilvl w:val="0"/>
          <w:numId w:val="13"/>
        </w:numPr>
      </w:pPr>
      <w:r>
        <w:t>Đầu tiên, con người sẽ tương tác với chương trình thông qua giọng nói, cử chỉ hoặc các tương tác tay (da).</w:t>
      </w:r>
    </w:p>
    <w:p w14:paraId="5C774358" w14:textId="3B020E11" w:rsidR="003E6CEB" w:rsidRDefault="003E6CEB" w:rsidP="003E6CEB">
      <w:pPr>
        <w:pStyle w:val="Nidungvnbn"/>
        <w:numPr>
          <w:ilvl w:val="0"/>
          <w:numId w:val="13"/>
        </w:numPr>
      </w:pPr>
      <w:r>
        <w:t>Sau đó các dữ liệu tương tác này của con người sẽ được các thiết bị đầu vào (chuột, bàn phím, micro, các thiết bị cảm ứng, kính VR,…) thu thập lại.</w:t>
      </w:r>
    </w:p>
    <w:p w14:paraId="5DA77D6A" w14:textId="3E1B5498" w:rsidR="003E6CEB" w:rsidRDefault="003E6CEB" w:rsidP="003E6CEB">
      <w:pPr>
        <w:pStyle w:val="Nidungvnbn"/>
        <w:numPr>
          <w:ilvl w:val="0"/>
          <w:numId w:val="13"/>
        </w:numPr>
      </w:pPr>
      <w:r>
        <w:t xml:space="preserve">Tiếp đó, các dữ liệu này sẽ được chuyển đến các mạch như CPU, GPU, và các mạch tích hợp khác để </w:t>
      </w:r>
      <w:r w:rsidR="00C07FDB">
        <w:t>xử lý các kỹ thuật vật lý.</w:t>
      </w:r>
    </w:p>
    <w:p w14:paraId="65025765" w14:textId="1C46E8B4" w:rsidR="00C07FDB" w:rsidRDefault="00C07FDB" w:rsidP="003E6CEB">
      <w:pPr>
        <w:pStyle w:val="Nidungvnbn"/>
        <w:numPr>
          <w:ilvl w:val="0"/>
          <w:numId w:val="13"/>
        </w:numPr>
      </w:pPr>
      <w:r>
        <w:t>Tiếp theo các dữ liệu này sẽ được chuyển đến kernel để tạo các cơ chế liên lạc giữa các tiến trình (chương trình VR đang chạy với các thiết bị phần cứng như CPU, GPU,… Ở đây, trong một vài trường hợp sẽ xuất hiện độ trễ tùy vào dữ liệu hay hệ thống.</w:t>
      </w:r>
    </w:p>
    <w:p w14:paraId="3CD689D1" w14:textId="37BDA69F" w:rsidR="00C07FDB" w:rsidRDefault="00C07FDB" w:rsidP="003E6CEB">
      <w:pPr>
        <w:pStyle w:val="Nidungvnbn"/>
        <w:numPr>
          <w:ilvl w:val="0"/>
          <w:numId w:val="13"/>
        </w:numPr>
      </w:pPr>
      <w:r>
        <w:t>Sau khi tạo xong các cơ chế liên lạc, dữ liệu sẽ được chuyển đến các chương trình nhận dạng</w:t>
      </w:r>
      <w:r w:rsidR="009B2985">
        <w:t xml:space="preserve"> (nhận dạng cử chỉ, giọng nói,…)</w:t>
      </w:r>
      <w:r>
        <w:t>, xử lý và phân tích các dữ liệu tương tác này. Tùy vào độ phức tạp mà chương trình sẽ xuất hiện độ trễ hay là không.</w:t>
      </w:r>
    </w:p>
    <w:p w14:paraId="70F5D0BF" w14:textId="65BFDD89" w:rsidR="00C07FDB" w:rsidRDefault="009B2985" w:rsidP="003E6CEB">
      <w:pPr>
        <w:pStyle w:val="Nidungvnbn"/>
        <w:numPr>
          <w:ilvl w:val="0"/>
          <w:numId w:val="13"/>
        </w:numPr>
      </w:pPr>
      <w:r>
        <w:t>Cuối cùng dữ liệu sẽ được truyền đến điểm cuối cùng là các chương trình ứng dụng.</w:t>
      </w:r>
    </w:p>
    <w:p w14:paraId="0CA2B51A" w14:textId="5EFB7115" w:rsidR="009B2985" w:rsidRDefault="009B2985" w:rsidP="009B2985">
      <w:pPr>
        <w:pStyle w:val="Nidungvnbn"/>
      </w:pPr>
      <w:r>
        <w:t>Giai đoạn 2 VR sẽ hoạt động như sau:</w:t>
      </w:r>
    </w:p>
    <w:p w14:paraId="6F5BE158" w14:textId="4E5105D8" w:rsidR="009B2985" w:rsidRDefault="009B2985" w:rsidP="009B2985">
      <w:pPr>
        <w:pStyle w:val="Nidungvnbn"/>
        <w:numPr>
          <w:ilvl w:val="0"/>
          <w:numId w:val="14"/>
        </w:numPr>
      </w:pPr>
      <w:r>
        <w:t xml:space="preserve">Nếu có dữ liệu đầu vào, thì các chương trình ứng dụng sẽ phân tích và xử lý và trả ra kết quả tương ứng. Còn nếu không xảy ra giai đoạn 1 thì chương </w:t>
      </w:r>
      <w:r>
        <w:lastRenderedPageBreak/>
        <w:t>trình sẽ sinh ra các dữ liệu mang tính VR (hình ảnh VR (360 độ), phim VR,…).</w:t>
      </w:r>
    </w:p>
    <w:p w14:paraId="155A18D2" w14:textId="4886053E" w:rsidR="009B2985" w:rsidRDefault="009B2985" w:rsidP="009B2985">
      <w:pPr>
        <w:pStyle w:val="Nidungvnbn"/>
        <w:numPr>
          <w:ilvl w:val="0"/>
          <w:numId w:val="14"/>
        </w:numPr>
      </w:pPr>
      <w:r>
        <w:t>Sau đó dữ liệu sẽ được chuyển đến kernel để tạo cầu nối kết nối tới các thiết bị phần cứng.</w:t>
      </w:r>
    </w:p>
    <w:p w14:paraId="5883F06B" w14:textId="5C7AE8E5" w:rsidR="009B2985" w:rsidRDefault="009B2985" w:rsidP="009B2985">
      <w:pPr>
        <w:pStyle w:val="Nidungvnbn"/>
        <w:numPr>
          <w:ilvl w:val="0"/>
          <w:numId w:val="14"/>
        </w:numPr>
      </w:pPr>
      <w:r>
        <w:t>Sau khi được kernel chuyển tiếp thì tại đây các thiết bị phần cứng như CPU, GPU,… sẽ tạo ra hình ảnh</w:t>
      </w:r>
      <w:r w:rsidR="00442D87">
        <w:t>, âm thanh,…từ các dữ liệu này.</w:t>
      </w:r>
    </w:p>
    <w:p w14:paraId="724573B4" w14:textId="01A06EA4" w:rsidR="00442D87" w:rsidRDefault="00442D87" w:rsidP="009B2985">
      <w:pPr>
        <w:pStyle w:val="Nidungvnbn"/>
        <w:numPr>
          <w:ilvl w:val="0"/>
          <w:numId w:val="14"/>
        </w:numPr>
      </w:pPr>
      <w:r>
        <w:t>Dữ liệu sau khi được mô phỏng hóa sẽ được trình bày, biểu đạt hay hiện thị trên các thiết bị đầu ra như kính VR, màn hình, loa,…</w:t>
      </w:r>
    </w:p>
    <w:p w14:paraId="02C13C89" w14:textId="13F08ED3" w:rsidR="00442D87" w:rsidRDefault="00442D87" w:rsidP="009B2985">
      <w:pPr>
        <w:pStyle w:val="Nidungvnbn"/>
        <w:numPr>
          <w:ilvl w:val="0"/>
          <w:numId w:val="14"/>
        </w:numPr>
      </w:pPr>
      <w:r>
        <w:t>Và cuối cùng sẽ tiếp nhận, xử lý và cảm nhận các hình ảnh, phim, âm thanh đã được mô phỏng hóa này.</w:t>
      </w:r>
    </w:p>
    <w:p w14:paraId="0EA3EDD3" w14:textId="7E9FF86E" w:rsidR="00442D87" w:rsidRDefault="00442D87" w:rsidP="00442D87">
      <w:pPr>
        <w:pStyle w:val="Nidungvnbn"/>
      </w:pPr>
      <w:r>
        <w:t>Một VR không nhất cần phải có cả 2 giai đoạn, tuy nhiên giai đoạn 2 là bắt buộc vì mục tiêu cơ bản nhất và quan trọng nhất là biểu hiện, trình bày và mô phỏng hóa để con người có thể “hòa mình” vào phong cảnh ảo hóa mà chương trình đã tạo ra.</w:t>
      </w:r>
    </w:p>
    <w:p w14:paraId="5A0AA1E0" w14:textId="176893C8" w:rsidR="000D7F43" w:rsidRDefault="000D7F43" w:rsidP="00442D87">
      <w:pPr>
        <w:pStyle w:val="Nidungvnbn"/>
      </w:pPr>
    </w:p>
    <w:p w14:paraId="21FA2724" w14:textId="7C2EE4DA" w:rsidR="000D7F43" w:rsidRDefault="000D7F43" w:rsidP="00442D87">
      <w:pPr>
        <w:pStyle w:val="Nidungvnbn"/>
      </w:pPr>
    </w:p>
    <w:p w14:paraId="2E0E7D60" w14:textId="5D6E93BE" w:rsidR="000D7F43" w:rsidRDefault="000D7F43" w:rsidP="00442D87">
      <w:pPr>
        <w:pStyle w:val="Nidungvnbn"/>
      </w:pPr>
    </w:p>
    <w:p w14:paraId="7626C346" w14:textId="6A911D01" w:rsidR="000D7F43" w:rsidRDefault="000D7F43" w:rsidP="00442D87">
      <w:pPr>
        <w:pStyle w:val="Nidungvnbn"/>
      </w:pPr>
    </w:p>
    <w:p w14:paraId="5C12993C" w14:textId="2B200DF3" w:rsidR="000D7F43" w:rsidRDefault="000D7F43" w:rsidP="00442D87">
      <w:pPr>
        <w:pStyle w:val="Nidungvnbn"/>
      </w:pPr>
    </w:p>
    <w:p w14:paraId="07C3FC85" w14:textId="29F012FA" w:rsidR="000D7F43" w:rsidRDefault="000D7F43" w:rsidP="00442D87">
      <w:pPr>
        <w:pStyle w:val="Nidungvnbn"/>
      </w:pPr>
    </w:p>
    <w:p w14:paraId="7A14BF75" w14:textId="1567F0B4" w:rsidR="000D7F43" w:rsidRDefault="000D7F43" w:rsidP="00442D87">
      <w:pPr>
        <w:pStyle w:val="Nidungvnbn"/>
      </w:pPr>
    </w:p>
    <w:p w14:paraId="4F89F1EC" w14:textId="0FE0BB06" w:rsidR="000D7F43" w:rsidRDefault="000D7F43" w:rsidP="00442D87">
      <w:pPr>
        <w:pStyle w:val="Nidungvnbn"/>
      </w:pPr>
    </w:p>
    <w:p w14:paraId="3B7385BC" w14:textId="378E5373" w:rsidR="000D7F43" w:rsidRDefault="000D7F43" w:rsidP="00442D87">
      <w:pPr>
        <w:pStyle w:val="Nidungvnbn"/>
      </w:pPr>
    </w:p>
    <w:p w14:paraId="6A243E0A" w14:textId="6E69F25E" w:rsidR="000D7F43" w:rsidRDefault="000D7F43" w:rsidP="00442D87">
      <w:pPr>
        <w:pStyle w:val="Nidungvnbn"/>
      </w:pPr>
    </w:p>
    <w:p w14:paraId="7184007F" w14:textId="322E5623" w:rsidR="000D7F43" w:rsidRDefault="000D7F43" w:rsidP="00442D87">
      <w:pPr>
        <w:pStyle w:val="Nidungvnbn"/>
      </w:pPr>
    </w:p>
    <w:p w14:paraId="36AB4FE3" w14:textId="04821BCC" w:rsidR="000D7F43" w:rsidRDefault="000D7F43" w:rsidP="00442D87">
      <w:pPr>
        <w:pStyle w:val="Nidungvnbn"/>
      </w:pPr>
    </w:p>
    <w:p w14:paraId="0E710E5F" w14:textId="61F67AA3" w:rsidR="000D7F43" w:rsidRDefault="000D7F43" w:rsidP="00442D87">
      <w:pPr>
        <w:pStyle w:val="Nidungvnbn"/>
      </w:pPr>
    </w:p>
    <w:p w14:paraId="47CB9E13" w14:textId="77777777" w:rsidR="000D7F43" w:rsidRPr="00442D87" w:rsidRDefault="000D7F43" w:rsidP="00442D87">
      <w:pPr>
        <w:pStyle w:val="Nidungvnbn"/>
      </w:pPr>
    </w:p>
    <w:p w14:paraId="42750B12" w14:textId="0CF0A248" w:rsidR="007D49B0" w:rsidRDefault="007D49B0" w:rsidP="005777B7">
      <w:pPr>
        <w:pStyle w:val="Chng"/>
      </w:pPr>
      <w:bookmarkStart w:id="22" w:name="_Toc507759757"/>
      <w:r>
        <w:lastRenderedPageBreak/>
        <w:t>CHƯƠNG 2 – TỔNG QUAN VỀ TRÒ CHƠI</w:t>
      </w:r>
      <w:bookmarkEnd w:id="22"/>
    </w:p>
    <w:p w14:paraId="068E53E4" w14:textId="04958538" w:rsidR="007D49B0" w:rsidRDefault="007D49B0" w:rsidP="004746FC">
      <w:pPr>
        <w:pStyle w:val="Tiumccp1"/>
      </w:pPr>
      <w:bookmarkStart w:id="23" w:name="_Toc507759758"/>
      <w:r>
        <w:t>2.1 Các thông tin chung về trò chơi</w:t>
      </w:r>
      <w:bookmarkEnd w:id="23"/>
    </w:p>
    <w:p w14:paraId="77246D89" w14:textId="24070CFE" w:rsidR="007D49B0" w:rsidRDefault="002745A7" w:rsidP="002745A7">
      <w:pPr>
        <w:pStyle w:val="Tiumccp2"/>
      </w:pPr>
      <w:bookmarkStart w:id="24" w:name="_Toc507759759"/>
      <w:r>
        <w:t>2.1.1 Thông tin về trò chơi</w:t>
      </w:r>
      <w:bookmarkEnd w:id="24"/>
    </w:p>
    <w:p w14:paraId="3D8A2452" w14:textId="1D78A9BB" w:rsidR="00401151" w:rsidRDefault="00CC5C1A" w:rsidP="00401151">
      <w:pPr>
        <w:pStyle w:val="Nidungvnbn"/>
      </w:pPr>
      <w:r>
        <w:t xml:space="preserve">Tên của trò chơi: The Lost Land (Vùng đất </w:t>
      </w:r>
      <w:r w:rsidR="00956349">
        <w:t>chết</w:t>
      </w:r>
      <w:r>
        <w:t>).</w:t>
      </w:r>
    </w:p>
    <w:p w14:paraId="6DCDD06D" w14:textId="55E14A1D" w:rsidR="00CC5C1A" w:rsidRDefault="00CC5C1A" w:rsidP="00401151">
      <w:pPr>
        <w:pStyle w:val="Nidungvnbn"/>
      </w:pPr>
      <w:r>
        <w:t>Thể loại của trò chơi: First-person Action (Hành động góc nhìn thứ nhất).</w:t>
      </w:r>
    </w:p>
    <w:p w14:paraId="3EE5230F" w14:textId="0C9283B2" w:rsidR="00CC5C1A" w:rsidRDefault="00CC5C1A" w:rsidP="00401151">
      <w:pPr>
        <w:pStyle w:val="Nidungvnbn"/>
      </w:pPr>
      <w:r>
        <w:t>Nền tảng: Android với Oculus VR, Google CardBoard hoặc Samsung Gear VR.</w:t>
      </w:r>
    </w:p>
    <w:p w14:paraId="634C1372" w14:textId="491D4455" w:rsidR="002745A7" w:rsidRDefault="002745A7" w:rsidP="002745A7">
      <w:pPr>
        <w:pStyle w:val="Tiumccp2"/>
      </w:pPr>
      <w:bookmarkStart w:id="25" w:name="_Toc507759760"/>
      <w:r>
        <w:t>2.1.2 Bối cảnh của trò chơi</w:t>
      </w:r>
      <w:bookmarkEnd w:id="25"/>
    </w:p>
    <w:p w14:paraId="02D341CE" w14:textId="7F15B83D" w:rsidR="00CC5C1A" w:rsidRDefault="00CC5C1A" w:rsidP="00CC5C1A">
      <w:pPr>
        <w:pStyle w:val="Nidungvnbn"/>
      </w:pPr>
      <w:r>
        <w:t>The Lost Land là một trò chơi hành động góc nhìn thứ nhất. Người chơi sẽ đóng vào vai nhân vật là một người lính Mỹ bị bỏ hoang ở một vùng đất chết. Vùng đất chết này là nhà của những kẻ thù nguy hiểm là những con zombie chết người.</w:t>
      </w:r>
    </w:p>
    <w:p w14:paraId="13B34F24" w14:textId="2D3BC273" w:rsidR="002745A7" w:rsidRDefault="002745A7" w:rsidP="002745A7">
      <w:pPr>
        <w:pStyle w:val="Tiumccp2"/>
      </w:pPr>
      <w:bookmarkStart w:id="26" w:name="_Toc507759761"/>
      <w:r>
        <w:t>2.1.3 Mục tiêu hoàn thành của trò chơi</w:t>
      </w:r>
      <w:bookmarkEnd w:id="26"/>
    </w:p>
    <w:p w14:paraId="689F7B62" w14:textId="2AD7BB26" w:rsidR="00CC5C1A" w:rsidRDefault="00CC5C1A" w:rsidP="00CC5C1A">
      <w:pPr>
        <w:pStyle w:val="Nidungvnbn"/>
      </w:pPr>
      <w:r>
        <w:t xml:space="preserve">Người chơi sẽ cố gắng làm sao đưa nhân vật của mình trở về nhà một cách an toàn. Để làm được điều này, người chơi sẽ phải điều khiển nhân vật chạy tới chỗ trực thăng </w:t>
      </w:r>
      <w:r w:rsidR="004746FC">
        <w:t>cứu</w:t>
      </w:r>
      <w:r>
        <w:t xml:space="preserve"> hộ mà người lính này đã gọi cứu viện.</w:t>
      </w:r>
    </w:p>
    <w:p w14:paraId="31335EFF" w14:textId="3D0E5A02" w:rsidR="00F35475" w:rsidRDefault="00F35475" w:rsidP="00CC5C1A">
      <w:pPr>
        <w:pStyle w:val="Nidungvnbn"/>
      </w:pPr>
      <w:r>
        <w:t>Hoặc ta cũng có thể thắng bằng cách tiêu diệt hết Zombie ở trên bản đồ.</w:t>
      </w:r>
    </w:p>
    <w:p w14:paraId="2930F25D" w14:textId="44138407" w:rsidR="006615D7" w:rsidRDefault="00956349" w:rsidP="00956349">
      <w:pPr>
        <w:pStyle w:val="Nidungvnbn"/>
        <w:jc w:val="center"/>
      </w:pPr>
      <w:r>
        <w:rPr>
          <w:noProof/>
        </w:rPr>
        <w:drawing>
          <wp:inline distT="0" distB="0" distL="0" distR="0" wp14:anchorId="5A27814A" wp14:editId="119D14A4">
            <wp:extent cx="3638550" cy="2001781"/>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45958" cy="2005857"/>
                    </a:xfrm>
                    <a:prstGeom prst="rect">
                      <a:avLst/>
                    </a:prstGeom>
                  </pic:spPr>
                </pic:pic>
              </a:graphicData>
            </a:graphic>
          </wp:inline>
        </w:drawing>
      </w:r>
    </w:p>
    <w:p w14:paraId="3BBCE3F9" w14:textId="5364659C" w:rsidR="00956349" w:rsidRDefault="00956349" w:rsidP="00956349">
      <w:pPr>
        <w:pStyle w:val="Caption"/>
      </w:pPr>
      <w:bookmarkStart w:id="27" w:name="_Toc507759817"/>
      <w:r>
        <w:t>Hình 2.1 Mục tiêu hoàn thành của người chơi</w:t>
      </w:r>
      <w:bookmarkEnd w:id="27"/>
    </w:p>
    <w:p w14:paraId="0F7DDDFD" w14:textId="42972E66" w:rsidR="002745A7" w:rsidRDefault="002745A7" w:rsidP="002745A7">
      <w:pPr>
        <w:pStyle w:val="Tiumccp2"/>
      </w:pPr>
      <w:bookmarkStart w:id="28" w:name="_Toc507759762"/>
      <w:r>
        <w:t xml:space="preserve">2.1.4 Các tương tác </w:t>
      </w:r>
      <w:r w:rsidR="004746FC">
        <w:t xml:space="preserve">của </w:t>
      </w:r>
      <w:r>
        <w:t>người dùng</w:t>
      </w:r>
      <w:bookmarkEnd w:id="28"/>
    </w:p>
    <w:p w14:paraId="1125F231" w14:textId="6BFE77E7" w:rsidR="004746FC" w:rsidRDefault="004746FC" w:rsidP="004746FC">
      <w:pPr>
        <w:pStyle w:val="Nidungvnbn"/>
      </w:pPr>
      <w:r>
        <w:lastRenderedPageBreak/>
        <w:t>Người dùng sẽ tương tác với trò chơi bằng cách sử dụng thiết bị VR đeo lên đầu để xem được khung nhìn mà nhân vật đang thấy. Để có thể di chuyển, nhảy hay là bắn, người chơi sẽ sử dụng bộ điều khiển cầm tay có hỗ trợ VR.</w:t>
      </w:r>
    </w:p>
    <w:p w14:paraId="1C4ACF02" w14:textId="02B85E83" w:rsidR="004746FC" w:rsidRDefault="004746FC" w:rsidP="004746FC">
      <w:pPr>
        <w:pStyle w:val="Nidungvnbn"/>
      </w:pPr>
      <w:r>
        <w:t>Ngoài ra trò chơi có hỗ trợ chế độ chơi 2 người trên mạng LAN. 2 người chơi với nhau trên cùng một bản đồ thông qua kết nối chung trên cùng một mạng.</w:t>
      </w:r>
    </w:p>
    <w:p w14:paraId="45F9CC9B" w14:textId="6F4C8F85" w:rsidR="007D49B0" w:rsidRDefault="007D49B0" w:rsidP="004746FC">
      <w:pPr>
        <w:pStyle w:val="Tiumccp1"/>
      </w:pPr>
      <w:bookmarkStart w:id="29" w:name="_Toc507759763"/>
      <w:r>
        <w:t>2.2 Thông tin về bản đồ, nhân vật và kẻ thù</w:t>
      </w:r>
      <w:bookmarkEnd w:id="29"/>
    </w:p>
    <w:p w14:paraId="672ADD9F" w14:textId="0EA7E676" w:rsidR="002745A7" w:rsidRDefault="002745A7" w:rsidP="002745A7">
      <w:pPr>
        <w:pStyle w:val="Tiumccp2"/>
      </w:pPr>
      <w:bookmarkStart w:id="30" w:name="_Toc507759764"/>
      <w:r>
        <w:t>2.2.1 Thông tin chung về bản đồ</w:t>
      </w:r>
      <w:bookmarkEnd w:id="30"/>
    </w:p>
    <w:p w14:paraId="5A4101F3" w14:textId="7DB4FA5D" w:rsidR="006615D7" w:rsidRDefault="00F35230" w:rsidP="006615D7">
      <w:pPr>
        <w:pStyle w:val="Nidungvnbn"/>
      </w:pPr>
      <w:r>
        <w:t>Bản đồ của trò chơi là một thành phố đã bị tàn phá, và bỏ hoang.</w:t>
      </w:r>
    </w:p>
    <w:p w14:paraId="22F5D027" w14:textId="2BCAE92C" w:rsidR="00F35230" w:rsidRDefault="00F35230" w:rsidP="00F35230">
      <w:pPr>
        <w:pStyle w:val="Nidungvnbn"/>
        <w:jc w:val="center"/>
      </w:pPr>
      <w:r>
        <w:rPr>
          <w:noProof/>
        </w:rPr>
        <w:drawing>
          <wp:inline distT="0" distB="0" distL="0" distR="0" wp14:anchorId="1450630C" wp14:editId="55EAFC43">
            <wp:extent cx="3819525" cy="2079439"/>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25331" cy="2082600"/>
                    </a:xfrm>
                    <a:prstGeom prst="rect">
                      <a:avLst/>
                    </a:prstGeom>
                  </pic:spPr>
                </pic:pic>
              </a:graphicData>
            </a:graphic>
          </wp:inline>
        </w:drawing>
      </w:r>
    </w:p>
    <w:p w14:paraId="226009B7" w14:textId="3FD7A794" w:rsidR="00F35230" w:rsidRDefault="00F35230" w:rsidP="00F35230">
      <w:pPr>
        <w:pStyle w:val="Caption"/>
      </w:pPr>
      <w:bookmarkStart w:id="31" w:name="_Toc507759818"/>
      <w:r>
        <w:t>Hình 2.2 Bối cảnh sơ lược của thành phố</w:t>
      </w:r>
      <w:bookmarkEnd w:id="31"/>
    </w:p>
    <w:p w14:paraId="4F44AAF6" w14:textId="4F48F4C3" w:rsidR="00F35230" w:rsidRDefault="00F35230" w:rsidP="00F35230">
      <w:pPr>
        <w:pStyle w:val="Nidungvnbn"/>
        <w:jc w:val="center"/>
      </w:pPr>
      <w:r>
        <w:rPr>
          <w:noProof/>
        </w:rPr>
        <w:drawing>
          <wp:inline distT="0" distB="0" distL="0" distR="0" wp14:anchorId="0307B785" wp14:editId="7816EFBD">
            <wp:extent cx="3638550" cy="2410634"/>
            <wp:effectExtent l="0" t="0" r="0" b="889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41854" cy="2412823"/>
                    </a:xfrm>
                    <a:prstGeom prst="rect">
                      <a:avLst/>
                    </a:prstGeom>
                  </pic:spPr>
                </pic:pic>
              </a:graphicData>
            </a:graphic>
          </wp:inline>
        </w:drawing>
      </w:r>
    </w:p>
    <w:p w14:paraId="3CE2CB96" w14:textId="666911F8" w:rsidR="00F35230" w:rsidRDefault="00F35230" w:rsidP="00F35230">
      <w:pPr>
        <w:pStyle w:val="Caption"/>
      </w:pPr>
      <w:bookmarkStart w:id="32" w:name="_Toc507759819"/>
      <w:r>
        <w:t>Hình 2.3 Vị trí ban đầu của người chơi và vị trị hoàn thành mục tiêu</w:t>
      </w:r>
      <w:bookmarkEnd w:id="32"/>
    </w:p>
    <w:p w14:paraId="67E35040" w14:textId="65AFAC04" w:rsidR="00F35230" w:rsidRDefault="00F35230" w:rsidP="006615D7">
      <w:pPr>
        <w:pStyle w:val="Nidungvnbn"/>
      </w:pPr>
      <w:r>
        <w:lastRenderedPageBreak/>
        <w:t>Ở trên hình 2.3, dấu hoa thị đỏ tượng trưng cho vị trí ban đầu của người chơi và vòng tròn đỏ</w:t>
      </w:r>
      <w:r w:rsidR="00BD2FBE">
        <w:t xml:space="preserve"> là nơi mà trực thăng cứu hộ đang chờ sẵn. Người chơi sẽ phải đi từ chỗ có dấu hoa thị (*) đến vị trí dấu tròn (O) để gặp trực thăng cứu hộ để hoàn thành mục tiêu (thắng) trò chơi.</w:t>
      </w:r>
    </w:p>
    <w:p w14:paraId="259FE669" w14:textId="40DF94C0" w:rsidR="002745A7" w:rsidRDefault="002745A7" w:rsidP="002745A7">
      <w:pPr>
        <w:pStyle w:val="Tiumccp2"/>
      </w:pPr>
      <w:bookmarkStart w:id="33" w:name="_Toc507759765"/>
      <w:r>
        <w:t>2.2.2 Thông tin chung về nhân vật</w:t>
      </w:r>
      <w:bookmarkEnd w:id="33"/>
    </w:p>
    <w:p w14:paraId="5C5A6250" w14:textId="42D056BF" w:rsidR="00BD2FBE" w:rsidRDefault="00F14605" w:rsidP="00BD2FBE">
      <w:pPr>
        <w:pStyle w:val="Nidungvnbn"/>
      </w:pPr>
      <w:r>
        <w:t>Nhân vật mà người chơi điều khiển là một người lính Mỹ. Người lính có thể đi, nhảy, bắn sao cho có thể đến được vị trí đích.</w:t>
      </w:r>
    </w:p>
    <w:p w14:paraId="4D9CAC70" w14:textId="3F57E8A3" w:rsidR="00F14605" w:rsidRDefault="00F14605" w:rsidP="00BD2FBE">
      <w:pPr>
        <w:pStyle w:val="Nidungvnbn"/>
      </w:pPr>
      <w:r>
        <w:t>Nhân vật của người chơi sẽ có một thuộc tính có tên là blood (hay hp) có nghĩa máu. Ban đầu người chơi sẽ được cung cấp một lượng máu cụ thể (là một con số lớn hơn 0). Cứ mỗi lần bị kẻ thù tấn công, lượng máu (chỉ số máu) của người chơi sẽ bị giảm. Nếu lượng máu trở về 0, người chơi sẽ thua cuộc.</w:t>
      </w:r>
    </w:p>
    <w:p w14:paraId="2A8487B6" w14:textId="2CB2EC9C" w:rsidR="00F14605" w:rsidRDefault="00F14605" w:rsidP="00376EBE">
      <w:pPr>
        <w:pStyle w:val="Nidungvnbn"/>
        <w:jc w:val="center"/>
      </w:pPr>
      <w:r>
        <w:rPr>
          <w:noProof/>
        </w:rPr>
        <w:drawing>
          <wp:inline distT="0" distB="0" distL="0" distR="0" wp14:anchorId="17C37AD7" wp14:editId="03D70F3B">
            <wp:extent cx="1800059" cy="22479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26682" cy="2281147"/>
                    </a:xfrm>
                    <a:prstGeom prst="rect">
                      <a:avLst/>
                    </a:prstGeom>
                  </pic:spPr>
                </pic:pic>
              </a:graphicData>
            </a:graphic>
          </wp:inline>
        </w:drawing>
      </w:r>
    </w:p>
    <w:p w14:paraId="672BF23D" w14:textId="3EAFA3B2" w:rsidR="00F14605" w:rsidRDefault="00F14605" w:rsidP="00376EBE">
      <w:pPr>
        <w:pStyle w:val="Caption"/>
      </w:pPr>
      <w:bookmarkStart w:id="34" w:name="_Toc507759820"/>
      <w:r>
        <w:t>Hình 2.4 Mô hình mẫu nhân vật của người chơi</w:t>
      </w:r>
      <w:bookmarkEnd w:id="34"/>
    </w:p>
    <w:p w14:paraId="7DA0D917" w14:textId="24266765" w:rsidR="00376EBE" w:rsidRDefault="00376EBE" w:rsidP="00376EBE">
      <w:pPr>
        <w:pStyle w:val="Nidungvnbn"/>
        <w:jc w:val="center"/>
      </w:pPr>
      <w:r>
        <w:rPr>
          <w:noProof/>
        </w:rPr>
        <w:drawing>
          <wp:inline distT="0" distB="0" distL="0" distR="0" wp14:anchorId="097BB24F" wp14:editId="69744196">
            <wp:extent cx="4133850" cy="21907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33850" cy="219075"/>
                    </a:xfrm>
                    <a:prstGeom prst="rect">
                      <a:avLst/>
                    </a:prstGeom>
                  </pic:spPr>
                </pic:pic>
              </a:graphicData>
            </a:graphic>
          </wp:inline>
        </w:drawing>
      </w:r>
    </w:p>
    <w:p w14:paraId="70596654" w14:textId="74D05B7E" w:rsidR="00376EBE" w:rsidRDefault="00376EBE" w:rsidP="00376EBE">
      <w:pPr>
        <w:pStyle w:val="Caption"/>
      </w:pPr>
      <w:bookmarkStart w:id="35" w:name="_Toc507759821"/>
      <w:r>
        <w:t>Hình 2.5 Lượng máu ban đầu người chơi được cung cấp</w:t>
      </w:r>
      <w:bookmarkEnd w:id="35"/>
    </w:p>
    <w:p w14:paraId="7327B901" w14:textId="187DB1E7" w:rsidR="00376EBE" w:rsidRDefault="00376EBE" w:rsidP="00BD2FBE">
      <w:pPr>
        <w:pStyle w:val="Nidungvnbn"/>
      </w:pPr>
      <w:r>
        <w:t>Nhân vật người chơi còn có các chỉ số tấn công</w:t>
      </w:r>
      <w:r w:rsidR="00FD1598">
        <w:t xml:space="preserve"> (Dame)</w:t>
      </w:r>
      <w:r>
        <w:t>, tầm bắn</w:t>
      </w:r>
      <w:r w:rsidR="00FD1598">
        <w:t xml:space="preserve"> (Range)</w:t>
      </w:r>
      <w:r>
        <w:t xml:space="preserve">, số lượng đạn </w:t>
      </w:r>
      <w:r w:rsidR="00FD1598">
        <w:t xml:space="preserve">hiện thời (Cur Bullet) </w:t>
      </w:r>
      <w:r>
        <w:t>và số lượng mỗi lần nạp đạn</w:t>
      </w:r>
      <w:r w:rsidR="00FD1598">
        <w:t xml:space="preserve"> (số lượng đạn tối đa) (Max Bullet)</w:t>
      </w:r>
      <w:r>
        <w:t>.</w:t>
      </w:r>
    </w:p>
    <w:p w14:paraId="1D9AD923" w14:textId="52338FCC" w:rsidR="00376EBE" w:rsidRDefault="00376EBE" w:rsidP="00376EBE">
      <w:pPr>
        <w:pStyle w:val="Nidungvnbn"/>
        <w:jc w:val="center"/>
      </w:pPr>
      <w:r>
        <w:rPr>
          <w:noProof/>
        </w:rPr>
        <w:lastRenderedPageBreak/>
        <w:drawing>
          <wp:inline distT="0" distB="0" distL="0" distR="0" wp14:anchorId="340ECFD5" wp14:editId="47D16914">
            <wp:extent cx="3800475" cy="657610"/>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40976" cy="664618"/>
                    </a:xfrm>
                    <a:prstGeom prst="rect">
                      <a:avLst/>
                    </a:prstGeom>
                  </pic:spPr>
                </pic:pic>
              </a:graphicData>
            </a:graphic>
          </wp:inline>
        </w:drawing>
      </w:r>
    </w:p>
    <w:p w14:paraId="55B92BED" w14:textId="0AF4B5D8" w:rsidR="00376EBE" w:rsidRDefault="00376EBE" w:rsidP="00376EBE">
      <w:pPr>
        <w:pStyle w:val="Caption"/>
      </w:pPr>
      <w:bookmarkStart w:id="36" w:name="_Toc507759822"/>
      <w:r>
        <w:t>Hình 2.6 Các chỉ số tấn công của người chơi</w:t>
      </w:r>
      <w:bookmarkEnd w:id="36"/>
    </w:p>
    <w:p w14:paraId="40EB28B7" w14:textId="68C80E4B" w:rsidR="00376EBE" w:rsidRDefault="00DB4894" w:rsidP="00376EBE">
      <w:pPr>
        <w:pStyle w:val="Nidungvnbn"/>
      </w:pPr>
      <w:r>
        <w:t>Ngoài ra người chơi còn có các chỉ số như</w:t>
      </w:r>
      <w:r w:rsidR="00082967">
        <w:t xml:space="preserve"> tốc độ di chuyển (speed), trọng lượng (gravity) và tốc độ nhảy (jump speed).</w:t>
      </w:r>
    </w:p>
    <w:p w14:paraId="5DD93327" w14:textId="1FB56B64" w:rsidR="00082967" w:rsidRDefault="00082967" w:rsidP="00082967">
      <w:pPr>
        <w:pStyle w:val="Nidungvnbn"/>
        <w:jc w:val="center"/>
      </w:pPr>
      <w:r>
        <w:rPr>
          <w:noProof/>
        </w:rPr>
        <w:drawing>
          <wp:inline distT="0" distB="0" distL="0" distR="0" wp14:anchorId="7D3E0A90" wp14:editId="50283F0E">
            <wp:extent cx="4057650" cy="5334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57650" cy="533400"/>
                    </a:xfrm>
                    <a:prstGeom prst="rect">
                      <a:avLst/>
                    </a:prstGeom>
                  </pic:spPr>
                </pic:pic>
              </a:graphicData>
            </a:graphic>
          </wp:inline>
        </w:drawing>
      </w:r>
    </w:p>
    <w:p w14:paraId="10F14547" w14:textId="61E37C79" w:rsidR="00082967" w:rsidRPr="00082967" w:rsidRDefault="00082967" w:rsidP="00082967">
      <w:pPr>
        <w:pStyle w:val="Caption"/>
      </w:pPr>
      <w:bookmarkStart w:id="37" w:name="_Toc507759823"/>
      <w:r>
        <w:t>Hình 2.7 Các chỉ số khác của người chơi</w:t>
      </w:r>
      <w:bookmarkEnd w:id="37"/>
    </w:p>
    <w:p w14:paraId="0D42E9A8" w14:textId="52ADE59B" w:rsidR="002745A7" w:rsidRDefault="002745A7" w:rsidP="002745A7">
      <w:pPr>
        <w:pStyle w:val="Tiumccp2"/>
      </w:pPr>
      <w:bookmarkStart w:id="38" w:name="_Toc507759766"/>
      <w:r>
        <w:t>2.2.3 Thông tin chung về kẻ thù</w:t>
      </w:r>
      <w:bookmarkEnd w:id="38"/>
    </w:p>
    <w:p w14:paraId="744E52DB" w14:textId="01D0A6B3" w:rsidR="00FD1598" w:rsidRDefault="00FD1598" w:rsidP="00FD1598">
      <w:pPr>
        <w:pStyle w:val="Nidungvnbn"/>
      </w:pPr>
      <w:r>
        <w:t>Kẻ thù là những nhân vật sẽ tấn công người</w:t>
      </w:r>
      <w:r w:rsidR="009B0B0C">
        <w:t xml:space="preserve"> chơi, làm giảm đi lượng máu mà người chơi đang có</w:t>
      </w:r>
      <w:r w:rsidR="00D92A5D">
        <w:t>. Kẻ thù của người chơi là những con zombie. Có tất cả là 7 loại zombie với các mô hình khác nhau là: ZombieAA, ZombieA, ZombieB, ZombieC, ZombieD, ZombieE_V1 và Zombie E_V2.</w:t>
      </w:r>
    </w:p>
    <w:p w14:paraId="3C97D062" w14:textId="78BC84E5" w:rsidR="00D92A5D" w:rsidRDefault="002A4E3D" w:rsidP="00FD1598">
      <w:pPr>
        <w:pStyle w:val="Nidungvnbn"/>
      </w:pPr>
      <w:r>
        <w:t>Mỗi zombie sẽ có các thuộc tính:</w:t>
      </w:r>
    </w:p>
    <w:p w14:paraId="73432BB1" w14:textId="1F6C984C" w:rsidR="002A4E3D" w:rsidRDefault="002A4E3D" w:rsidP="002A4E3D">
      <w:pPr>
        <w:pStyle w:val="Nidungvnbn"/>
        <w:numPr>
          <w:ilvl w:val="0"/>
          <w:numId w:val="38"/>
        </w:numPr>
      </w:pPr>
      <w:r>
        <w:t>zombieName: tên của zombie</w:t>
      </w:r>
    </w:p>
    <w:p w14:paraId="39160167" w14:textId="6BFF61B7" w:rsidR="002A4E3D" w:rsidRDefault="002A4E3D" w:rsidP="002A4E3D">
      <w:pPr>
        <w:pStyle w:val="Nidungvnbn"/>
        <w:numPr>
          <w:ilvl w:val="0"/>
          <w:numId w:val="38"/>
        </w:numPr>
      </w:pPr>
      <w:r>
        <w:t>health: máu của zombie (máu của zombie sẽ bị giảm bằng đúng lượng (chỉ số) Dame của người chơi khi người chơi bắn trúng vào zombie)</w:t>
      </w:r>
    </w:p>
    <w:p w14:paraId="42F17530" w14:textId="21342E50" w:rsidR="002A4E3D" w:rsidRDefault="002A4E3D" w:rsidP="002A4E3D">
      <w:pPr>
        <w:pStyle w:val="Nidungvnbn"/>
        <w:numPr>
          <w:ilvl w:val="0"/>
          <w:numId w:val="38"/>
        </w:numPr>
      </w:pPr>
      <w:r>
        <w:t>rangeFollow: phạm vi phát hiện người chơi</w:t>
      </w:r>
    </w:p>
    <w:p w14:paraId="7FA46D4E" w14:textId="7C237421" w:rsidR="00A671E4" w:rsidRDefault="002A4E3D" w:rsidP="00A671E4">
      <w:pPr>
        <w:pStyle w:val="Nidungvnbn"/>
        <w:numPr>
          <w:ilvl w:val="0"/>
          <w:numId w:val="38"/>
        </w:numPr>
      </w:pPr>
      <w:r>
        <w:t>rangeAttack: phạm vi (khoảng cách) mà zombie tấn công người chơi</w:t>
      </w:r>
    </w:p>
    <w:p w14:paraId="43B6B006" w14:textId="68CE7862" w:rsidR="007D49B0" w:rsidRDefault="007D49B0" w:rsidP="004746FC">
      <w:pPr>
        <w:pStyle w:val="Tiumccp1"/>
      </w:pPr>
      <w:bookmarkStart w:id="39" w:name="_Toc507759767"/>
      <w:r>
        <w:t>2.3 Chi tiết về nhân vật</w:t>
      </w:r>
      <w:bookmarkEnd w:id="39"/>
    </w:p>
    <w:p w14:paraId="53ED294F" w14:textId="106069A9" w:rsidR="002745A7" w:rsidRDefault="009E4C55" w:rsidP="009E4C55">
      <w:pPr>
        <w:pStyle w:val="Tiumccp2"/>
      </w:pPr>
      <w:bookmarkStart w:id="40" w:name="_Toc507759768"/>
      <w:r>
        <w:t>2.3.1 Xây dựng di chuyển cho nhân vật</w:t>
      </w:r>
      <w:bookmarkEnd w:id="40"/>
    </w:p>
    <w:p w14:paraId="345F7DE6" w14:textId="3C676575" w:rsidR="00DE4D96" w:rsidRDefault="00DE4D96" w:rsidP="00DE4D96">
      <w:pPr>
        <w:pStyle w:val="Nidungvnbn"/>
      </w:pPr>
      <w:r>
        <w:t xml:space="preserve">Người chơi sẽ di chuyển nhân vật bằng cách sử </w:t>
      </w:r>
      <w:commentRangeStart w:id="41"/>
      <w:r>
        <w:t>dụng ta</w:t>
      </w:r>
      <w:r w:rsidR="00CE5199">
        <w:t>y</w:t>
      </w:r>
      <w:r>
        <w:t xml:space="preserve"> cầm </w:t>
      </w:r>
      <w:commentRangeEnd w:id="41"/>
      <w:r w:rsidR="004F1A99">
        <w:rPr>
          <w:rStyle w:val="CommentReference"/>
        </w:rPr>
        <w:commentReference w:id="41"/>
      </w:r>
      <w:r>
        <w:t>điều khiển VR.</w:t>
      </w:r>
    </w:p>
    <w:p w14:paraId="5DC22E31" w14:textId="6EEB4EFF" w:rsidR="00DE4D96" w:rsidRDefault="00DE4D96" w:rsidP="00DE4D96">
      <w:pPr>
        <w:pStyle w:val="Nidungvnbn"/>
      </w:pPr>
      <w:r>
        <w:t>Về phần chương trình, Ta sẽ khiến nhân vật có thể di chuyển bằng cách dùng lệnh Transform.Translate(x, y, z) để di chuyển mô hình của người chơi. Trong đó:</w:t>
      </w:r>
    </w:p>
    <w:p w14:paraId="54427AB5" w14:textId="4FCDC47C" w:rsidR="00DE4D96" w:rsidRDefault="00DE4D96" w:rsidP="00DE4D96">
      <w:pPr>
        <w:pStyle w:val="Nidungvnbn"/>
        <w:numPr>
          <w:ilvl w:val="0"/>
          <w:numId w:val="39"/>
        </w:numPr>
      </w:pPr>
      <w:r>
        <w:t>x: là dịch chuyển mô hình theo trục Ox</w:t>
      </w:r>
    </w:p>
    <w:p w14:paraId="02D6D8C3" w14:textId="3977E15F" w:rsidR="00DE4D96" w:rsidRDefault="00DE4D96" w:rsidP="00DE4D96">
      <w:pPr>
        <w:pStyle w:val="Nidungvnbn"/>
        <w:numPr>
          <w:ilvl w:val="0"/>
          <w:numId w:val="39"/>
        </w:numPr>
      </w:pPr>
      <w:r>
        <w:lastRenderedPageBreak/>
        <w:t>y: là dịch chuyển mô hình theo trục Oy</w:t>
      </w:r>
    </w:p>
    <w:p w14:paraId="470DCC3C" w14:textId="365DC54D" w:rsidR="00DE4D96" w:rsidRDefault="00DE4D96" w:rsidP="00DE4D96">
      <w:pPr>
        <w:pStyle w:val="Nidungvnbn"/>
        <w:numPr>
          <w:ilvl w:val="0"/>
          <w:numId w:val="39"/>
        </w:numPr>
      </w:pPr>
      <w:r>
        <w:t>z: là dịch chuyển mô hình theo trục Oz.</w:t>
      </w:r>
    </w:p>
    <w:p w14:paraId="4666EF45" w14:textId="03E65E83" w:rsidR="00DE4D96" w:rsidRDefault="00DE4D96" w:rsidP="00DE4D96">
      <w:pPr>
        <w:pStyle w:val="Nidungvnbn"/>
      </w:pPr>
      <w:r>
        <w:t xml:space="preserve">Để biết khi nào cần dùng phép </w:t>
      </w:r>
      <w:r w:rsidR="00146BC3">
        <w:t xml:space="preserve">translate, </w:t>
      </w:r>
      <w:r w:rsidR="00BE436E">
        <w:t xml:space="preserve">ta sẽ dùng các bộ nhận biết di chuyển dựa vào các thao tác trên các thiết bị đầu vào của người dùng. Unity có hỗ trợ ta vấn đề này bằng hàm </w:t>
      </w:r>
      <w:r w:rsidR="00BE436E" w:rsidRPr="00BE436E">
        <w:t>Input. GetAxis(string axisName)</w:t>
      </w:r>
      <w:r w:rsidR="00BE436E">
        <w:t xml:space="preserve"> với axisName là trục tọa độ mà người dùng muốn di chuyển nhân vật.</w:t>
      </w:r>
    </w:p>
    <w:p w14:paraId="09E4DB7B" w14:textId="09964959" w:rsidR="00BE436E" w:rsidRDefault="00BE436E" w:rsidP="00DE4D96">
      <w:pPr>
        <w:pStyle w:val="Nidungvnbn"/>
      </w:pPr>
      <w:r>
        <w:t xml:space="preserve">Do ở đây là phép xây dựng di chuyển trên mặt đất, vì vậy ta sẽ xét xem độ dịch chuyển theo trục hoành (Ox) và trục tung (Oz) có </w:t>
      </w:r>
      <w:r w:rsidR="00146BC3">
        <w:t>khác</w:t>
      </w:r>
      <w:r>
        <w:t xml:space="preserve"> 0 hay không. Ta sẽ thực hiện bằng câu lệnh sau:</w:t>
      </w:r>
    </w:p>
    <w:p w14:paraId="45D0A80E" w14:textId="266F1ECF" w:rsidR="00BE436E" w:rsidRDefault="00BE436E" w:rsidP="00146BC3">
      <w:pPr>
        <w:pStyle w:val="Nidungvnbn"/>
        <w:jc w:val="center"/>
      </w:pPr>
      <w:r>
        <w:rPr>
          <w:noProof/>
        </w:rPr>
        <w:drawing>
          <wp:inline distT="0" distB="0" distL="0" distR="0" wp14:anchorId="4688B514" wp14:editId="0597AD71">
            <wp:extent cx="4829175" cy="20955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29175" cy="209550"/>
                    </a:xfrm>
                    <a:prstGeom prst="rect">
                      <a:avLst/>
                    </a:prstGeom>
                  </pic:spPr>
                </pic:pic>
              </a:graphicData>
            </a:graphic>
          </wp:inline>
        </w:drawing>
      </w:r>
    </w:p>
    <w:p w14:paraId="0FFDBCF3" w14:textId="05FD4597" w:rsidR="00BE436E" w:rsidRDefault="00BE436E" w:rsidP="00146BC3">
      <w:pPr>
        <w:pStyle w:val="Caption"/>
      </w:pPr>
      <w:bookmarkStart w:id="42" w:name="_Toc507759824"/>
      <w:r>
        <w:t>Hình 2.8 Phép kiểm tra độ dịch chuyển tọa độ</w:t>
      </w:r>
      <w:r w:rsidR="00146BC3">
        <w:t xml:space="preserve"> Ox, Oz</w:t>
      </w:r>
      <w:bookmarkEnd w:id="42"/>
    </w:p>
    <w:p w14:paraId="6AE3F0AB" w14:textId="42DCA3AD" w:rsidR="00BE436E" w:rsidRDefault="00146BC3" w:rsidP="00DE4D96">
      <w:pPr>
        <w:pStyle w:val="Nidungvnbn"/>
      </w:pPr>
      <w:r>
        <w:t>Nếu dữ liệu nhập đầu vào của người dùng làm dịch chuyển nhân vật theo chiều của trục Ox hoặc Oz (độ dịch chuyển Input.GetAxis() khác 0) thì ta sẽ thực hiện phép dịch chuyển translate như sau:</w:t>
      </w:r>
    </w:p>
    <w:p w14:paraId="6C78CC8A" w14:textId="605655B5" w:rsidR="00DE4D96" w:rsidRDefault="00DE4D96" w:rsidP="00146BC3">
      <w:pPr>
        <w:pStyle w:val="Nidungvnbn"/>
        <w:jc w:val="center"/>
      </w:pPr>
      <w:r>
        <w:rPr>
          <w:noProof/>
        </w:rPr>
        <w:drawing>
          <wp:inline distT="0" distB="0" distL="0" distR="0" wp14:anchorId="01EFF878" wp14:editId="6E1BBF20">
            <wp:extent cx="4943475" cy="48577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43475" cy="485775"/>
                    </a:xfrm>
                    <a:prstGeom prst="rect">
                      <a:avLst/>
                    </a:prstGeom>
                  </pic:spPr>
                </pic:pic>
              </a:graphicData>
            </a:graphic>
          </wp:inline>
        </w:drawing>
      </w:r>
    </w:p>
    <w:p w14:paraId="6B22DA5E" w14:textId="31865E10" w:rsidR="00146BC3" w:rsidRDefault="00146BC3" w:rsidP="00146BC3">
      <w:pPr>
        <w:pStyle w:val="Caption"/>
      </w:pPr>
      <w:bookmarkStart w:id="43" w:name="_Toc507759825"/>
      <w:r>
        <w:t>Hình 2.9 Thực hiện di chuyển nhân vật</w:t>
      </w:r>
      <w:bookmarkEnd w:id="43"/>
    </w:p>
    <w:p w14:paraId="1ACD3D38" w14:textId="3C6C198A" w:rsidR="00B70D86" w:rsidRDefault="00146BC3" w:rsidP="00B70D86">
      <w:pPr>
        <w:pStyle w:val="Nidungvnbn"/>
      </w:pPr>
      <w:r>
        <w:t>Do đây là di chuyển trên mặt đất nên ta sẽ chỉ di chuyển nhân vật theo chiều của trục hoành (Ox) và trục tung (Oz) vì vậy trục cao (Oy) sẽ có giá trị là 0. Độ lớn của phép dịch trên Ox và Oz sẽ là độ dịch chuyển đầu vào từ các thiết bị của người nhập (vận tốc nhập của thiết bị) nhân với Time.deltaTime (thời gian chuyển cảnh giữa 2 frame) với chỉ số speed của nhân vật (</w:t>
      </w:r>
      <w:r w:rsidR="00B70D86">
        <w:t>chỉ số bội)</w:t>
      </w:r>
      <w:r>
        <w:t>.</w:t>
      </w:r>
      <w:r w:rsidR="00B70D86">
        <w:t xml:space="preserve"> Chỉ số bội càng cao càng giúp nhân vật di chuyển được khoảng cách xa hơn. Nói chung phép translate phù hợp và logic với công thức vật lý.</w:t>
      </w:r>
    </w:p>
    <w:p w14:paraId="351BF3E2" w14:textId="2E94E46D" w:rsidR="009E4C55" w:rsidRDefault="009E4C55" w:rsidP="009E4C55">
      <w:pPr>
        <w:pStyle w:val="Tiumccp2"/>
      </w:pPr>
      <w:bookmarkStart w:id="44" w:name="_Toc507759769"/>
      <w:r>
        <w:t>2.3.2 Xây dựng hoạt động nhảy của nhân vật</w:t>
      </w:r>
      <w:bookmarkEnd w:id="44"/>
    </w:p>
    <w:p w14:paraId="210C078F" w14:textId="49736B67" w:rsidR="00B70D86" w:rsidRDefault="005562A5" w:rsidP="00B70D86">
      <w:pPr>
        <w:pStyle w:val="Nidungvnbn"/>
      </w:pPr>
      <w:r>
        <w:lastRenderedPageBreak/>
        <w:t xml:space="preserve">Tương tự với thao tác nhảy, tuy nhiên nhảy là thao tác nhân vật đưa thân mình lên trên mặt đất, tức là chỉ dịch chuyển theo theo trục cao (Oy). Vì vậy ta sẽ xét xem người chơi có làm </w:t>
      </w:r>
      <w:commentRangeStart w:id="45"/>
      <w:r>
        <w:t xml:space="preserve">thay đổi độ dịch chuyển </w:t>
      </w:r>
      <w:r w:rsidR="00221D95">
        <w:t>đầu</w:t>
      </w:r>
      <w:r>
        <w:t xml:space="preserve"> vào </w:t>
      </w:r>
      <w:commentRangeEnd w:id="45"/>
      <w:r w:rsidR="001A092A">
        <w:rPr>
          <w:rStyle w:val="CommentReference"/>
        </w:rPr>
        <w:commentReference w:id="45"/>
      </w:r>
      <w:r>
        <w:t>từ các thiết bị nhập theo chiều của trục Oy hay không</w:t>
      </w:r>
      <w:r w:rsidR="00221D95">
        <w:t xml:space="preserve">. </w:t>
      </w:r>
      <w:r>
        <w:t>Vì ta cũng cần xét thêm người chơi có đang đứng trên mặt đất hay không. Ta có lệnh kiểm tra như sau:</w:t>
      </w:r>
    </w:p>
    <w:p w14:paraId="69E915B2" w14:textId="156791D0" w:rsidR="005562A5" w:rsidRDefault="005562A5" w:rsidP="005562A5">
      <w:pPr>
        <w:pStyle w:val="Nidungvnbn"/>
        <w:jc w:val="center"/>
      </w:pPr>
      <w:r>
        <w:rPr>
          <w:noProof/>
        </w:rPr>
        <w:drawing>
          <wp:inline distT="0" distB="0" distL="0" distR="0" wp14:anchorId="67B30D04" wp14:editId="5B0735F5">
            <wp:extent cx="2952750" cy="18097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52750" cy="180975"/>
                    </a:xfrm>
                    <a:prstGeom prst="rect">
                      <a:avLst/>
                    </a:prstGeom>
                  </pic:spPr>
                </pic:pic>
              </a:graphicData>
            </a:graphic>
          </wp:inline>
        </w:drawing>
      </w:r>
    </w:p>
    <w:p w14:paraId="4151A60A" w14:textId="744EE4D3" w:rsidR="005562A5" w:rsidRDefault="005562A5" w:rsidP="005562A5">
      <w:pPr>
        <w:pStyle w:val="Caption"/>
      </w:pPr>
      <w:bookmarkStart w:id="46" w:name="_Toc507759826"/>
      <w:r>
        <w:t>Hình 2.10 Lệnh kiểm tra có thực hiện nhảy hay không</w:t>
      </w:r>
      <w:bookmarkEnd w:id="46"/>
    </w:p>
    <w:p w14:paraId="11AD6DC3" w14:textId="54E2E02F" w:rsidR="005562A5" w:rsidRDefault="005562A5" w:rsidP="00B70D86">
      <w:pPr>
        <w:pStyle w:val="Nidungvnbn"/>
      </w:pPr>
      <w:r>
        <w:t xml:space="preserve">Nếu thỏa mãn điều kiện, ta sẽ thực hiện động tác nhảy cho nhân vật bằng cách </w:t>
      </w:r>
      <w:r w:rsidR="00EE05D2">
        <w:t>thay đổi thuộc tính velocity của bộ cấu trúc vật lý RigidBody của nhân vật</w:t>
      </w:r>
      <w:r>
        <w:t xml:space="preserve"> để dịch chuyển nhân vật theo chiều của trục Oy.</w:t>
      </w:r>
    </w:p>
    <w:p w14:paraId="226557A4" w14:textId="7F7E73EA" w:rsidR="005562A5" w:rsidRDefault="00EE05D2" w:rsidP="00EE05D2">
      <w:pPr>
        <w:pStyle w:val="Nidungvnbn"/>
        <w:jc w:val="center"/>
      </w:pPr>
      <w:r>
        <w:rPr>
          <w:noProof/>
        </w:rPr>
        <w:drawing>
          <wp:inline distT="0" distB="0" distL="0" distR="0" wp14:anchorId="679788B8" wp14:editId="3B64F906">
            <wp:extent cx="3276600" cy="17145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76600" cy="171450"/>
                    </a:xfrm>
                    <a:prstGeom prst="rect">
                      <a:avLst/>
                    </a:prstGeom>
                  </pic:spPr>
                </pic:pic>
              </a:graphicData>
            </a:graphic>
          </wp:inline>
        </w:drawing>
      </w:r>
    </w:p>
    <w:p w14:paraId="3131C99A" w14:textId="25DA5F3A" w:rsidR="00EE05D2" w:rsidRDefault="00EE05D2" w:rsidP="00EE05D2">
      <w:pPr>
        <w:pStyle w:val="Caption"/>
      </w:pPr>
      <w:bookmarkStart w:id="47" w:name="_Toc507759827"/>
      <w:r>
        <w:t>Hình 2.11 Lệnh nhảy cho nhân vật</w:t>
      </w:r>
      <w:bookmarkEnd w:id="47"/>
    </w:p>
    <w:p w14:paraId="132392F2" w14:textId="57DF42F1" w:rsidR="00B541F2" w:rsidRDefault="00B541F2" w:rsidP="00B70D86">
      <w:pPr>
        <w:pStyle w:val="Nidungvnbn"/>
      </w:pPr>
      <w:r>
        <w:t>jumpSpeed là chỉ số tốc độ nhảy của nhân vật.</w:t>
      </w:r>
    </w:p>
    <w:p w14:paraId="4584054B" w14:textId="007672C7" w:rsidR="00EE05D2" w:rsidRPr="00FB4BE6" w:rsidRDefault="00EE05D2" w:rsidP="00B70D86">
      <w:pPr>
        <w:pStyle w:val="Nidungvnbn"/>
      </w:pPr>
      <w:r>
        <w:t>Ban đầu nhân vật đang ở dưới đất. Ta gán vector velocity với vector dịch chuyển là Vector3(0f, jumpSpeed</w:t>
      </w:r>
      <w:r w:rsidR="00B541F2">
        <w:t>, 0f) tức là ta tạo ra một thao tác hành động có vector vận tốc là Vector3(0f, jumpSpeed, 0f). Do nhân vật di chuyển thẳng đứng mà ta lại muốn dịch chuyển theo phương thẳng đứng nên hệ số góc của nó là 0 mà cos(0</w:t>
      </w:r>
      <w:r w:rsidR="00B541F2" w:rsidRPr="00B541F2">
        <w:rPr>
          <w:vertAlign w:val="superscript"/>
        </w:rPr>
        <w:t>o</w:t>
      </w:r>
      <w:r w:rsidR="00FB4BE6">
        <w:t>) = 1 vì vậy độ lớn của vận tốc mà ta muốn tính sẽ bằng chính độ lớn của vector vận tốc mà ta đã gán. Dễ hiểu hơn đó là nhân vật sẽ di chuyển theo hướng của vector vận tốc và di chuyển với độ lớn vận tốc bằng chính độ lớn của vector.</w:t>
      </w:r>
    </w:p>
    <w:p w14:paraId="582523A4" w14:textId="2AAF0402" w:rsidR="009E4C55" w:rsidRDefault="009E4C55" w:rsidP="009E4C55">
      <w:pPr>
        <w:pStyle w:val="Tiumccp2"/>
      </w:pPr>
      <w:bookmarkStart w:id="48" w:name="_Toc507759770"/>
      <w:r>
        <w:t>2.3.3 Tạo khung nhìn cho nhân vật</w:t>
      </w:r>
      <w:bookmarkEnd w:id="48"/>
    </w:p>
    <w:p w14:paraId="17397FE5" w14:textId="6F684AF6" w:rsidR="007C0073" w:rsidRDefault="007C0073" w:rsidP="007C0073">
      <w:pPr>
        <w:pStyle w:val="Nidungvnbn"/>
      </w:pPr>
      <w:r>
        <w:t>Camera là một công cụ giúp người chơi có thể thấy những gì xảy ra trong trò chơi. Nó giống như máy quay phim ngoài đời thực. Bản chất mắt của con người chính là một máy quay phim do tự nhiên tạo ra. Vì thế ta sẽ tạo “mắt” cho nhân vật người chơi bằng cách gắn Camera lên người chơi, khi đó nhân vật di chuyển đến đâu thì camera đi theo đó, giúp người chơi có thể thấy được những gì mà nhân vật người chơi thấy.</w:t>
      </w:r>
    </w:p>
    <w:p w14:paraId="2AE366A3" w14:textId="6CB75490" w:rsidR="009E4C55" w:rsidRDefault="009E4C55" w:rsidP="009E4C55">
      <w:pPr>
        <w:pStyle w:val="Tiumccp2"/>
      </w:pPr>
      <w:bookmarkStart w:id="49" w:name="_Toc507759771"/>
      <w:r>
        <w:t>2.3.4 Xây dựng hoạt động bắn cho nhân vật</w:t>
      </w:r>
      <w:bookmarkEnd w:id="49"/>
    </w:p>
    <w:p w14:paraId="451EB324" w14:textId="2D5F2692" w:rsidR="00BA6E3D" w:rsidRDefault="00BA6E3D" w:rsidP="00D13DFE">
      <w:pPr>
        <w:pStyle w:val="Nidungvnbn"/>
      </w:pPr>
      <w:r>
        <w:lastRenderedPageBreak/>
        <w:t>Bước tiếp theo, ta sẽ tiến hành đi xây dựng thao tác bắn cho nhân vật.</w:t>
      </w:r>
    </w:p>
    <w:p w14:paraId="503415AB" w14:textId="547FC7BE" w:rsidR="00D13DFE" w:rsidRDefault="00BA6E3D" w:rsidP="00D13DFE">
      <w:pPr>
        <w:pStyle w:val="Nidungvnbn"/>
      </w:pPr>
      <w:r>
        <w:t>Đầu tiên, ta sẽ xét xem người dùng có bấm nút bằng không bằng cách dùng hàm kiểm tra dữ liệu đầu vào của Unity.</w:t>
      </w:r>
    </w:p>
    <w:p w14:paraId="18F98004" w14:textId="5D836E41" w:rsidR="00BA6E3D" w:rsidRDefault="00EA002B" w:rsidP="00EA002B">
      <w:pPr>
        <w:pStyle w:val="Nidungvnbn"/>
        <w:jc w:val="center"/>
      </w:pPr>
      <w:r>
        <w:rPr>
          <w:noProof/>
        </w:rPr>
        <w:drawing>
          <wp:inline distT="0" distB="0" distL="0" distR="0" wp14:anchorId="113CD73A" wp14:editId="6619743B">
            <wp:extent cx="2171700" cy="20002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71700" cy="200025"/>
                    </a:xfrm>
                    <a:prstGeom prst="rect">
                      <a:avLst/>
                    </a:prstGeom>
                  </pic:spPr>
                </pic:pic>
              </a:graphicData>
            </a:graphic>
          </wp:inline>
        </w:drawing>
      </w:r>
    </w:p>
    <w:p w14:paraId="1629A941" w14:textId="6A2305C4" w:rsidR="00EA002B" w:rsidRDefault="00EA002B" w:rsidP="00EA002B">
      <w:pPr>
        <w:pStyle w:val="Caption"/>
      </w:pPr>
      <w:bookmarkStart w:id="50" w:name="_Toc507759828"/>
      <w:r>
        <w:t>Hình 2.12 Kiểm tra xem người dùng có thực hiện bắn hay không</w:t>
      </w:r>
      <w:bookmarkEnd w:id="50"/>
    </w:p>
    <w:p w14:paraId="5CA1289D" w14:textId="034602E3" w:rsidR="00EA002B" w:rsidRDefault="00952CB9" w:rsidP="00D13DFE">
      <w:pPr>
        <w:pStyle w:val="Nidungvnbn"/>
      </w:pPr>
      <w:r>
        <w:t>Nếu thỏa mãn điều kiện ta sẽ tiến hành lập trình thao tác bắn đạn.</w:t>
      </w:r>
    </w:p>
    <w:p w14:paraId="2FE96BF3" w14:textId="020D4954" w:rsidR="00952CB9" w:rsidRDefault="00580B47" w:rsidP="00D13DFE">
      <w:pPr>
        <w:pStyle w:val="Nidungvnbn"/>
      </w:pPr>
      <w:r>
        <w:t>Trước hết ta cần phải tìm hiểu khái niệm mới đó là Coroutine.</w:t>
      </w:r>
    </w:p>
    <w:p w14:paraId="11293FED" w14:textId="5DAE64E5" w:rsidR="00580B47" w:rsidRDefault="00580B47" w:rsidP="00580B47">
      <w:pPr>
        <w:pStyle w:val="Nidungvnbn"/>
      </w:pPr>
      <w:r>
        <w:t>Khi ta thực thi một hàm, hàm đó sẽ được xử lý hoàn toàn trước khi trả về một giá trị. Điều đó có nghĩa là dù hàm có phức tạp đến mấy cũng sẽ được xử lý trong duy nhất một vòng lặp của chương trình. Do đó, các hàm dạng này không thể được sử dụng để xử lý các hiệu ứng, animation hoặc các sự kiện diễn ra trong nhiều thời gian.</w:t>
      </w:r>
    </w:p>
    <w:p w14:paraId="55ED47C3" w14:textId="77777777" w:rsidR="006426C3" w:rsidRDefault="006426C3" w:rsidP="00580B47">
      <w:pPr>
        <w:pStyle w:val="Nidungvnbn"/>
      </w:pPr>
      <w:r w:rsidRPr="006426C3">
        <w:t xml:space="preserve">Trong chương trình máy tính, </w:t>
      </w:r>
      <w:r>
        <w:t>entry point</w:t>
      </w:r>
      <w:r w:rsidRPr="006426C3">
        <w:t xml:space="preserve"> là </w:t>
      </w:r>
      <w:r>
        <w:t>một điểm mà</w:t>
      </w:r>
      <w:r w:rsidRPr="006426C3">
        <w:t xml:space="preserve"> tại đó bộ vi xử lý nhập vào một chương trình hoặc một đoạn mã và </w:t>
      </w:r>
      <w:r>
        <w:t>bắt đầu</w:t>
      </w:r>
      <w:r w:rsidRPr="006426C3">
        <w:t xml:space="preserve"> thực </w:t>
      </w:r>
      <w:r>
        <w:t>thi đoạn mã hay chương trình đó</w:t>
      </w:r>
      <w:r w:rsidRPr="006426C3">
        <w:t xml:space="preserve">. </w:t>
      </w:r>
    </w:p>
    <w:p w14:paraId="76861639" w14:textId="3DEEC2F5" w:rsidR="00580B47" w:rsidRDefault="00580B47" w:rsidP="00580B47">
      <w:pPr>
        <w:pStyle w:val="Nidungvnbn"/>
      </w:pPr>
      <w:r>
        <w:t>Coroutine là một thành phần của chương trình máy tính giúp chúng ta tạo ra các tiến trình con độc lập, bằng cách cho phép tại một vị trí có thể có nhiều </w:t>
      </w:r>
      <w:r w:rsidRPr="00580B47">
        <w:t>entry point</w:t>
      </w:r>
      <w:r>
        <w:t> hoạt động trong cùng thời điểm. Trong Unity, Coroutine được sử dụng để bắt đầu một tiến trình độc lập với hàm Update và được gọi một lần duy nhất. Unity sẽ tự động quản lý tiến trình này cho đến khi nó kết thúc và được giải phóng.</w:t>
      </w:r>
    </w:p>
    <w:p w14:paraId="0BBA1629" w14:textId="05DC5464" w:rsidR="00B42EDC" w:rsidRDefault="00B42EDC" w:rsidP="00580B47">
      <w:pPr>
        <w:pStyle w:val="Nidungvnbn"/>
      </w:pPr>
      <w:r>
        <w:t>Ta có thể hình dung việc bắn súng liên tục cũng vậy. Khi ta bắn súng liên hoàn đạn sẽ bay ra theo một chuỗi không ngừng. Vì vậy ta sẽ áp dụng tính Coroutine để tạo ra một chuỗi hình ảnh đạn bay.</w:t>
      </w:r>
    </w:p>
    <w:p w14:paraId="34C1DF2C" w14:textId="12998AC7" w:rsidR="00580B47" w:rsidRDefault="00B42EDC" w:rsidP="00D13DFE">
      <w:pPr>
        <w:pStyle w:val="Nidungvnbn"/>
      </w:pPr>
      <w:r>
        <w:t>Nhưng trước khi bắn, ta phải kiểm tra súng còn đạn hay không bằng cách viết lệnh để kiểm tra số lượng đạn.</w:t>
      </w:r>
    </w:p>
    <w:p w14:paraId="276DAB98" w14:textId="661DDC4F" w:rsidR="00B42EDC" w:rsidRDefault="00B42EDC" w:rsidP="00B42EDC">
      <w:pPr>
        <w:pStyle w:val="Nidungvnbn"/>
        <w:jc w:val="center"/>
      </w:pPr>
      <w:r>
        <w:rPr>
          <w:noProof/>
        </w:rPr>
        <w:drawing>
          <wp:inline distT="0" distB="0" distL="0" distR="0" wp14:anchorId="5EE11815" wp14:editId="7C65D13D">
            <wp:extent cx="1304925" cy="17145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304925" cy="171450"/>
                    </a:xfrm>
                    <a:prstGeom prst="rect">
                      <a:avLst/>
                    </a:prstGeom>
                  </pic:spPr>
                </pic:pic>
              </a:graphicData>
            </a:graphic>
          </wp:inline>
        </w:drawing>
      </w:r>
    </w:p>
    <w:p w14:paraId="2299BDE2" w14:textId="775FB7B5" w:rsidR="00B42EDC" w:rsidRDefault="00B42EDC" w:rsidP="00B42EDC">
      <w:pPr>
        <w:pStyle w:val="Caption"/>
      </w:pPr>
      <w:bookmarkStart w:id="51" w:name="_Toc507759829"/>
      <w:r>
        <w:t>Hình 2.13 Lệnh kiểm tra số lượng đạn hiện thời</w:t>
      </w:r>
      <w:bookmarkEnd w:id="51"/>
    </w:p>
    <w:p w14:paraId="5A33B91A" w14:textId="1ACDF5F3" w:rsidR="00B42EDC" w:rsidRDefault="00B42EDC" w:rsidP="00B42EDC">
      <w:pPr>
        <w:pStyle w:val="Nidungvnbn"/>
      </w:pPr>
      <w:r>
        <w:t>Nếu hết đạn ta sẽ thực hiện việc thay đạn (sẽ nói rõ ở phần 2.3.5).</w:t>
      </w:r>
    </w:p>
    <w:p w14:paraId="6A611C81" w14:textId="3E00FE50" w:rsidR="00B42EDC" w:rsidRDefault="00B42EDC" w:rsidP="00B42EDC">
      <w:pPr>
        <w:pStyle w:val="Nidungvnbn"/>
      </w:pPr>
      <w:r>
        <w:lastRenderedPageBreak/>
        <w:t>Nếu không thỏa, ta sẽ bắt đầu việc bắn đạn.</w:t>
      </w:r>
    </w:p>
    <w:p w14:paraId="47291AA7" w14:textId="728C68BF" w:rsidR="00B42EDC" w:rsidRDefault="00513C16" w:rsidP="00513C16">
      <w:pPr>
        <w:pStyle w:val="Nidungvnbn"/>
        <w:jc w:val="center"/>
      </w:pPr>
      <w:r>
        <w:rPr>
          <w:noProof/>
        </w:rPr>
        <w:drawing>
          <wp:inline distT="0" distB="0" distL="0" distR="0" wp14:anchorId="13D8AD1F" wp14:editId="7A763482">
            <wp:extent cx="3971925" cy="1409700"/>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71925" cy="1409700"/>
                    </a:xfrm>
                    <a:prstGeom prst="rect">
                      <a:avLst/>
                    </a:prstGeom>
                  </pic:spPr>
                </pic:pic>
              </a:graphicData>
            </a:graphic>
          </wp:inline>
        </w:drawing>
      </w:r>
    </w:p>
    <w:p w14:paraId="0F9B6AF7" w14:textId="77951550" w:rsidR="00513C16" w:rsidRDefault="00513C16" w:rsidP="00513C16">
      <w:pPr>
        <w:pStyle w:val="Caption"/>
      </w:pPr>
      <w:bookmarkStart w:id="52" w:name="_Toc507759830"/>
      <w:r>
        <w:t>Hình 2.14 Đoạn lệnh thực hiện bắn đạn</w:t>
      </w:r>
      <w:bookmarkEnd w:id="52"/>
    </w:p>
    <w:p w14:paraId="2D5F88E9" w14:textId="1AB33DDA" w:rsidR="00513C16" w:rsidRDefault="009572FC" w:rsidP="00B42EDC">
      <w:pPr>
        <w:pStyle w:val="Nidungvnbn"/>
      </w:pPr>
      <w:r>
        <w:t>Đầu tiên, ta sẽ bật nòng lên bằng cách gọi lệnh SetActive(true). Cứ mỗi lần bắn sẽ phải tốn 1 viên đạn vì vậy ta sẽ trừ số lượng đạn đi 1 bằng lệnh curBullet--;</w:t>
      </w:r>
    </w:p>
    <w:p w14:paraId="0394460E" w14:textId="1C130E4D" w:rsidR="009572FC" w:rsidRDefault="009572FC" w:rsidP="00B42EDC">
      <w:pPr>
        <w:pStyle w:val="Nidungvnbn"/>
      </w:pPr>
      <w:r>
        <w:t>Tiếp đến ta sẽ hiện thị số lượng đạn hiện hành lên UI cho người chơi biết bằng hàm DisplayBulletText();</w:t>
      </w:r>
    </w:p>
    <w:p w14:paraId="22185F24" w14:textId="18940410" w:rsidR="009572FC" w:rsidRDefault="009572FC" w:rsidP="00B42EDC">
      <w:pPr>
        <w:pStyle w:val="Nidungvnbn"/>
      </w:pPr>
      <w:r>
        <w:t>Tiếp tục ta sẽ tạo chuỗi coroutine bằng cách gọi hàm WaitShoot(0.1f);</w:t>
      </w:r>
    </w:p>
    <w:p w14:paraId="016CA92A" w14:textId="23A117E1" w:rsidR="009572FC" w:rsidRDefault="009572FC" w:rsidP="00B42EDC">
      <w:pPr>
        <w:pStyle w:val="Nidungvnbn"/>
      </w:pPr>
      <w:r>
        <w:t>Hàm WaitShoot(0.1f) như sau:</w:t>
      </w:r>
    </w:p>
    <w:p w14:paraId="761DC6BC" w14:textId="48AD9F01" w:rsidR="009572FC" w:rsidRDefault="009572FC" w:rsidP="009572FC">
      <w:pPr>
        <w:pStyle w:val="Nidungvnbn"/>
        <w:jc w:val="center"/>
      </w:pPr>
      <w:r>
        <w:rPr>
          <w:noProof/>
        </w:rPr>
        <w:drawing>
          <wp:inline distT="0" distB="0" distL="0" distR="0" wp14:anchorId="1B51EB84" wp14:editId="30C4F302">
            <wp:extent cx="3514725" cy="92392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14725" cy="923925"/>
                    </a:xfrm>
                    <a:prstGeom prst="rect">
                      <a:avLst/>
                    </a:prstGeom>
                  </pic:spPr>
                </pic:pic>
              </a:graphicData>
            </a:graphic>
          </wp:inline>
        </w:drawing>
      </w:r>
    </w:p>
    <w:p w14:paraId="47B9D137" w14:textId="49289AD3" w:rsidR="009572FC" w:rsidRDefault="009572FC" w:rsidP="009572FC">
      <w:pPr>
        <w:pStyle w:val="Caption"/>
      </w:pPr>
      <w:bookmarkStart w:id="53" w:name="_Toc507759831"/>
      <w:r>
        <w:t>Hình 2.15 Hàm tạo khoảng cách thời gian bắn giữa 2 viên đạn</w:t>
      </w:r>
      <w:bookmarkEnd w:id="53"/>
    </w:p>
    <w:p w14:paraId="35C87236" w14:textId="6AC3A1C2" w:rsidR="009572FC" w:rsidRDefault="00A7074F" w:rsidP="00B42EDC">
      <w:pPr>
        <w:pStyle w:val="Nidungvnbn"/>
      </w:pPr>
      <w:r>
        <w:t>Ta gặp ngay từ khóa khái niệm mới đó là yield. Vậy yield là gì?</w:t>
      </w:r>
    </w:p>
    <w:p w14:paraId="2F9755AA" w14:textId="77777777" w:rsidR="000B5185" w:rsidRPr="000B5185" w:rsidRDefault="000B5185" w:rsidP="000B5185">
      <w:pPr>
        <w:pStyle w:val="Nidungvnbn"/>
      </w:pPr>
      <w:r w:rsidRPr="000B5185">
        <w:t>Từ khoá </w:t>
      </w:r>
      <w:r w:rsidRPr="000B5185">
        <w:rPr>
          <w:rStyle w:val="articlehighlight"/>
        </w:rPr>
        <w:t>yield </w:t>
      </w:r>
      <w:r w:rsidRPr="000B5185">
        <w:t>được ứng dụng nhiều trong các ngôn ngữ lập trình. </w:t>
      </w:r>
      <w:r w:rsidRPr="000B5185">
        <w:rPr>
          <w:rStyle w:val="articlehighlight"/>
        </w:rPr>
        <w:t>yield </w:t>
      </w:r>
      <w:r w:rsidRPr="000B5185">
        <w:t>là một tín hiệu để báo hiệu cho trình biên dịch biết đoạn code hay hàm chứa nó chính là một khối lặp, mặc dù không sử dụng các cú pháp thông thường đã biết. </w:t>
      </w:r>
      <w:r w:rsidRPr="000B5185">
        <w:rPr>
          <w:rStyle w:val="articlehighlight"/>
        </w:rPr>
        <w:t>yield </w:t>
      </w:r>
      <w:r w:rsidRPr="000B5185">
        <w:t>sẽ kết hợp với </w:t>
      </w:r>
      <w:r w:rsidRPr="000B5185">
        <w:rPr>
          <w:rStyle w:val="articlehighlight"/>
        </w:rPr>
        <w:t>return</w:t>
      </w:r>
      <w:r w:rsidRPr="000B5185">
        <w:t>, cho phép trả về các giá trị của khối lặp đó, đồng thời có thể quay trở lại khối lặp trong những lần lặp tiếp theo.</w:t>
      </w:r>
    </w:p>
    <w:p w14:paraId="5BBE308D" w14:textId="77777777" w:rsidR="000B5185" w:rsidRPr="000B5185" w:rsidRDefault="000B5185" w:rsidP="000B5185">
      <w:pPr>
        <w:pStyle w:val="Nidungvnbn"/>
      </w:pPr>
      <w:r w:rsidRPr="000B5185">
        <w:rPr>
          <w:rStyle w:val="articlehighlight"/>
        </w:rPr>
        <w:t>yield return</w:t>
      </w:r>
      <w:r w:rsidRPr="000B5185">
        <w:t xml:space="preserve"> sẽ không kết thúc phương thức chứa nó mà vẫn tiếp tục chạy cho đến khi thực thi xong lệnh cuối cùng của khối lặp. Muốn kết thúc phương thức, ta sử </w:t>
      </w:r>
      <w:r w:rsidRPr="000B5185">
        <w:lastRenderedPageBreak/>
        <w:t>dụng </w:t>
      </w:r>
      <w:r w:rsidRPr="000B5185">
        <w:rPr>
          <w:rStyle w:val="articlehighlight"/>
        </w:rPr>
        <w:t>yield break</w:t>
      </w:r>
      <w:r w:rsidRPr="000B5185">
        <w:t>. Phương thức chứa </w:t>
      </w:r>
      <w:r w:rsidRPr="000B5185">
        <w:rPr>
          <w:rStyle w:val="articlehighlight"/>
        </w:rPr>
        <w:t>yield </w:t>
      </w:r>
      <w:r w:rsidRPr="000B5185">
        <w:t>có kiểu trả về là </w:t>
      </w:r>
      <w:r w:rsidRPr="000B5185">
        <w:rPr>
          <w:rStyle w:val="articlehighlight"/>
        </w:rPr>
        <w:t>IEnumerator</w:t>
      </w:r>
      <w:r w:rsidRPr="000B5185">
        <w:t>, được sử dụng nhằm tạo ra một Coroutine.</w:t>
      </w:r>
    </w:p>
    <w:p w14:paraId="6E2178D3" w14:textId="366F9E5A" w:rsidR="00A7074F" w:rsidRDefault="000B5185" w:rsidP="000B5185">
      <w:pPr>
        <w:pStyle w:val="Nidungvnbn"/>
      </w:pPr>
      <w:r>
        <w:t xml:space="preserve">Lệnh yield này sẽ lặp hàm WaitForSeconds() để khiến chương trình chờ một khoảng thời gian, khi hết đúng bằng thời gian được truyền vào, hàm này sẽ kết thúc và cho phép chương trình chạy tiếp. Giá trị time ta truyền vào tức là ta muốn thời gian chờ giữa 2 viên đạn được bắn ra trong chuỗi đạn </w:t>
      </w:r>
      <w:r w:rsidR="00456689">
        <w:t xml:space="preserve">hoặc giữa hành động bắn đạn với hành động khác </w:t>
      </w:r>
      <w:r>
        <w:t xml:space="preserve">có khoảng cách là 0.1 s. Kiểu trả về của hàm WaitShoot(time) là IEnumerator là kiểu cho phép hỗ trợ tạo ra một chuỗi </w:t>
      </w:r>
      <w:r w:rsidR="00456689">
        <w:t>hành động</w:t>
      </w:r>
      <w:r>
        <w:t>.</w:t>
      </w:r>
    </w:p>
    <w:p w14:paraId="3DCDD035" w14:textId="26633948" w:rsidR="000B5185" w:rsidRDefault="000B5185" w:rsidP="000B5185">
      <w:pPr>
        <w:pStyle w:val="Nidungvnbn"/>
      </w:pPr>
      <w:r>
        <w:t xml:space="preserve">Như vậy sau khi thực hiện hàm WaitShoot(time) ta đã có </w:t>
      </w:r>
      <w:r w:rsidR="00456689">
        <w:t xml:space="preserve">thể tạo </w:t>
      </w:r>
      <w:r>
        <w:t>được một chuỗi đạn mà trong đó 2 viên đạn được bắn ra có thời gian cách nhau là 0.1s</w:t>
      </w:r>
      <w:r w:rsidR="00456689">
        <w:t xml:space="preserve"> (nếu ta bắn liên hoàn)</w:t>
      </w:r>
      <w:r>
        <w:t>.</w:t>
      </w:r>
    </w:p>
    <w:p w14:paraId="443F0EBC" w14:textId="7798F4A5" w:rsidR="000B5185" w:rsidRPr="000B5185" w:rsidRDefault="000B5185" w:rsidP="000B5185">
      <w:pPr>
        <w:pStyle w:val="Nidungvnbn"/>
      </w:pPr>
      <w:r>
        <w:t>Cuối cùng</w:t>
      </w:r>
      <w:r w:rsidR="00635CCA">
        <w:t>, ta gọi hàm StartCoroutine(coroutine) để chạy chuỗi đạn ta vừa mới tạo ra.</w:t>
      </w:r>
    </w:p>
    <w:p w14:paraId="48D175C1" w14:textId="7905C58E" w:rsidR="009E4C55" w:rsidRDefault="009E4C55" w:rsidP="009E4C55">
      <w:pPr>
        <w:pStyle w:val="Tiumccp2"/>
      </w:pPr>
      <w:bookmarkStart w:id="54" w:name="_Toc507759772"/>
      <w:r>
        <w:t>2.3.5 Xây dựng hoạt động nạp đạn cho nhân vật</w:t>
      </w:r>
      <w:bookmarkEnd w:id="54"/>
    </w:p>
    <w:p w14:paraId="6D78C8C0" w14:textId="4E229C3D" w:rsidR="00BA6E3D" w:rsidRDefault="00892B03" w:rsidP="00B516AF">
      <w:pPr>
        <w:pStyle w:val="Nidungvnbn"/>
      </w:pPr>
      <w:r>
        <w:t>Ta thực hiện, việc nạp đạn bằng 2 dòng lệnh sau:</w:t>
      </w:r>
    </w:p>
    <w:p w14:paraId="20D0BC5C" w14:textId="2F5C5975" w:rsidR="00892B03" w:rsidRDefault="00892B03" w:rsidP="00892B03">
      <w:pPr>
        <w:pStyle w:val="Nidungvnbn"/>
        <w:jc w:val="center"/>
      </w:pPr>
      <w:r>
        <w:rPr>
          <w:noProof/>
        </w:rPr>
        <w:drawing>
          <wp:inline distT="0" distB="0" distL="0" distR="0" wp14:anchorId="3640E4DD" wp14:editId="7298B81E">
            <wp:extent cx="2009775" cy="333375"/>
            <wp:effectExtent l="0" t="0" r="9525"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09775" cy="333375"/>
                    </a:xfrm>
                    <a:prstGeom prst="rect">
                      <a:avLst/>
                    </a:prstGeom>
                  </pic:spPr>
                </pic:pic>
              </a:graphicData>
            </a:graphic>
          </wp:inline>
        </w:drawing>
      </w:r>
    </w:p>
    <w:p w14:paraId="04E0AB5C" w14:textId="1459F41D" w:rsidR="00892B03" w:rsidRDefault="00892B03" w:rsidP="00892B03">
      <w:pPr>
        <w:pStyle w:val="Caption"/>
      </w:pPr>
      <w:bookmarkStart w:id="55" w:name="_Toc507759832"/>
      <w:r>
        <w:t>Hình 2.16 Thực hiện nạp đạn</w:t>
      </w:r>
      <w:bookmarkEnd w:id="55"/>
    </w:p>
    <w:p w14:paraId="4A0F394C" w14:textId="7925AE76" w:rsidR="00456689" w:rsidRDefault="00456689" w:rsidP="00B516AF">
      <w:pPr>
        <w:pStyle w:val="Nidungvnbn"/>
      </w:pPr>
      <w:r>
        <w:t>Ở đây ta gọi hàm WaitReload(3.0f) để tạo hành động nạp đạn</w:t>
      </w:r>
    </w:p>
    <w:p w14:paraId="59F6C72A" w14:textId="4314CACC" w:rsidR="00892B03" w:rsidRDefault="00456689" w:rsidP="00B516AF">
      <w:pPr>
        <w:pStyle w:val="Nidungvnbn"/>
      </w:pPr>
      <w:r>
        <w:t>Cấu trúc của hàm WaitReload(time) như sau:</w:t>
      </w:r>
    </w:p>
    <w:p w14:paraId="0FB4DFA2" w14:textId="60DCBEE3" w:rsidR="00456689" w:rsidRDefault="00456689" w:rsidP="00456689">
      <w:pPr>
        <w:pStyle w:val="Nidungvnbn"/>
        <w:jc w:val="center"/>
      </w:pPr>
      <w:r>
        <w:rPr>
          <w:noProof/>
        </w:rPr>
        <w:lastRenderedPageBreak/>
        <w:drawing>
          <wp:inline distT="0" distB="0" distL="0" distR="0" wp14:anchorId="2F5DEB36" wp14:editId="411547EA">
            <wp:extent cx="4410075" cy="217170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10075" cy="2171700"/>
                    </a:xfrm>
                    <a:prstGeom prst="rect">
                      <a:avLst/>
                    </a:prstGeom>
                  </pic:spPr>
                </pic:pic>
              </a:graphicData>
            </a:graphic>
          </wp:inline>
        </w:drawing>
      </w:r>
    </w:p>
    <w:p w14:paraId="0F93FAC9" w14:textId="219FA565" w:rsidR="00456689" w:rsidRDefault="00456689" w:rsidP="00F93169">
      <w:pPr>
        <w:pStyle w:val="Caption"/>
      </w:pPr>
      <w:bookmarkStart w:id="56" w:name="_Toc507759833"/>
      <w:r>
        <w:t>Hình 2.17 Cấu trúc hàm WaitReload</w:t>
      </w:r>
      <w:bookmarkEnd w:id="56"/>
    </w:p>
    <w:p w14:paraId="0498D76E" w14:textId="18A68E6D" w:rsidR="00456689" w:rsidRDefault="00F93169" w:rsidP="00B516AF">
      <w:pPr>
        <w:pStyle w:val="Nidungvnbn"/>
      </w:pPr>
      <w:r>
        <w:t xml:space="preserve">Ta cũng tương tự tạo thời gian chờ </w:t>
      </w:r>
      <w:r w:rsidR="00EB2A24">
        <w:t>thao tác nạp đạn của nhân vật là 3.0 s.</w:t>
      </w:r>
    </w:p>
    <w:p w14:paraId="48B2A7FD" w14:textId="5EA7D848" w:rsidR="00EB2A24" w:rsidRDefault="00EB2A24" w:rsidP="00B516AF">
      <w:pPr>
        <w:pStyle w:val="Nidungvnbn"/>
      </w:pPr>
      <w:r>
        <w:t>Sau đó ta thực hiện hành động nạp đạn bằng lệnh StartCoroutine(coroutine).</w:t>
      </w:r>
    </w:p>
    <w:p w14:paraId="354ABFFC" w14:textId="2F7253C9" w:rsidR="007D49B0" w:rsidRDefault="007D49B0" w:rsidP="004746FC">
      <w:pPr>
        <w:pStyle w:val="Tiumccp1"/>
      </w:pPr>
      <w:bookmarkStart w:id="57" w:name="_Toc507759773"/>
      <w:r>
        <w:t>2.4 Chi tiết về kẻ thù</w:t>
      </w:r>
      <w:bookmarkEnd w:id="57"/>
    </w:p>
    <w:p w14:paraId="500521F5" w14:textId="3C82F79F" w:rsidR="005B5BF5" w:rsidRDefault="005B5BF5" w:rsidP="005B5BF5">
      <w:pPr>
        <w:pStyle w:val="Tiumccp2"/>
      </w:pPr>
      <w:bookmarkStart w:id="58" w:name="_Toc507759774"/>
      <w:r>
        <w:t>2.4.1 Cụ thể từng loại zombie</w:t>
      </w:r>
      <w:bookmarkEnd w:id="58"/>
    </w:p>
    <w:p w14:paraId="0762502E" w14:textId="5A2ADE2B" w:rsidR="00952CB9" w:rsidRDefault="006F2476" w:rsidP="00952CB9">
      <w:pPr>
        <w:pStyle w:val="Nidungvnbn"/>
      </w:pPr>
      <w:r>
        <w:t>Trò chơi có tất cả là 7 loại zombie.</w:t>
      </w:r>
    </w:p>
    <w:p w14:paraId="399A0D2F" w14:textId="15C6B7CF" w:rsidR="006F2476" w:rsidRDefault="006F2476" w:rsidP="00952CB9">
      <w:pPr>
        <w:pStyle w:val="Nidungvnbn"/>
      </w:pPr>
      <w:r>
        <w:t>Đầu tiên là ZombieAA.</w:t>
      </w:r>
    </w:p>
    <w:p w14:paraId="03864955" w14:textId="2AE392DB" w:rsidR="006F2476" w:rsidRDefault="006F2476" w:rsidP="00952CB9">
      <w:pPr>
        <w:pStyle w:val="Nidungvnbn"/>
      </w:pPr>
      <w:r>
        <w:t>ZombieAA có các tham số như sau:</w:t>
      </w:r>
    </w:p>
    <w:p w14:paraId="77859B2B" w14:textId="127FC03C" w:rsidR="006F2476" w:rsidRDefault="006F2476" w:rsidP="006F2476">
      <w:pPr>
        <w:pStyle w:val="Nidungvnbn"/>
        <w:numPr>
          <w:ilvl w:val="0"/>
          <w:numId w:val="40"/>
        </w:numPr>
      </w:pPr>
      <w:r>
        <w:t>health (máu): 200</w:t>
      </w:r>
    </w:p>
    <w:p w14:paraId="49FE85F4" w14:textId="0AE9AA4F" w:rsidR="006F2476" w:rsidRDefault="006F2476" w:rsidP="006F2476">
      <w:pPr>
        <w:pStyle w:val="Nidungvnbn"/>
        <w:numPr>
          <w:ilvl w:val="0"/>
          <w:numId w:val="40"/>
        </w:numPr>
      </w:pPr>
      <w:r>
        <w:t>rangeFollow (khoảng cách phát hiện người chơi): 25</w:t>
      </w:r>
    </w:p>
    <w:p w14:paraId="41374B0D" w14:textId="05D0EE1E" w:rsidR="006F2476" w:rsidRDefault="006F2476" w:rsidP="006F2476">
      <w:pPr>
        <w:pStyle w:val="Nidungvnbn"/>
        <w:numPr>
          <w:ilvl w:val="0"/>
          <w:numId w:val="40"/>
        </w:numPr>
      </w:pPr>
      <w:r>
        <w:t>rangeAttack (khoảng cách với tới và đánh người chơi): 2.8</w:t>
      </w:r>
    </w:p>
    <w:p w14:paraId="3B4BAE72" w14:textId="0C7F5BAD" w:rsidR="006F2476" w:rsidRDefault="006F2476" w:rsidP="006F2476">
      <w:pPr>
        <w:pStyle w:val="Nidungvnbn"/>
        <w:numPr>
          <w:ilvl w:val="0"/>
          <w:numId w:val="40"/>
        </w:numPr>
      </w:pPr>
      <w:r>
        <w:t>Damage (chỉ số tấn công): 2</w:t>
      </w:r>
    </w:p>
    <w:p w14:paraId="0CECBF83" w14:textId="03801DDB" w:rsidR="006F2476" w:rsidRDefault="006F2476" w:rsidP="006F2476">
      <w:pPr>
        <w:pStyle w:val="Nidungvnbn"/>
        <w:numPr>
          <w:ilvl w:val="0"/>
          <w:numId w:val="40"/>
        </w:numPr>
      </w:pPr>
      <w:r>
        <w:t>Mô hình của ZombieAA:</w:t>
      </w:r>
    </w:p>
    <w:p w14:paraId="40DDD677" w14:textId="0A9C63A1" w:rsidR="006F2476" w:rsidRDefault="006F2476" w:rsidP="006F2476">
      <w:pPr>
        <w:pStyle w:val="Nidungvnbn"/>
        <w:jc w:val="center"/>
      </w:pPr>
      <w:r>
        <w:rPr>
          <w:noProof/>
        </w:rPr>
        <w:lastRenderedPageBreak/>
        <w:drawing>
          <wp:inline distT="0" distB="0" distL="0" distR="0" wp14:anchorId="3D57D817" wp14:editId="6C813042">
            <wp:extent cx="1676061" cy="2352675"/>
            <wp:effectExtent l="0" t="0" r="63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687547" cy="2368798"/>
                    </a:xfrm>
                    <a:prstGeom prst="rect">
                      <a:avLst/>
                    </a:prstGeom>
                  </pic:spPr>
                </pic:pic>
              </a:graphicData>
            </a:graphic>
          </wp:inline>
        </w:drawing>
      </w:r>
    </w:p>
    <w:p w14:paraId="2CA6D275" w14:textId="6CA33E81" w:rsidR="006F2476" w:rsidRDefault="006F2476" w:rsidP="006F2476">
      <w:pPr>
        <w:pStyle w:val="Caption"/>
      </w:pPr>
      <w:bookmarkStart w:id="59" w:name="_Toc507759834"/>
      <w:r>
        <w:t>Hình 2.18 Mô hình ZombieAA</w:t>
      </w:r>
      <w:bookmarkEnd w:id="59"/>
    </w:p>
    <w:p w14:paraId="4DA1C2F0" w14:textId="25234AD6" w:rsidR="006F2476" w:rsidRDefault="006F2476" w:rsidP="00952CB9">
      <w:pPr>
        <w:pStyle w:val="Nidungvnbn"/>
      </w:pPr>
      <w:r>
        <w:t>Zombie loại thứ 2 là ZombieA.</w:t>
      </w:r>
    </w:p>
    <w:p w14:paraId="6EA57B10" w14:textId="51AC4732" w:rsidR="006F2476" w:rsidRDefault="006F2476" w:rsidP="00952CB9">
      <w:pPr>
        <w:pStyle w:val="Nidungvnbn"/>
      </w:pPr>
      <w:r>
        <w:t>ZombieA có các tham số như sau:</w:t>
      </w:r>
    </w:p>
    <w:p w14:paraId="07434A85" w14:textId="68C34A05" w:rsidR="006F2476" w:rsidRDefault="006F2476" w:rsidP="006F2476">
      <w:pPr>
        <w:pStyle w:val="Nidungvnbn"/>
        <w:numPr>
          <w:ilvl w:val="0"/>
          <w:numId w:val="40"/>
        </w:numPr>
      </w:pPr>
      <w:r>
        <w:t>health (máu): 250</w:t>
      </w:r>
    </w:p>
    <w:p w14:paraId="3B8E9181" w14:textId="77777777" w:rsidR="006F2476" w:rsidRDefault="006F2476" w:rsidP="006F2476">
      <w:pPr>
        <w:pStyle w:val="Nidungvnbn"/>
        <w:numPr>
          <w:ilvl w:val="0"/>
          <w:numId w:val="40"/>
        </w:numPr>
      </w:pPr>
      <w:r>
        <w:t>rangeFollow (khoảng cách phát hiện người chơi): 25</w:t>
      </w:r>
    </w:p>
    <w:p w14:paraId="6770DCC0" w14:textId="77777777" w:rsidR="006F2476" w:rsidRDefault="006F2476" w:rsidP="006F2476">
      <w:pPr>
        <w:pStyle w:val="Nidungvnbn"/>
        <w:numPr>
          <w:ilvl w:val="0"/>
          <w:numId w:val="40"/>
        </w:numPr>
      </w:pPr>
      <w:r>
        <w:t>rangeAttack (khoảng cách với tới và đánh người chơi): 2.8</w:t>
      </w:r>
    </w:p>
    <w:p w14:paraId="6FD19840" w14:textId="7A9141A2" w:rsidR="006F2476" w:rsidRDefault="006F2476" w:rsidP="006F2476">
      <w:pPr>
        <w:pStyle w:val="Nidungvnbn"/>
        <w:numPr>
          <w:ilvl w:val="0"/>
          <w:numId w:val="40"/>
        </w:numPr>
      </w:pPr>
      <w:r>
        <w:t>Damage (chỉ số tấn công): 1</w:t>
      </w:r>
    </w:p>
    <w:p w14:paraId="56CABBAC" w14:textId="20034ABC" w:rsidR="006F2476" w:rsidRDefault="006F2476" w:rsidP="006F2476">
      <w:pPr>
        <w:pStyle w:val="Nidungvnbn"/>
        <w:numPr>
          <w:ilvl w:val="0"/>
          <w:numId w:val="40"/>
        </w:numPr>
      </w:pPr>
      <w:r>
        <w:t>Mô hình của ZombieA:</w:t>
      </w:r>
    </w:p>
    <w:p w14:paraId="6F8DB743" w14:textId="6F47A60B" w:rsidR="006F2476" w:rsidRDefault="006F2476" w:rsidP="006F2476">
      <w:pPr>
        <w:pStyle w:val="Nidungvnbn"/>
        <w:jc w:val="center"/>
      </w:pPr>
      <w:r>
        <w:rPr>
          <w:noProof/>
        </w:rPr>
        <w:drawing>
          <wp:inline distT="0" distB="0" distL="0" distR="0" wp14:anchorId="0B612942" wp14:editId="05EF88F8">
            <wp:extent cx="1718160" cy="20764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38433" cy="2100950"/>
                    </a:xfrm>
                    <a:prstGeom prst="rect">
                      <a:avLst/>
                    </a:prstGeom>
                  </pic:spPr>
                </pic:pic>
              </a:graphicData>
            </a:graphic>
          </wp:inline>
        </w:drawing>
      </w:r>
    </w:p>
    <w:p w14:paraId="2AB9D601" w14:textId="16885816" w:rsidR="006F2476" w:rsidRDefault="006F2476" w:rsidP="006F2476">
      <w:pPr>
        <w:pStyle w:val="Caption"/>
      </w:pPr>
      <w:bookmarkStart w:id="60" w:name="_Toc507759835"/>
      <w:r>
        <w:t>Hình 2.19 Mô hình ZombieA</w:t>
      </w:r>
      <w:bookmarkEnd w:id="60"/>
    </w:p>
    <w:p w14:paraId="5E7217A1" w14:textId="2E59813B" w:rsidR="006F2476" w:rsidRDefault="006F2476" w:rsidP="006F2476">
      <w:pPr>
        <w:pStyle w:val="Nidungvnbn"/>
      </w:pPr>
      <w:r>
        <w:t>Zombie loại</w:t>
      </w:r>
      <w:r w:rsidR="004C31CB">
        <w:t xml:space="preserve"> thứ 2 là ZombieB</w:t>
      </w:r>
      <w:r>
        <w:t>.</w:t>
      </w:r>
    </w:p>
    <w:p w14:paraId="5A016390" w14:textId="7D2C969F" w:rsidR="006F2476" w:rsidRDefault="006F2476" w:rsidP="006F2476">
      <w:pPr>
        <w:pStyle w:val="Nidungvnbn"/>
      </w:pPr>
      <w:r>
        <w:lastRenderedPageBreak/>
        <w:t>Zombie</w:t>
      </w:r>
      <w:r w:rsidR="004C31CB">
        <w:t>B</w:t>
      </w:r>
      <w:r>
        <w:t xml:space="preserve"> có các tham số như sau:</w:t>
      </w:r>
    </w:p>
    <w:p w14:paraId="0255709F" w14:textId="7A7B7C07" w:rsidR="006F2476" w:rsidRDefault="006F2476" w:rsidP="006F2476">
      <w:pPr>
        <w:pStyle w:val="Nidungvnbn"/>
        <w:numPr>
          <w:ilvl w:val="0"/>
          <w:numId w:val="40"/>
        </w:numPr>
      </w:pPr>
      <w:r>
        <w:t xml:space="preserve">health (máu): </w:t>
      </w:r>
      <w:r w:rsidR="007C2664">
        <w:t>180</w:t>
      </w:r>
    </w:p>
    <w:p w14:paraId="22CE270E" w14:textId="77777777" w:rsidR="006F2476" w:rsidRDefault="006F2476" w:rsidP="006F2476">
      <w:pPr>
        <w:pStyle w:val="Nidungvnbn"/>
        <w:numPr>
          <w:ilvl w:val="0"/>
          <w:numId w:val="40"/>
        </w:numPr>
      </w:pPr>
      <w:r>
        <w:t>rangeFollow (khoảng cách phát hiện người chơi): 25</w:t>
      </w:r>
    </w:p>
    <w:p w14:paraId="59BD0CC4" w14:textId="77777777" w:rsidR="006F2476" w:rsidRDefault="006F2476" w:rsidP="006F2476">
      <w:pPr>
        <w:pStyle w:val="Nidungvnbn"/>
        <w:numPr>
          <w:ilvl w:val="0"/>
          <w:numId w:val="40"/>
        </w:numPr>
      </w:pPr>
      <w:r>
        <w:t>rangeAttack (khoảng cách với tới và đánh người chơi): 2.8</w:t>
      </w:r>
    </w:p>
    <w:p w14:paraId="449FB363" w14:textId="03A402FF" w:rsidR="006F2476" w:rsidRDefault="006F2476" w:rsidP="006F2476">
      <w:pPr>
        <w:pStyle w:val="Nidungvnbn"/>
        <w:numPr>
          <w:ilvl w:val="0"/>
          <w:numId w:val="40"/>
        </w:numPr>
      </w:pPr>
      <w:r>
        <w:t>Damage (chỉ số tấn công): 1</w:t>
      </w:r>
      <w:r w:rsidR="007C2664">
        <w:t>.5</w:t>
      </w:r>
    </w:p>
    <w:p w14:paraId="3DB1C44B" w14:textId="2166C66D" w:rsidR="006F2476" w:rsidRDefault="006F2476" w:rsidP="006F2476">
      <w:pPr>
        <w:pStyle w:val="Nidungvnbn"/>
        <w:numPr>
          <w:ilvl w:val="0"/>
          <w:numId w:val="40"/>
        </w:numPr>
      </w:pPr>
      <w:r>
        <w:t>Mô hình của Zombie</w:t>
      </w:r>
      <w:r w:rsidR="004C31CB">
        <w:t>B</w:t>
      </w:r>
      <w:r>
        <w:t>:</w:t>
      </w:r>
    </w:p>
    <w:p w14:paraId="7ED707C7" w14:textId="38846310" w:rsidR="004C31CB" w:rsidRDefault="007C2664" w:rsidP="007C2664">
      <w:pPr>
        <w:pStyle w:val="Nidungvnbn"/>
        <w:jc w:val="center"/>
      </w:pPr>
      <w:r>
        <w:rPr>
          <w:noProof/>
        </w:rPr>
        <w:drawing>
          <wp:inline distT="0" distB="0" distL="0" distR="0" wp14:anchorId="7F93842A" wp14:editId="69F2AEA8">
            <wp:extent cx="1323975" cy="2039638"/>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333086" cy="2053674"/>
                    </a:xfrm>
                    <a:prstGeom prst="rect">
                      <a:avLst/>
                    </a:prstGeom>
                  </pic:spPr>
                </pic:pic>
              </a:graphicData>
            </a:graphic>
          </wp:inline>
        </w:drawing>
      </w:r>
    </w:p>
    <w:p w14:paraId="49D9214C" w14:textId="6385D32C" w:rsidR="007C2664" w:rsidRDefault="007C2664" w:rsidP="007C2664">
      <w:pPr>
        <w:pStyle w:val="Caption"/>
      </w:pPr>
      <w:bookmarkStart w:id="61" w:name="_Toc507759836"/>
      <w:r>
        <w:t>Hình 2.20 Mô hình ZombieB</w:t>
      </w:r>
      <w:bookmarkEnd w:id="61"/>
    </w:p>
    <w:p w14:paraId="72C5214D" w14:textId="579304A5" w:rsidR="004C31CB" w:rsidRDefault="004C31CB" w:rsidP="004C31CB">
      <w:pPr>
        <w:pStyle w:val="Nidungvnbn"/>
      </w:pPr>
      <w:r>
        <w:t>Zombie loại thứ 2 là ZombieC.</w:t>
      </w:r>
    </w:p>
    <w:p w14:paraId="0F9B7C17" w14:textId="3C05AFFB" w:rsidR="004C31CB" w:rsidRDefault="004C31CB" w:rsidP="004C31CB">
      <w:pPr>
        <w:pStyle w:val="Nidungvnbn"/>
      </w:pPr>
      <w:r>
        <w:t>ZombieC có các tham số như sau:</w:t>
      </w:r>
    </w:p>
    <w:p w14:paraId="5AF42E3C" w14:textId="0CF18808" w:rsidR="004C31CB" w:rsidRDefault="004C31CB" w:rsidP="004C31CB">
      <w:pPr>
        <w:pStyle w:val="Nidungvnbn"/>
        <w:numPr>
          <w:ilvl w:val="0"/>
          <w:numId w:val="40"/>
        </w:numPr>
      </w:pPr>
      <w:r>
        <w:t xml:space="preserve">health (máu): </w:t>
      </w:r>
      <w:r w:rsidR="007C2664">
        <w:t>300</w:t>
      </w:r>
    </w:p>
    <w:p w14:paraId="649E9042" w14:textId="63F0EBFD" w:rsidR="004C31CB" w:rsidRDefault="004C31CB" w:rsidP="004C31CB">
      <w:pPr>
        <w:pStyle w:val="Nidungvnbn"/>
        <w:numPr>
          <w:ilvl w:val="0"/>
          <w:numId w:val="40"/>
        </w:numPr>
      </w:pPr>
      <w:r>
        <w:t xml:space="preserve">rangeFollow (khoảng cách phát hiện người chơi): </w:t>
      </w:r>
      <w:r w:rsidR="007C2664">
        <w:t>30</w:t>
      </w:r>
    </w:p>
    <w:p w14:paraId="3211135D" w14:textId="77777777" w:rsidR="004C31CB" w:rsidRDefault="004C31CB" w:rsidP="004C31CB">
      <w:pPr>
        <w:pStyle w:val="Nidungvnbn"/>
        <w:numPr>
          <w:ilvl w:val="0"/>
          <w:numId w:val="40"/>
        </w:numPr>
      </w:pPr>
      <w:r>
        <w:t>rangeAttack (khoảng cách với tới và đánh người chơi): 2.8</w:t>
      </w:r>
    </w:p>
    <w:p w14:paraId="54209307" w14:textId="3576FD82" w:rsidR="004C31CB" w:rsidRDefault="004C31CB" w:rsidP="004C31CB">
      <w:pPr>
        <w:pStyle w:val="Nidungvnbn"/>
        <w:numPr>
          <w:ilvl w:val="0"/>
          <w:numId w:val="40"/>
        </w:numPr>
      </w:pPr>
      <w:r>
        <w:t xml:space="preserve">Damage (chỉ số tấn công): </w:t>
      </w:r>
      <w:r w:rsidR="000D4EC5">
        <w:t>2</w:t>
      </w:r>
    </w:p>
    <w:p w14:paraId="00B54EE2" w14:textId="5C22EE4D" w:rsidR="004C31CB" w:rsidRDefault="004C31CB" w:rsidP="004C31CB">
      <w:pPr>
        <w:pStyle w:val="Nidungvnbn"/>
        <w:numPr>
          <w:ilvl w:val="0"/>
          <w:numId w:val="40"/>
        </w:numPr>
      </w:pPr>
      <w:r>
        <w:t>Mô hình của ZombieC:</w:t>
      </w:r>
    </w:p>
    <w:p w14:paraId="778E333C" w14:textId="1860A78B" w:rsidR="007C2664" w:rsidRDefault="000D4EC5" w:rsidP="000D4EC5">
      <w:pPr>
        <w:pStyle w:val="Nidungvnbn"/>
        <w:jc w:val="center"/>
      </w:pPr>
      <w:r>
        <w:rPr>
          <w:noProof/>
        </w:rPr>
        <w:lastRenderedPageBreak/>
        <w:drawing>
          <wp:inline distT="0" distB="0" distL="0" distR="0" wp14:anchorId="748DCD0F" wp14:editId="1274984C">
            <wp:extent cx="2127638" cy="2800350"/>
            <wp:effectExtent l="0" t="0" r="635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155331" cy="2836799"/>
                    </a:xfrm>
                    <a:prstGeom prst="rect">
                      <a:avLst/>
                    </a:prstGeom>
                  </pic:spPr>
                </pic:pic>
              </a:graphicData>
            </a:graphic>
          </wp:inline>
        </w:drawing>
      </w:r>
    </w:p>
    <w:p w14:paraId="4F083DD6" w14:textId="47A9CEAE" w:rsidR="000D4EC5" w:rsidRDefault="000D4EC5" w:rsidP="000D4EC5">
      <w:pPr>
        <w:pStyle w:val="Caption"/>
      </w:pPr>
      <w:bookmarkStart w:id="62" w:name="_Toc507759837"/>
      <w:r>
        <w:t>Hình 2.21 Mô hình ZombieC</w:t>
      </w:r>
      <w:bookmarkEnd w:id="62"/>
    </w:p>
    <w:p w14:paraId="7720C4C7" w14:textId="6203651C" w:rsidR="007C2664" w:rsidRDefault="007C2664" w:rsidP="007C2664">
      <w:pPr>
        <w:pStyle w:val="Nidungvnbn"/>
      </w:pPr>
      <w:r>
        <w:t>Zombie loại thứ 2 là ZombieD.</w:t>
      </w:r>
    </w:p>
    <w:p w14:paraId="3F2A012D" w14:textId="6D238755" w:rsidR="007C2664" w:rsidRDefault="007C2664" w:rsidP="007C2664">
      <w:pPr>
        <w:pStyle w:val="Nidungvnbn"/>
      </w:pPr>
      <w:r>
        <w:t>ZombieD có các tham số như sau:</w:t>
      </w:r>
    </w:p>
    <w:p w14:paraId="497BF0FE" w14:textId="4714DA59" w:rsidR="007C2664" w:rsidRDefault="007C2664" w:rsidP="007C2664">
      <w:pPr>
        <w:pStyle w:val="Nidungvnbn"/>
        <w:numPr>
          <w:ilvl w:val="0"/>
          <w:numId w:val="40"/>
        </w:numPr>
      </w:pPr>
      <w:r>
        <w:t>health (máu): 265</w:t>
      </w:r>
    </w:p>
    <w:p w14:paraId="32D90B5A" w14:textId="1C3C9910" w:rsidR="007C2664" w:rsidRDefault="007C2664" w:rsidP="007C2664">
      <w:pPr>
        <w:pStyle w:val="Nidungvnbn"/>
        <w:numPr>
          <w:ilvl w:val="0"/>
          <w:numId w:val="40"/>
        </w:numPr>
      </w:pPr>
      <w:r>
        <w:t>rangeFollow (khoảng cách phát hiện người chơi): 30</w:t>
      </w:r>
    </w:p>
    <w:p w14:paraId="4B9555AF" w14:textId="77777777" w:rsidR="007C2664" w:rsidRDefault="007C2664" w:rsidP="007C2664">
      <w:pPr>
        <w:pStyle w:val="Nidungvnbn"/>
        <w:numPr>
          <w:ilvl w:val="0"/>
          <w:numId w:val="40"/>
        </w:numPr>
      </w:pPr>
      <w:r>
        <w:t>rangeAttack (khoảng cách với tới và đánh người chơi): 2.8</w:t>
      </w:r>
    </w:p>
    <w:p w14:paraId="3B04FA2F" w14:textId="77777777" w:rsidR="007C2664" w:rsidRDefault="007C2664" w:rsidP="007C2664">
      <w:pPr>
        <w:pStyle w:val="Nidungvnbn"/>
        <w:numPr>
          <w:ilvl w:val="0"/>
          <w:numId w:val="40"/>
        </w:numPr>
      </w:pPr>
      <w:r>
        <w:t>Damage (chỉ số tấn công): 1</w:t>
      </w:r>
    </w:p>
    <w:p w14:paraId="48FEAE39" w14:textId="5D643630" w:rsidR="007C2664" w:rsidRDefault="007C2664" w:rsidP="007C2664">
      <w:pPr>
        <w:pStyle w:val="Nidungvnbn"/>
        <w:numPr>
          <w:ilvl w:val="0"/>
          <w:numId w:val="40"/>
        </w:numPr>
      </w:pPr>
      <w:r>
        <w:t>Mô hình của ZombieD:</w:t>
      </w:r>
    </w:p>
    <w:p w14:paraId="07A7F1DB" w14:textId="440803CA" w:rsidR="006F2476" w:rsidRDefault="000D4EC5" w:rsidP="000D4EC5">
      <w:pPr>
        <w:pStyle w:val="Nidungvnbn"/>
        <w:jc w:val="center"/>
      </w:pPr>
      <w:r>
        <w:rPr>
          <w:noProof/>
        </w:rPr>
        <w:drawing>
          <wp:inline distT="0" distB="0" distL="0" distR="0" wp14:anchorId="1CC352C9" wp14:editId="2D254403">
            <wp:extent cx="1457325" cy="2198862"/>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463016" cy="2207449"/>
                    </a:xfrm>
                    <a:prstGeom prst="rect">
                      <a:avLst/>
                    </a:prstGeom>
                  </pic:spPr>
                </pic:pic>
              </a:graphicData>
            </a:graphic>
          </wp:inline>
        </w:drawing>
      </w:r>
    </w:p>
    <w:p w14:paraId="028626B7" w14:textId="3F76B8C6" w:rsidR="000D4EC5" w:rsidRDefault="000D4EC5" w:rsidP="000D4EC5">
      <w:pPr>
        <w:pStyle w:val="Caption"/>
      </w:pPr>
      <w:bookmarkStart w:id="63" w:name="_Toc507759838"/>
      <w:r>
        <w:lastRenderedPageBreak/>
        <w:t>Hình 2.22 Mô hình ZombieD</w:t>
      </w:r>
      <w:bookmarkEnd w:id="63"/>
    </w:p>
    <w:p w14:paraId="0355D984" w14:textId="08A45BE0" w:rsidR="007C2664" w:rsidRDefault="007C2664" w:rsidP="007C2664">
      <w:pPr>
        <w:pStyle w:val="Nidungvnbn"/>
      </w:pPr>
      <w:r>
        <w:t>Zombie loại thứ 2 là ZombieE_V1.</w:t>
      </w:r>
    </w:p>
    <w:p w14:paraId="0F86535B" w14:textId="65D660C6" w:rsidR="007C2664" w:rsidRDefault="007C2664" w:rsidP="007C2664">
      <w:pPr>
        <w:pStyle w:val="Nidungvnbn"/>
      </w:pPr>
      <w:r>
        <w:t>ZombieE_V1 có các tham số như sau:</w:t>
      </w:r>
    </w:p>
    <w:p w14:paraId="2F387897" w14:textId="133B070C" w:rsidR="007C2664" w:rsidRDefault="007C2664" w:rsidP="007C2664">
      <w:pPr>
        <w:pStyle w:val="Nidungvnbn"/>
        <w:numPr>
          <w:ilvl w:val="0"/>
          <w:numId w:val="40"/>
        </w:numPr>
      </w:pPr>
      <w:r>
        <w:t>health (máu): 500</w:t>
      </w:r>
    </w:p>
    <w:p w14:paraId="24770AFB" w14:textId="1D85EE5B" w:rsidR="007C2664" w:rsidRDefault="007C2664" w:rsidP="007C2664">
      <w:pPr>
        <w:pStyle w:val="Nidungvnbn"/>
        <w:numPr>
          <w:ilvl w:val="0"/>
          <w:numId w:val="40"/>
        </w:numPr>
      </w:pPr>
      <w:r>
        <w:t>rangeFollow (khoảng cách phát hiện người chơi): 20</w:t>
      </w:r>
    </w:p>
    <w:p w14:paraId="05ECF5A9" w14:textId="77777777" w:rsidR="007C2664" w:rsidRDefault="007C2664" w:rsidP="007C2664">
      <w:pPr>
        <w:pStyle w:val="Nidungvnbn"/>
        <w:numPr>
          <w:ilvl w:val="0"/>
          <w:numId w:val="40"/>
        </w:numPr>
      </w:pPr>
      <w:r>
        <w:t>rangeAttack (khoảng cách với tới và đánh người chơi): 2.8</w:t>
      </w:r>
    </w:p>
    <w:p w14:paraId="6E9909E4" w14:textId="6C82D500" w:rsidR="007C2664" w:rsidRDefault="007C2664" w:rsidP="007C2664">
      <w:pPr>
        <w:pStyle w:val="Nidungvnbn"/>
        <w:numPr>
          <w:ilvl w:val="0"/>
          <w:numId w:val="40"/>
        </w:numPr>
      </w:pPr>
      <w:r>
        <w:t xml:space="preserve">Damage (chỉ số tấn công): </w:t>
      </w:r>
      <w:r w:rsidR="00F81B63">
        <w:t>2</w:t>
      </w:r>
    </w:p>
    <w:p w14:paraId="001D6432" w14:textId="57DFAFCD" w:rsidR="007C2664" w:rsidRDefault="007C2664" w:rsidP="007C2664">
      <w:pPr>
        <w:pStyle w:val="Nidungvnbn"/>
        <w:numPr>
          <w:ilvl w:val="0"/>
          <w:numId w:val="40"/>
        </w:numPr>
      </w:pPr>
      <w:r>
        <w:t>Mô hình của ZombieE_V1:</w:t>
      </w:r>
    </w:p>
    <w:p w14:paraId="434EDCCB" w14:textId="30185110" w:rsidR="007C2664" w:rsidRDefault="002C25FD" w:rsidP="002C25FD">
      <w:pPr>
        <w:pStyle w:val="Nidungvnbn"/>
        <w:jc w:val="center"/>
      </w:pPr>
      <w:r>
        <w:rPr>
          <w:noProof/>
        </w:rPr>
        <w:drawing>
          <wp:inline distT="0" distB="0" distL="0" distR="0" wp14:anchorId="52FB3FD0" wp14:editId="64AE8EC7">
            <wp:extent cx="2037188" cy="2524125"/>
            <wp:effectExtent l="0" t="0" r="127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044300" cy="2532937"/>
                    </a:xfrm>
                    <a:prstGeom prst="rect">
                      <a:avLst/>
                    </a:prstGeom>
                  </pic:spPr>
                </pic:pic>
              </a:graphicData>
            </a:graphic>
          </wp:inline>
        </w:drawing>
      </w:r>
    </w:p>
    <w:p w14:paraId="2FEA902E" w14:textId="1D88FAB0" w:rsidR="002C25FD" w:rsidRDefault="002C25FD" w:rsidP="002C25FD">
      <w:pPr>
        <w:pStyle w:val="Caption"/>
      </w:pPr>
      <w:bookmarkStart w:id="64" w:name="_Toc507759839"/>
      <w:r>
        <w:t>Hình 2.23 Mô hình ZombieE_V1</w:t>
      </w:r>
      <w:bookmarkEnd w:id="64"/>
    </w:p>
    <w:p w14:paraId="6E7F9183" w14:textId="5B70B1E4" w:rsidR="007C2664" w:rsidRDefault="007C2664" w:rsidP="007C2664">
      <w:pPr>
        <w:pStyle w:val="Nidungvnbn"/>
      </w:pPr>
      <w:r>
        <w:t>Zombie loại thứ 2 là ZombieE_V2.</w:t>
      </w:r>
    </w:p>
    <w:p w14:paraId="2EFE3132" w14:textId="2143A437" w:rsidR="007C2664" w:rsidRDefault="007C2664" w:rsidP="007C2664">
      <w:pPr>
        <w:pStyle w:val="Nidungvnbn"/>
      </w:pPr>
      <w:r>
        <w:t>ZombieE_V2 có các tham số như sau:</w:t>
      </w:r>
    </w:p>
    <w:p w14:paraId="68B22680" w14:textId="1885C543" w:rsidR="007C2664" w:rsidRDefault="007C2664" w:rsidP="007C2664">
      <w:pPr>
        <w:pStyle w:val="Nidungvnbn"/>
        <w:numPr>
          <w:ilvl w:val="0"/>
          <w:numId w:val="40"/>
        </w:numPr>
      </w:pPr>
      <w:r>
        <w:t>health (máu): 1000</w:t>
      </w:r>
    </w:p>
    <w:p w14:paraId="157BE674" w14:textId="19093079" w:rsidR="007C2664" w:rsidRDefault="007C2664" w:rsidP="007C2664">
      <w:pPr>
        <w:pStyle w:val="Nidungvnbn"/>
        <w:numPr>
          <w:ilvl w:val="0"/>
          <w:numId w:val="40"/>
        </w:numPr>
      </w:pPr>
      <w:r>
        <w:t>rangeFollow (khoảng cách phát hiện người chơi): 15</w:t>
      </w:r>
    </w:p>
    <w:p w14:paraId="4D449D79" w14:textId="77777777" w:rsidR="007C2664" w:rsidRDefault="007C2664" w:rsidP="007C2664">
      <w:pPr>
        <w:pStyle w:val="Nidungvnbn"/>
        <w:numPr>
          <w:ilvl w:val="0"/>
          <w:numId w:val="40"/>
        </w:numPr>
      </w:pPr>
      <w:r>
        <w:t>rangeAttack (khoảng cách với tới và đánh người chơi): 2.8</w:t>
      </w:r>
    </w:p>
    <w:p w14:paraId="5C5A00AC" w14:textId="58109BCE" w:rsidR="007C2664" w:rsidRDefault="007C2664" w:rsidP="007C2664">
      <w:pPr>
        <w:pStyle w:val="Nidungvnbn"/>
        <w:numPr>
          <w:ilvl w:val="0"/>
          <w:numId w:val="40"/>
        </w:numPr>
      </w:pPr>
      <w:r>
        <w:t>Damage (chỉ số tấn công): 1</w:t>
      </w:r>
      <w:r w:rsidR="001C46F8">
        <w:t>.5</w:t>
      </w:r>
    </w:p>
    <w:p w14:paraId="03D8BEE6" w14:textId="55C7E90C" w:rsidR="007C2664" w:rsidRDefault="007C2664" w:rsidP="007C2664">
      <w:pPr>
        <w:pStyle w:val="Nidungvnbn"/>
        <w:numPr>
          <w:ilvl w:val="0"/>
          <w:numId w:val="40"/>
        </w:numPr>
      </w:pPr>
      <w:r>
        <w:t>Mô hình của ZombieE_V2:</w:t>
      </w:r>
    </w:p>
    <w:p w14:paraId="5456975F" w14:textId="6564B9B2" w:rsidR="007C2664" w:rsidRDefault="00DB4563" w:rsidP="00371270">
      <w:pPr>
        <w:pStyle w:val="Nidungvnbn"/>
        <w:jc w:val="center"/>
      </w:pPr>
      <w:r>
        <w:rPr>
          <w:noProof/>
        </w:rPr>
        <w:lastRenderedPageBreak/>
        <w:drawing>
          <wp:inline distT="0" distB="0" distL="0" distR="0" wp14:anchorId="3978CC71" wp14:editId="31D03484">
            <wp:extent cx="1670074" cy="2124075"/>
            <wp:effectExtent l="0" t="0" r="635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682593" cy="2139997"/>
                    </a:xfrm>
                    <a:prstGeom prst="rect">
                      <a:avLst/>
                    </a:prstGeom>
                  </pic:spPr>
                </pic:pic>
              </a:graphicData>
            </a:graphic>
          </wp:inline>
        </w:drawing>
      </w:r>
    </w:p>
    <w:p w14:paraId="6434CE9C" w14:textId="46500579" w:rsidR="00DB4563" w:rsidRDefault="00DB4563" w:rsidP="00371270">
      <w:pPr>
        <w:pStyle w:val="Caption"/>
      </w:pPr>
      <w:bookmarkStart w:id="65" w:name="_Toc507759840"/>
      <w:r>
        <w:t>Hình 2.24</w:t>
      </w:r>
      <w:r w:rsidR="00371270">
        <w:t xml:space="preserve"> Mô hình ZombieE_V2</w:t>
      </w:r>
      <w:bookmarkEnd w:id="65"/>
    </w:p>
    <w:p w14:paraId="6B9D80CD" w14:textId="06616D54" w:rsidR="009E4C55" w:rsidRDefault="005B5BF5" w:rsidP="002745A7">
      <w:pPr>
        <w:pStyle w:val="Tiumccp2"/>
      </w:pPr>
      <w:bookmarkStart w:id="66" w:name="_Toc507759775"/>
      <w:r>
        <w:t>2.4.2</w:t>
      </w:r>
      <w:r w:rsidR="009E4C55">
        <w:t xml:space="preserve"> Xây dựng chuỗi hoạt động cho kẻ thù</w:t>
      </w:r>
      <w:bookmarkEnd w:id="66"/>
    </w:p>
    <w:p w14:paraId="62ABECE1" w14:textId="094CB144" w:rsidR="00371270" w:rsidRDefault="00371270" w:rsidP="00371270">
      <w:pPr>
        <w:pStyle w:val="Nidungvnbn"/>
      </w:pPr>
      <w:r>
        <w:t>Trình quản lý hoạt động (Animator) của Zombie có dạng như sau:</w:t>
      </w:r>
    </w:p>
    <w:p w14:paraId="5E3927F6" w14:textId="0DBB7912" w:rsidR="00371270" w:rsidRDefault="00371270" w:rsidP="00371270">
      <w:pPr>
        <w:pStyle w:val="Nidungvnbn"/>
        <w:jc w:val="center"/>
      </w:pPr>
      <w:r>
        <w:rPr>
          <w:noProof/>
        </w:rPr>
        <w:drawing>
          <wp:inline distT="0" distB="0" distL="0" distR="0" wp14:anchorId="3212964B" wp14:editId="6AD4E631">
            <wp:extent cx="5791835" cy="204724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91835" cy="2047240"/>
                    </a:xfrm>
                    <a:prstGeom prst="rect">
                      <a:avLst/>
                    </a:prstGeom>
                  </pic:spPr>
                </pic:pic>
              </a:graphicData>
            </a:graphic>
          </wp:inline>
        </w:drawing>
      </w:r>
    </w:p>
    <w:p w14:paraId="6C2060B5" w14:textId="43C2A124" w:rsidR="00371270" w:rsidRDefault="00371270" w:rsidP="00371270">
      <w:pPr>
        <w:pStyle w:val="Caption"/>
      </w:pPr>
      <w:bookmarkStart w:id="67" w:name="_Toc507759841"/>
      <w:r>
        <w:t>Hình 2.25 Cấu trúc của 1 chuỗi automat hoạt động của Zombie</w:t>
      </w:r>
      <w:bookmarkEnd w:id="67"/>
    </w:p>
    <w:p w14:paraId="1CACBF37" w14:textId="41AABDA5" w:rsidR="00371270" w:rsidRDefault="003926DB" w:rsidP="00371270">
      <w:pPr>
        <w:pStyle w:val="Nidungvnbn"/>
      </w:pPr>
      <w:r>
        <w:t>Dựa vào automat ta có thể zombie sẽ có các hoạt động cơ bản sau:</w:t>
      </w:r>
    </w:p>
    <w:p w14:paraId="4E3A416D" w14:textId="100658FC" w:rsidR="003926DB" w:rsidRDefault="003926DB" w:rsidP="003926DB">
      <w:pPr>
        <w:pStyle w:val="Nidungvnbn"/>
        <w:numPr>
          <w:ilvl w:val="0"/>
          <w:numId w:val="41"/>
        </w:numPr>
      </w:pPr>
      <w:r>
        <w:t>Đứng yên (Idle)</w:t>
      </w:r>
    </w:p>
    <w:p w14:paraId="7FF39A00" w14:textId="4AF4F7C1" w:rsidR="003926DB" w:rsidRDefault="003926DB" w:rsidP="003926DB">
      <w:pPr>
        <w:pStyle w:val="Nidungvnbn"/>
        <w:numPr>
          <w:ilvl w:val="0"/>
          <w:numId w:val="41"/>
        </w:numPr>
      </w:pPr>
      <w:r>
        <w:t>Di chuyển (Walk)</w:t>
      </w:r>
    </w:p>
    <w:p w14:paraId="19005FAE" w14:textId="1DD23C39" w:rsidR="003926DB" w:rsidRDefault="003926DB" w:rsidP="003926DB">
      <w:pPr>
        <w:pStyle w:val="Nidungvnbn"/>
        <w:numPr>
          <w:ilvl w:val="0"/>
          <w:numId w:val="41"/>
        </w:numPr>
      </w:pPr>
      <w:r>
        <w:t>Bò đất (Crawl)</w:t>
      </w:r>
    </w:p>
    <w:p w14:paraId="74CFB088" w14:textId="542E9BCB" w:rsidR="003926DB" w:rsidRDefault="003926DB" w:rsidP="003926DB">
      <w:pPr>
        <w:pStyle w:val="Nidungvnbn"/>
        <w:numPr>
          <w:ilvl w:val="0"/>
          <w:numId w:val="41"/>
        </w:numPr>
      </w:pPr>
      <w:r>
        <w:t>Dội ngược lại (KnockBack)</w:t>
      </w:r>
    </w:p>
    <w:p w14:paraId="1B1BA153" w14:textId="6003AB9D" w:rsidR="003926DB" w:rsidRDefault="003926DB" w:rsidP="003926DB">
      <w:pPr>
        <w:pStyle w:val="Nidungvnbn"/>
        <w:numPr>
          <w:ilvl w:val="0"/>
          <w:numId w:val="41"/>
        </w:numPr>
      </w:pPr>
      <w:r>
        <w:t>Tấn công (Attack)</w:t>
      </w:r>
    </w:p>
    <w:p w14:paraId="07DB8B7E" w14:textId="66FA86DF" w:rsidR="003926DB" w:rsidRDefault="003926DB" w:rsidP="003926DB">
      <w:pPr>
        <w:pStyle w:val="Nidungvnbn"/>
        <w:numPr>
          <w:ilvl w:val="0"/>
          <w:numId w:val="41"/>
        </w:numPr>
      </w:pPr>
      <w:r>
        <w:t>Chết (Dead)</w:t>
      </w:r>
    </w:p>
    <w:p w14:paraId="449ADFB0" w14:textId="74817D08" w:rsidR="003926DB" w:rsidRDefault="003926DB" w:rsidP="00371270">
      <w:pPr>
        <w:pStyle w:val="Nidungvnbn"/>
      </w:pPr>
      <w:r>
        <w:lastRenderedPageBreak/>
        <w:t>Trong đó Walk sẽ được trình bày ở mục 2.4.3 và Attack sẽ được trình bày ở mục 2.4.4.</w:t>
      </w:r>
    </w:p>
    <w:p w14:paraId="26A6948B" w14:textId="193C4FF1" w:rsidR="003926DB" w:rsidRDefault="003926DB" w:rsidP="00371270">
      <w:pPr>
        <w:pStyle w:val="Nidungvnbn"/>
      </w:pPr>
      <w:r>
        <w:t>Đầu tiên, Idle là trạng thái bắt đầu của zombie nên ta không cần thiết lập bằng lệnh.</w:t>
      </w:r>
    </w:p>
    <w:p w14:paraId="39D38E11" w14:textId="3EE583A3" w:rsidR="003926DB" w:rsidRDefault="003926DB" w:rsidP="00371270">
      <w:pPr>
        <w:pStyle w:val="Nidungvnbn"/>
      </w:pPr>
      <w:r>
        <w:t>Crawl là trạng thái bò đất của zombie khi máu của zombie chỉ từ 60 trở xuống. Ta sẽ kích hoạt cho zombie bò bằng việc xét xem máu của zombie có nhỏ hơn hoặc bằng 60 hay không. Nếu thỏa mãn ta sẽ chuyển trạng thái hoạt động sang Crawl.</w:t>
      </w:r>
    </w:p>
    <w:p w14:paraId="05F7E387" w14:textId="1909505F" w:rsidR="003926DB" w:rsidRDefault="00C6422F" w:rsidP="00C6422F">
      <w:pPr>
        <w:pStyle w:val="Nidungvnbn"/>
        <w:jc w:val="center"/>
      </w:pPr>
      <w:r>
        <w:rPr>
          <w:noProof/>
        </w:rPr>
        <w:drawing>
          <wp:inline distT="0" distB="0" distL="0" distR="0" wp14:anchorId="2DE0E086" wp14:editId="27125078">
            <wp:extent cx="2476500" cy="95250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76500" cy="952500"/>
                    </a:xfrm>
                    <a:prstGeom prst="rect">
                      <a:avLst/>
                    </a:prstGeom>
                  </pic:spPr>
                </pic:pic>
              </a:graphicData>
            </a:graphic>
          </wp:inline>
        </w:drawing>
      </w:r>
    </w:p>
    <w:p w14:paraId="155D1B6A" w14:textId="7279E3D9" w:rsidR="00C6422F" w:rsidRDefault="00C6422F" w:rsidP="00C6422F">
      <w:pPr>
        <w:pStyle w:val="Caption"/>
      </w:pPr>
      <w:bookmarkStart w:id="68" w:name="_Toc507759842"/>
      <w:r>
        <w:t>Hình 2.26 Bật trạng thái Crawl của zombie</w:t>
      </w:r>
      <w:bookmarkEnd w:id="68"/>
    </w:p>
    <w:p w14:paraId="4926E1F6" w14:textId="19952189" w:rsidR="00C6422F" w:rsidRDefault="00C6422F" w:rsidP="00371270">
      <w:pPr>
        <w:pStyle w:val="Nidungvnbn"/>
      </w:pPr>
      <w:r>
        <w:t>KnockBack là trạng thái zombie thân sẽ bị dội ngược lại khi bị trúng đạn bởi người chơi. Nếu bị dính đạn mà máu giảm xuống 0 thì ta sẽ chuyển sang trạng thái Dead.</w:t>
      </w:r>
    </w:p>
    <w:p w14:paraId="09344FB4" w14:textId="1BAE1525" w:rsidR="00C6422F" w:rsidRDefault="00C6422F" w:rsidP="00C6422F">
      <w:pPr>
        <w:pStyle w:val="Nidungvnbn"/>
        <w:jc w:val="center"/>
      </w:pPr>
      <w:r>
        <w:rPr>
          <w:noProof/>
        </w:rPr>
        <w:drawing>
          <wp:inline distT="0" distB="0" distL="0" distR="0" wp14:anchorId="7546AFB4" wp14:editId="33CF93F0">
            <wp:extent cx="2466975" cy="1266825"/>
            <wp:effectExtent l="0" t="0" r="9525"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66975" cy="1266825"/>
                    </a:xfrm>
                    <a:prstGeom prst="rect">
                      <a:avLst/>
                    </a:prstGeom>
                  </pic:spPr>
                </pic:pic>
              </a:graphicData>
            </a:graphic>
          </wp:inline>
        </w:drawing>
      </w:r>
    </w:p>
    <w:p w14:paraId="006DEFCE" w14:textId="795FC81D" w:rsidR="00C6422F" w:rsidRDefault="00C6422F" w:rsidP="00C6422F">
      <w:pPr>
        <w:pStyle w:val="Caption"/>
      </w:pPr>
      <w:bookmarkStart w:id="69" w:name="_Toc507759843"/>
      <w:r>
        <w:t>Hình 2.27 Bật trạng thái KnockBack của zombie</w:t>
      </w:r>
      <w:bookmarkEnd w:id="69"/>
    </w:p>
    <w:p w14:paraId="6A8D0801" w14:textId="7F366B46" w:rsidR="00C6422F" w:rsidRDefault="00C6422F" w:rsidP="00371270">
      <w:pPr>
        <w:pStyle w:val="Nidungvnbn"/>
      </w:pPr>
      <w:r>
        <w:t>Trạng thái KnockBack có thời gian chạy hiệu ứng là 0.2 s.</w:t>
      </w:r>
    </w:p>
    <w:p w14:paraId="65BE6180" w14:textId="406555D2" w:rsidR="00C6422F" w:rsidRDefault="0066265F" w:rsidP="0066265F">
      <w:pPr>
        <w:pStyle w:val="Nidungvnbn"/>
        <w:jc w:val="center"/>
      </w:pPr>
      <w:r>
        <w:rPr>
          <w:noProof/>
        </w:rPr>
        <w:lastRenderedPageBreak/>
        <w:drawing>
          <wp:inline distT="0" distB="0" distL="0" distR="0" wp14:anchorId="54E3E52D" wp14:editId="45DBDEB1">
            <wp:extent cx="2305050" cy="2009775"/>
            <wp:effectExtent l="0" t="0" r="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305050" cy="2009775"/>
                    </a:xfrm>
                    <a:prstGeom prst="rect">
                      <a:avLst/>
                    </a:prstGeom>
                  </pic:spPr>
                </pic:pic>
              </a:graphicData>
            </a:graphic>
          </wp:inline>
        </w:drawing>
      </w:r>
    </w:p>
    <w:p w14:paraId="0A9A2259" w14:textId="35F0F13C" w:rsidR="0066265F" w:rsidRDefault="0066265F" w:rsidP="0066265F">
      <w:pPr>
        <w:pStyle w:val="Caption"/>
      </w:pPr>
      <w:bookmarkStart w:id="70" w:name="_Toc507759844"/>
      <w:r>
        <w:t>Hình 2.28 Thiết lập trạng thái Dead cho zombie</w:t>
      </w:r>
      <w:bookmarkEnd w:id="70"/>
    </w:p>
    <w:p w14:paraId="776366CE" w14:textId="5E5A2002" w:rsidR="0066265F" w:rsidRDefault="00940E9E" w:rsidP="00371270">
      <w:pPr>
        <w:pStyle w:val="Nidungvnbn"/>
      </w:pPr>
      <w:r>
        <w:t>Vì khi chết zombie sẽ bị xóa ra khỏi bản đồ nên để tránh việc tranh chấp giữa các trạng thái khác, ta sẽ tắt tất cả các trạng khác trừ trạng thái Dead (false là tắt trạng thái, true là bật trạng thái).</w:t>
      </w:r>
    </w:p>
    <w:p w14:paraId="428AD9F9" w14:textId="3F85F133" w:rsidR="00940E9E" w:rsidRDefault="00940E9E" w:rsidP="00371270">
      <w:pPr>
        <w:pStyle w:val="Nidungvnbn"/>
      </w:pPr>
      <w:r>
        <w:t>Thời gian chạy hiệu ứng Dead là 2 s.</w:t>
      </w:r>
    </w:p>
    <w:p w14:paraId="108312A3" w14:textId="5BABB76A" w:rsidR="00940E9E" w:rsidRDefault="00940E9E" w:rsidP="00371270">
      <w:pPr>
        <w:pStyle w:val="Nidungvnbn"/>
      </w:pPr>
      <w:r>
        <w:t>Sau khi hiệu ứng thực hiện xong, ta sẽ xóa mô hình bằng cách gọi hàm Destroy(gameObject);</w:t>
      </w:r>
    </w:p>
    <w:p w14:paraId="65A853D1" w14:textId="1587BB28" w:rsidR="00940E9E" w:rsidRDefault="00940E9E" w:rsidP="00940E9E">
      <w:pPr>
        <w:pStyle w:val="Nidungvnbn"/>
        <w:jc w:val="center"/>
      </w:pPr>
      <w:r>
        <w:rPr>
          <w:noProof/>
        </w:rPr>
        <w:drawing>
          <wp:inline distT="0" distB="0" distL="0" distR="0" wp14:anchorId="5C6C53F4" wp14:editId="42DD9826">
            <wp:extent cx="2905125" cy="923925"/>
            <wp:effectExtent l="0" t="0" r="9525"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05125" cy="923925"/>
                    </a:xfrm>
                    <a:prstGeom prst="rect">
                      <a:avLst/>
                    </a:prstGeom>
                  </pic:spPr>
                </pic:pic>
              </a:graphicData>
            </a:graphic>
          </wp:inline>
        </w:drawing>
      </w:r>
    </w:p>
    <w:p w14:paraId="1323A49B" w14:textId="79243CDD" w:rsidR="00940E9E" w:rsidRDefault="00940E9E" w:rsidP="00940E9E">
      <w:pPr>
        <w:pStyle w:val="Caption"/>
      </w:pPr>
      <w:bookmarkStart w:id="71" w:name="_Toc507759845"/>
      <w:r>
        <w:t>Hình 2.29 Thiết lập thời gian chạy hiệu ứng Dead và xóa mô hình khi thực hiện xong</w:t>
      </w:r>
      <w:bookmarkEnd w:id="71"/>
    </w:p>
    <w:p w14:paraId="4CF2A456" w14:textId="17C4FA34" w:rsidR="002745A7" w:rsidRDefault="005B5BF5" w:rsidP="002745A7">
      <w:pPr>
        <w:pStyle w:val="Tiumccp2"/>
      </w:pPr>
      <w:bookmarkStart w:id="72" w:name="_Toc507759776"/>
      <w:r>
        <w:t>2.4.3</w:t>
      </w:r>
      <w:r w:rsidR="009E4C55">
        <w:t xml:space="preserve"> Xây dựng c</w:t>
      </w:r>
      <w:r w:rsidR="002745A7">
        <w:t>ách kẻ thù tìm người chơi</w:t>
      </w:r>
      <w:bookmarkEnd w:id="72"/>
    </w:p>
    <w:p w14:paraId="7ABF5E4D" w14:textId="6FAFB3F2" w:rsidR="0011772C" w:rsidRDefault="00942A67" w:rsidP="0011772C">
      <w:pPr>
        <w:pStyle w:val="Nidungvnbn"/>
      </w:pPr>
      <w:r>
        <w:t>Đầu tiên, để sử dụng AI (trí tuệ nhân tạo) cho kẻ thù, ta khai báo thư viện:</w:t>
      </w:r>
    </w:p>
    <w:p w14:paraId="429748B8" w14:textId="1E823155" w:rsidR="00942A67" w:rsidRDefault="00942A67" w:rsidP="00942A67">
      <w:pPr>
        <w:pStyle w:val="Nidungvnbn"/>
        <w:jc w:val="center"/>
      </w:pPr>
      <w:r>
        <w:rPr>
          <w:noProof/>
        </w:rPr>
        <w:drawing>
          <wp:inline distT="0" distB="0" distL="0" distR="0" wp14:anchorId="00B2CA60" wp14:editId="660A7B45">
            <wp:extent cx="1447800" cy="142875"/>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447800" cy="142875"/>
                    </a:xfrm>
                    <a:prstGeom prst="rect">
                      <a:avLst/>
                    </a:prstGeom>
                  </pic:spPr>
                </pic:pic>
              </a:graphicData>
            </a:graphic>
          </wp:inline>
        </w:drawing>
      </w:r>
    </w:p>
    <w:p w14:paraId="03AB45D3" w14:textId="5A6E0507" w:rsidR="00942A67" w:rsidRDefault="00942A67" w:rsidP="00942A67">
      <w:pPr>
        <w:pStyle w:val="Caption"/>
      </w:pPr>
      <w:bookmarkStart w:id="73" w:name="_Toc507759846"/>
      <w:r>
        <w:t>Hình 2.30 Khai báo sử dụng thư viện AI của Unity</w:t>
      </w:r>
      <w:bookmarkEnd w:id="73"/>
    </w:p>
    <w:p w14:paraId="49C3B9A1" w14:textId="4DC46FC3" w:rsidR="00942A67" w:rsidRDefault="00942A67" w:rsidP="0011772C">
      <w:pPr>
        <w:pStyle w:val="Nidungvnbn"/>
      </w:pPr>
      <w:r>
        <w:t>Tính khoảng cách giữa người chơi với zombie. Nếu khoảng cách giữa zombie với người chơi nằm trong phạm vi phát hiện của zombie, thì zombie sẽ di chuyển về phía người chơi.</w:t>
      </w:r>
    </w:p>
    <w:p w14:paraId="040072B8" w14:textId="6C14F019" w:rsidR="00942A67" w:rsidRDefault="00942A67" w:rsidP="00942A67">
      <w:pPr>
        <w:pStyle w:val="Nidungvnbn"/>
        <w:jc w:val="center"/>
      </w:pPr>
      <w:r>
        <w:rPr>
          <w:noProof/>
        </w:rPr>
        <w:lastRenderedPageBreak/>
        <w:drawing>
          <wp:inline distT="0" distB="0" distL="0" distR="0" wp14:anchorId="5194AAA8" wp14:editId="4F63C8CB">
            <wp:extent cx="4924425" cy="190500"/>
            <wp:effectExtent l="0" t="0" r="952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24425" cy="190500"/>
                    </a:xfrm>
                    <a:prstGeom prst="rect">
                      <a:avLst/>
                    </a:prstGeom>
                  </pic:spPr>
                </pic:pic>
              </a:graphicData>
            </a:graphic>
          </wp:inline>
        </w:drawing>
      </w:r>
    </w:p>
    <w:p w14:paraId="7A4BEFCE" w14:textId="62F4592B" w:rsidR="00942A67" w:rsidRDefault="00942A67" w:rsidP="00942A67">
      <w:pPr>
        <w:pStyle w:val="Caption"/>
      </w:pPr>
      <w:bookmarkStart w:id="74" w:name="_Toc507759847"/>
      <w:r>
        <w:t>Hình 2.31 Kiểm tra xem người chơi có nằm trong tầm ngắm của zombie không</w:t>
      </w:r>
      <w:bookmarkEnd w:id="74"/>
    </w:p>
    <w:p w14:paraId="530DB391" w14:textId="1A0C52BC" w:rsidR="00942A67" w:rsidRDefault="00942A67" w:rsidP="0011772C">
      <w:pPr>
        <w:pStyle w:val="Nidungvnbn"/>
      </w:pPr>
      <w:r>
        <w:t>Trước khi di chuyển ta phải ưu tiên xem khoảng cách của người chơi với zombie có nằm trong phạm vi tấn công (rangeAttack) của zombie hay không. Nếu có, zombie sẽ tấn công người chơi.</w:t>
      </w:r>
    </w:p>
    <w:p w14:paraId="65CEB562" w14:textId="3C464F57" w:rsidR="00942A67" w:rsidRDefault="00942A67" w:rsidP="00942A67">
      <w:pPr>
        <w:pStyle w:val="Nidungvnbn"/>
        <w:jc w:val="center"/>
      </w:pPr>
      <w:r>
        <w:rPr>
          <w:noProof/>
        </w:rPr>
        <w:drawing>
          <wp:inline distT="0" distB="0" distL="0" distR="0" wp14:anchorId="7FAE8C94" wp14:editId="665414FB">
            <wp:extent cx="4972050" cy="80010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72050" cy="800100"/>
                    </a:xfrm>
                    <a:prstGeom prst="rect">
                      <a:avLst/>
                    </a:prstGeom>
                  </pic:spPr>
                </pic:pic>
              </a:graphicData>
            </a:graphic>
          </wp:inline>
        </w:drawing>
      </w:r>
    </w:p>
    <w:p w14:paraId="705E9C49" w14:textId="7ECEE8C0" w:rsidR="00942A67" w:rsidRDefault="00942A67" w:rsidP="00942A67">
      <w:pPr>
        <w:pStyle w:val="Caption"/>
      </w:pPr>
      <w:bookmarkStart w:id="75" w:name="_Toc507759848"/>
      <w:r>
        <w:t>Hình 2.32 Zombie sẽ tấn công nếu người chơi nằm trong phạm vi rangeAttack</w:t>
      </w:r>
      <w:bookmarkEnd w:id="75"/>
    </w:p>
    <w:p w14:paraId="62C3FBD1" w14:textId="104EF8AF" w:rsidR="00942A67" w:rsidRDefault="00413027" w:rsidP="0011772C">
      <w:pPr>
        <w:pStyle w:val="Nidungvnbn"/>
      </w:pPr>
      <w:r>
        <w:t>Còn nếu nằm ngoài phạm vi tấn công của zombie, nhưng người chơi vẫn nằm trong vùng phát hiện của zombie thì ta sẽ chuyển trạng thái cho zombie sang Walk (di chuyển) đuổi theo người chơi.</w:t>
      </w:r>
    </w:p>
    <w:p w14:paraId="40A7148F" w14:textId="23288826" w:rsidR="00413027" w:rsidRDefault="00413027" w:rsidP="00413027">
      <w:pPr>
        <w:pStyle w:val="Nidungvnbn"/>
        <w:jc w:val="center"/>
      </w:pPr>
      <w:r>
        <w:rPr>
          <w:noProof/>
        </w:rPr>
        <w:drawing>
          <wp:inline distT="0" distB="0" distL="0" distR="0" wp14:anchorId="1F912234" wp14:editId="1DD9EA6D">
            <wp:extent cx="2619375" cy="704850"/>
            <wp:effectExtent l="0" t="0" r="952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619375" cy="704850"/>
                    </a:xfrm>
                    <a:prstGeom prst="rect">
                      <a:avLst/>
                    </a:prstGeom>
                  </pic:spPr>
                </pic:pic>
              </a:graphicData>
            </a:graphic>
          </wp:inline>
        </w:drawing>
      </w:r>
    </w:p>
    <w:p w14:paraId="64FBE1BC" w14:textId="72EBB06C" w:rsidR="00413027" w:rsidRDefault="00413027" w:rsidP="00413027">
      <w:pPr>
        <w:pStyle w:val="Caption"/>
      </w:pPr>
      <w:bookmarkStart w:id="76" w:name="_Toc507759849"/>
      <w:r>
        <w:t>Hình 2.33 Bật trạng thái di chuyển của zombie</w:t>
      </w:r>
      <w:bookmarkEnd w:id="76"/>
    </w:p>
    <w:p w14:paraId="56DC1EE9" w14:textId="299E188B" w:rsidR="00413027" w:rsidRDefault="00041D2A" w:rsidP="0011772C">
      <w:pPr>
        <w:pStyle w:val="Nidungvnbn"/>
      </w:pPr>
      <w:r>
        <w:t>Trong đó, SetDestination(position) là hàm của Unity giúp đối tượng tìm đường đi tối ưu tới vị trí position. Hàm này trực thuộc thư viện UnityEngine.AI quản lý.</w:t>
      </w:r>
    </w:p>
    <w:p w14:paraId="7C67B7CB" w14:textId="2C53B3D1" w:rsidR="00041D2A" w:rsidRDefault="00041D2A" w:rsidP="00041D2A">
      <w:pPr>
        <w:pStyle w:val="Nidungvnbn"/>
      </w:pPr>
      <w:r>
        <w:t>Sau khi tìm được đường đi ta sẽ bật chế độ di chuyển cho zombie bằng lệnh anim.SetBool(“Walk”,true);</w:t>
      </w:r>
    </w:p>
    <w:p w14:paraId="7051FF8A" w14:textId="0A5B673F" w:rsidR="00041D2A" w:rsidRDefault="00041D2A" w:rsidP="0011772C">
      <w:pPr>
        <w:pStyle w:val="Nidungvnbn"/>
      </w:pPr>
      <w:r>
        <w:t>Trong trường hợp mạng LAN sẽ có từ 2 người chơi trở lên. Nên ta phải giải quyết thêm vấn đề đó là zombie chỉ đuổi theo đối tượng nào có khoảng cách gần với zombie nhất. Ta thực hiện điều này bằng cách gọi hàm NearestPlayer(GameObject[] playerList)</w:t>
      </w:r>
    </w:p>
    <w:p w14:paraId="6F94901C" w14:textId="00C0EC2A" w:rsidR="00041D2A" w:rsidRDefault="00041D2A" w:rsidP="00A23DA2">
      <w:pPr>
        <w:pStyle w:val="Nidungvnbn"/>
        <w:jc w:val="center"/>
      </w:pPr>
      <w:r>
        <w:rPr>
          <w:noProof/>
        </w:rPr>
        <w:lastRenderedPageBreak/>
        <w:drawing>
          <wp:inline distT="0" distB="0" distL="0" distR="0" wp14:anchorId="653D12B4" wp14:editId="50C15C63">
            <wp:extent cx="5791835" cy="2926080"/>
            <wp:effectExtent l="0" t="0" r="0" b="762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91835" cy="2926080"/>
                    </a:xfrm>
                    <a:prstGeom prst="rect">
                      <a:avLst/>
                    </a:prstGeom>
                  </pic:spPr>
                </pic:pic>
              </a:graphicData>
            </a:graphic>
          </wp:inline>
        </w:drawing>
      </w:r>
    </w:p>
    <w:p w14:paraId="0430A801" w14:textId="18F78362" w:rsidR="00041D2A" w:rsidRDefault="00041D2A" w:rsidP="00A23DA2">
      <w:pPr>
        <w:pStyle w:val="Caption"/>
      </w:pPr>
      <w:bookmarkStart w:id="77" w:name="_Toc507759850"/>
      <w:r>
        <w:t>Hình 2.34 Cấu trúc hàm NearestPlayer</w:t>
      </w:r>
      <w:bookmarkEnd w:id="77"/>
    </w:p>
    <w:p w14:paraId="6A780EFB" w14:textId="07AB9287" w:rsidR="00041D2A" w:rsidRDefault="00041D2A" w:rsidP="0011772C">
      <w:pPr>
        <w:pStyle w:val="Nidungvnbn"/>
      </w:pPr>
      <w:r>
        <w:t>Đầu tiên ta sẽ truyền danh sách chứa các nhân vật của tất cả người chơi.</w:t>
      </w:r>
    </w:p>
    <w:p w14:paraId="5C210076" w14:textId="7383E262" w:rsidR="00041D2A" w:rsidRDefault="00041D2A" w:rsidP="0011772C">
      <w:pPr>
        <w:pStyle w:val="Nidungvnbn"/>
      </w:pPr>
      <w:r>
        <w:t>Ta sẽ giả sử người chơi gần nhất với zombie là người chơi nằm ở vị trí đầu tiên trong mảng.</w:t>
      </w:r>
      <w:r w:rsidR="00A23DA2">
        <w:t xml:space="preserve"> Ta sẽ cho vòng lặp chạy từ 0 đến số lượng người chơi – 1. Nếu người chơi nằm ở vị trí i có khoảng cách với zombie nhỏ hơn khoảng cách nhỏ nhất thì ta sẽ gán lại khoảng cách nhỏ nhất bằng với khoảng cách giữa người chơi i với zombie.</w:t>
      </w:r>
    </w:p>
    <w:p w14:paraId="2590B99F" w14:textId="67C8DCFB" w:rsidR="00A23DA2" w:rsidRDefault="00A23DA2" w:rsidP="0011772C">
      <w:pPr>
        <w:pStyle w:val="Nidungvnbn"/>
      </w:pPr>
      <w:r>
        <w:t>Kết thúc vòng lặp ta tìm được người có khoảng cách gần nhất với zombie. Trả về giá trị người chơi đó.</w:t>
      </w:r>
    </w:p>
    <w:p w14:paraId="1FD27BD3" w14:textId="75609580" w:rsidR="00A23DA2" w:rsidRDefault="00A23DA2" w:rsidP="00A23DA2">
      <w:pPr>
        <w:pStyle w:val="Nidungvnbn"/>
        <w:jc w:val="center"/>
      </w:pPr>
      <w:r>
        <w:rPr>
          <w:noProof/>
        </w:rPr>
        <w:drawing>
          <wp:inline distT="0" distB="0" distL="0" distR="0" wp14:anchorId="1E0E6B01" wp14:editId="2A2BC7D4">
            <wp:extent cx="3038475" cy="533400"/>
            <wp:effectExtent l="0" t="0" r="952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038475" cy="533400"/>
                    </a:xfrm>
                    <a:prstGeom prst="rect">
                      <a:avLst/>
                    </a:prstGeom>
                  </pic:spPr>
                </pic:pic>
              </a:graphicData>
            </a:graphic>
          </wp:inline>
        </w:drawing>
      </w:r>
    </w:p>
    <w:p w14:paraId="15544DE8" w14:textId="1FD2DEFE" w:rsidR="00A23DA2" w:rsidRDefault="00A23DA2" w:rsidP="00A23DA2">
      <w:pPr>
        <w:pStyle w:val="Caption"/>
      </w:pPr>
      <w:bookmarkStart w:id="78" w:name="_Toc507759851"/>
      <w:r>
        <w:t>Hình 2.35 Gán lại đối tượng mục tiêu của zombie</w:t>
      </w:r>
      <w:bookmarkEnd w:id="78"/>
    </w:p>
    <w:p w14:paraId="77C18086" w14:textId="3F96ED03" w:rsidR="00A23DA2" w:rsidRDefault="00A23DA2" w:rsidP="0011772C">
      <w:pPr>
        <w:pStyle w:val="Nidungvnbn"/>
      </w:pPr>
      <w:r>
        <w:t>Sau khi tìm được người chơi có khoảng cách gần nhất với zombie. Ta sẽ gán lại đối tượng mục tiêu của zombie. Ta sẽ gán đối tượng mục tiêu cho zombie đó là người chơi có khoảng cách gần với nó nhất mà ta đã tìm được.</w:t>
      </w:r>
    </w:p>
    <w:p w14:paraId="1C0F6F13" w14:textId="79AA4E02" w:rsidR="00A23DA2" w:rsidRDefault="00A23DA2" w:rsidP="0011772C">
      <w:pPr>
        <w:pStyle w:val="Nidungvnbn"/>
      </w:pPr>
    </w:p>
    <w:p w14:paraId="157FAA33" w14:textId="77777777" w:rsidR="00A23DA2" w:rsidRDefault="00A23DA2" w:rsidP="0011772C">
      <w:pPr>
        <w:pStyle w:val="Nidungvnbn"/>
      </w:pPr>
    </w:p>
    <w:p w14:paraId="7E4A9297" w14:textId="662EF8EA" w:rsidR="002745A7" w:rsidRDefault="005B5BF5" w:rsidP="002745A7">
      <w:pPr>
        <w:pStyle w:val="Tiumccp2"/>
      </w:pPr>
      <w:bookmarkStart w:id="79" w:name="_Toc507759777"/>
      <w:r>
        <w:lastRenderedPageBreak/>
        <w:t>2.4.4</w:t>
      </w:r>
      <w:r w:rsidR="009E4C55">
        <w:t xml:space="preserve"> Xây dựng c</w:t>
      </w:r>
      <w:r w:rsidR="002745A7">
        <w:t>ách kẻ thù tấn công người chơi</w:t>
      </w:r>
      <w:bookmarkEnd w:id="79"/>
    </w:p>
    <w:p w14:paraId="3310204B" w14:textId="3C0B04C2" w:rsidR="00041D2A" w:rsidRDefault="00283997" w:rsidP="00283997">
      <w:pPr>
        <w:pStyle w:val="Nidungvnbn"/>
      </w:pPr>
      <w:r>
        <w:t>Ở chế độ tấn công người chơi sẽ tấn công người chơi. Lúc này mô hình zombie sẽ thực hiện các thao tác va chạm lên người chơi. Ta sẽ viết scrip xử lý va chạm. Mục đích của ta đó là lợi dụng va chạm này để gọi hàm trừ máu của người chơi.</w:t>
      </w:r>
    </w:p>
    <w:p w14:paraId="0DC24ABD" w14:textId="295CC6D8" w:rsidR="00283997" w:rsidRDefault="00283997" w:rsidP="00283997">
      <w:pPr>
        <w:pStyle w:val="Nidungvnbn"/>
      </w:pPr>
      <w:r>
        <w:t>Ta có đoạn lệnh như sau:</w:t>
      </w:r>
    </w:p>
    <w:p w14:paraId="674513B9" w14:textId="2961502C" w:rsidR="00283997" w:rsidRDefault="00283997" w:rsidP="00283997">
      <w:pPr>
        <w:pStyle w:val="Nidungvnbn"/>
        <w:jc w:val="center"/>
      </w:pPr>
      <w:r>
        <w:rPr>
          <w:noProof/>
        </w:rPr>
        <w:drawing>
          <wp:inline distT="0" distB="0" distL="0" distR="0" wp14:anchorId="7BB2C1B9" wp14:editId="13BECDCC">
            <wp:extent cx="4733925" cy="1076325"/>
            <wp:effectExtent l="0" t="0" r="9525"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733925" cy="1076325"/>
                    </a:xfrm>
                    <a:prstGeom prst="rect">
                      <a:avLst/>
                    </a:prstGeom>
                  </pic:spPr>
                </pic:pic>
              </a:graphicData>
            </a:graphic>
          </wp:inline>
        </w:drawing>
      </w:r>
    </w:p>
    <w:p w14:paraId="154D6175" w14:textId="274EE861" w:rsidR="00283997" w:rsidRDefault="00283997" w:rsidP="00283997">
      <w:pPr>
        <w:pStyle w:val="Caption"/>
      </w:pPr>
      <w:bookmarkStart w:id="80" w:name="_Toc507759852"/>
      <w:r>
        <w:t>Hình 2.36 Trừ máu của người chơi khi bị zombie tấn công</w:t>
      </w:r>
      <w:bookmarkEnd w:id="80"/>
    </w:p>
    <w:p w14:paraId="19358611" w14:textId="63A38095" w:rsidR="00283997" w:rsidRDefault="00283997" w:rsidP="00283997">
      <w:pPr>
        <w:pStyle w:val="Nidungvnbn"/>
      </w:pPr>
      <w:r>
        <w:t>Ta kiểm tra xem zombie có va chạm vào người chơi hay không. Nếu có tức là zombie đang tấn công lên người chơi. Cứ mỗi lần va chạm hay tấn công ta sẽ gọi hàm GetHit(damage) ở bên lớp PlayerController_Network để trừ một lượng máu của người chơi bằng đúng giá trị damage.</w:t>
      </w:r>
    </w:p>
    <w:p w14:paraId="1288B8D6" w14:textId="71B9FA55" w:rsidR="00283997" w:rsidRDefault="00283997" w:rsidP="00283997">
      <w:pPr>
        <w:pStyle w:val="Tiumccp1"/>
      </w:pPr>
      <w:bookmarkStart w:id="81" w:name="_Toc507759778"/>
      <w:r>
        <w:t xml:space="preserve">2.5 </w:t>
      </w:r>
      <w:r w:rsidR="00FD0D8A">
        <w:t>Tổng kết</w:t>
      </w:r>
      <w:r>
        <w:t xml:space="preserve"> chương</w:t>
      </w:r>
      <w:bookmarkEnd w:id="81"/>
    </w:p>
    <w:p w14:paraId="7A45CAA0" w14:textId="49CFED2B" w:rsidR="00283997" w:rsidRDefault="00283997" w:rsidP="00283997">
      <w:pPr>
        <w:pStyle w:val="Nidungvnbn"/>
      </w:pPr>
      <w:r>
        <w:t>Kết thúc chương này ta có được những thông tin cơ bản về trò chơi như tên trò chơi, thể loại của trò chơi, mục tiêu cũng như bối cảnh của trò chơi.</w:t>
      </w:r>
    </w:p>
    <w:p w14:paraId="48CA570C" w14:textId="265758D2" w:rsidR="00283997" w:rsidRDefault="00283997" w:rsidP="00283997">
      <w:pPr>
        <w:pStyle w:val="Nidungvnbn"/>
      </w:pPr>
      <w:r>
        <w:t>Không những vậy ta còn biết được các thông tin về nhân vật người chơi như các chỉ số tấn công, di chuyển,… Bên cạnh đó, ta còn biết được cách xây dựng sao cho có thể di chuyển nhân vật, làm cho nhân vật nhảy, bắn hay thay đạn.</w:t>
      </w:r>
    </w:p>
    <w:p w14:paraId="7FF7245C" w14:textId="2CB49D85" w:rsidR="00283997" w:rsidRDefault="00C46D72" w:rsidP="00283997">
      <w:pPr>
        <w:pStyle w:val="Nidungvnbn"/>
      </w:pPr>
      <w:r>
        <w:t>Ngoài ra, ta còn biết được các loại zombie sẽ xuất hiện trong trò chơi, các thông tin về chúng (chỉ số máu, tấn công,…) cũng như biết cách xây dựng các hoạt động cơ bản cho zombie như đi, tấn công, bò lăn, chết,…</w:t>
      </w:r>
    </w:p>
    <w:p w14:paraId="280BD4C1" w14:textId="52DD5F78" w:rsidR="00C46D72" w:rsidRDefault="00C46D72" w:rsidP="00283997">
      <w:pPr>
        <w:pStyle w:val="Nidungvnbn"/>
      </w:pPr>
    </w:p>
    <w:p w14:paraId="11A4669A" w14:textId="77777777" w:rsidR="0085023F" w:rsidRPr="00283997" w:rsidRDefault="0085023F" w:rsidP="00283997">
      <w:pPr>
        <w:pStyle w:val="Nidungvnbn"/>
      </w:pPr>
    </w:p>
    <w:p w14:paraId="21902E6B" w14:textId="37EE0CFD" w:rsidR="007B1A23" w:rsidRDefault="00453AB1" w:rsidP="005777B7">
      <w:pPr>
        <w:pStyle w:val="Chng"/>
      </w:pPr>
      <w:bookmarkStart w:id="82" w:name="_Toc507759779"/>
      <w:r w:rsidRPr="004A7C39">
        <w:lastRenderedPageBreak/>
        <w:t xml:space="preserve">CHƯƠNG </w:t>
      </w:r>
      <w:r w:rsidR="00E525B5">
        <w:t>3</w:t>
      </w:r>
      <w:r w:rsidR="00024496">
        <w:t xml:space="preserve"> – </w:t>
      </w:r>
      <w:r w:rsidR="00E525B5">
        <w:t>XÂY DỰNG HỆ ĐA NGƯỜI CHƠI TRÊN NỀN MẠNG NỘI BỘ (LAN)</w:t>
      </w:r>
      <w:bookmarkEnd w:id="82"/>
    </w:p>
    <w:p w14:paraId="0859A9B5" w14:textId="72A4A045" w:rsidR="00AE3A92" w:rsidRDefault="00AE3A92" w:rsidP="003A6DA9">
      <w:pPr>
        <w:pStyle w:val="Nidungvnbn"/>
      </w:pPr>
      <w:r>
        <w:t>Multiplayer Networking</w:t>
      </w:r>
      <w:r w:rsidR="003A6DA9">
        <w:t xml:space="preserve"> (Mạng đa người chơi)</w:t>
      </w:r>
      <w:r>
        <w:t xml:space="preserve"> </w:t>
      </w:r>
      <w:r w:rsidR="003A6DA9">
        <w:t>là một trong những vấn đề</w:t>
      </w:r>
      <w:r>
        <w:t xml:space="preserve"> phức tạp. </w:t>
      </w:r>
      <w:r w:rsidR="00B72046">
        <w:t>Đa phần sự phức tạp này</w:t>
      </w:r>
      <w:r>
        <w:t xml:space="preserve"> </w:t>
      </w:r>
      <w:r w:rsidR="00B72046">
        <w:t>xuất phát từ</w:t>
      </w:r>
      <w:r>
        <w:t xml:space="preserve"> </w:t>
      </w:r>
      <w:r w:rsidR="00B72046">
        <w:t xml:space="preserve">các vấn đề về </w:t>
      </w:r>
      <w:r>
        <w:t xml:space="preserve">đồng bộ hóa và liên lạc giữa </w:t>
      </w:r>
      <w:r w:rsidR="00202C26">
        <w:t>các</w:t>
      </w:r>
      <w:r>
        <w:t xml:space="preserve"> trường hợp </w:t>
      </w:r>
      <w:r w:rsidR="00202C26">
        <w:t>cùng xảy ra trên một bài toán (bối cảnh của trò chơi) mà mỗi trường hợp xảy ra xuất phát từ các đối tượng (người chơi) ở những máy tính khác nhau ở những nơi khác nhau trên trái đất</w:t>
      </w:r>
      <w:r w:rsidR="003A6DA9">
        <w:t>.</w:t>
      </w:r>
    </w:p>
    <w:p w14:paraId="3B010A79" w14:textId="3A525070" w:rsidR="00AE3A92" w:rsidRDefault="00AE3A92" w:rsidP="003A6DA9">
      <w:pPr>
        <w:pStyle w:val="Nidungvnbn"/>
      </w:pPr>
      <w:r>
        <w:t xml:space="preserve">Với </w:t>
      </w:r>
      <w:r w:rsidR="00202C26">
        <w:t xml:space="preserve">các công cụ mạng đa người chơi (multiplayer networking) và công cụ High Level API (HLAPI) của </w:t>
      </w:r>
      <w:r>
        <w:t xml:space="preserve">Unity, </w:t>
      </w:r>
      <w:r w:rsidR="00202C26">
        <w:t>ta có thể dễ dàng</w:t>
      </w:r>
      <w:r>
        <w:t xml:space="preserve"> tạo ra </w:t>
      </w:r>
      <w:r w:rsidR="00202C26">
        <w:t>một mạng lưới đa người chơi cho trò chơi của mình</w:t>
      </w:r>
      <w:r w:rsidR="003A6DA9">
        <w:t>.</w:t>
      </w:r>
    </w:p>
    <w:p w14:paraId="3158C90D" w14:textId="7CEBEED4" w:rsidR="00202C26" w:rsidRDefault="00202C26" w:rsidP="00202C26">
      <w:pPr>
        <w:pStyle w:val="Nidungvnbn"/>
      </w:pPr>
      <w:r>
        <w:t>Chương này sẽ khái quát các khái niệm cũng như các nguyên tắc hoạt động cơ bản của các công cụ mà Unity sử dụng để xây dựng một mạng lưới đa người chơi. Đồng thời chương này sẽ hướng dẫn ta tạo ra một chế độ chơi đa người dùng trong một trò chơi cụ thể.</w:t>
      </w:r>
    </w:p>
    <w:p w14:paraId="02363FDE" w14:textId="2BE810EA" w:rsidR="00202C26" w:rsidRDefault="00202C26" w:rsidP="00202C26">
      <w:pPr>
        <w:pStyle w:val="Tiumccp1"/>
      </w:pPr>
      <w:bookmarkStart w:id="83" w:name="_Toc507759780"/>
      <w:r>
        <w:t>3.1 Tổng quan về mạng lưới đa người chơi của Unity</w:t>
      </w:r>
      <w:bookmarkEnd w:id="83"/>
    </w:p>
    <w:p w14:paraId="6E5EA321" w14:textId="06FD98D8" w:rsidR="004C3E6A" w:rsidRDefault="004C3E6A" w:rsidP="004C3E6A">
      <w:pPr>
        <w:pStyle w:val="Nidungvnbn"/>
      </w:pPr>
      <w:r>
        <w:t>Có hai loại người dùng các tính năng Mạng lưới đa người dùng của Unity:</w:t>
      </w:r>
    </w:p>
    <w:p w14:paraId="3FA52884" w14:textId="66624BC0" w:rsidR="004C3E6A" w:rsidRDefault="00DF67E9" w:rsidP="004C3E6A">
      <w:pPr>
        <w:pStyle w:val="Nidungvnbn"/>
        <w:numPr>
          <w:ilvl w:val="0"/>
          <w:numId w:val="21"/>
        </w:numPr>
      </w:pPr>
      <w:r>
        <w:t>Một là những nhà phát triển</w:t>
      </w:r>
      <w:r w:rsidR="004C3E6A">
        <w:t xml:space="preserve"> tạo trò chơi </w:t>
      </w:r>
      <w:r>
        <w:t>mạng lưới đa người dùng</w:t>
      </w:r>
      <w:r w:rsidR="004C3E6A">
        <w:t xml:space="preserve"> </w:t>
      </w:r>
      <w:r>
        <w:t>cơ bản</w:t>
      </w:r>
      <w:r w:rsidR="004C3E6A">
        <w:t xml:space="preserve">. Những </w:t>
      </w:r>
      <w:r>
        <w:t>nhà phát triển</w:t>
      </w:r>
      <w:r w:rsidR="004C3E6A">
        <w:t xml:space="preserve"> này nên bắt đầu </w:t>
      </w:r>
      <w:r>
        <w:t>bằng việc sử dụng</w:t>
      </w:r>
      <w:r w:rsidR="004C3E6A">
        <w:t xml:space="preserve"> NetworkManager hoặc High Level API.</w:t>
      </w:r>
    </w:p>
    <w:p w14:paraId="00DDB17C" w14:textId="0E316314" w:rsidR="004C3E6A" w:rsidRDefault="00DF67E9" w:rsidP="004C3E6A">
      <w:pPr>
        <w:pStyle w:val="Nidungvnbn"/>
        <w:numPr>
          <w:ilvl w:val="0"/>
          <w:numId w:val="21"/>
        </w:numPr>
      </w:pPr>
      <w:r>
        <w:t>Hai là những nhà phát triển có mục đích</w:t>
      </w:r>
      <w:r w:rsidR="004C3E6A">
        <w:t xml:space="preserve"> xây dựng cơ sở hạ tầng mạng hoặc </w:t>
      </w:r>
      <w:r>
        <w:t xml:space="preserve">các </w:t>
      </w:r>
      <w:r w:rsidR="004C3E6A">
        <w:t xml:space="preserve">trò chơi </w:t>
      </w:r>
      <w:r>
        <w:t>có tính mạng lưới đa người dùng cao và phức tạp</w:t>
      </w:r>
      <w:r w:rsidR="004C3E6A">
        <w:t xml:space="preserve">. Những </w:t>
      </w:r>
      <w:r>
        <w:t>nhà phát triển</w:t>
      </w:r>
      <w:r w:rsidR="004C3E6A">
        <w:t xml:space="preserve"> này nên bắt đầu </w:t>
      </w:r>
      <w:r>
        <w:t>bằng việc sử dụng nền tảng</w:t>
      </w:r>
      <w:r w:rsidR="004C3E6A">
        <w:t xml:space="preserve"> NetworkTransport API</w:t>
      </w:r>
      <w:r>
        <w:t xml:space="preserve"> của Unity</w:t>
      </w:r>
      <w:r w:rsidR="004C3E6A">
        <w:t>.</w:t>
      </w:r>
    </w:p>
    <w:p w14:paraId="17B2A433" w14:textId="14A75A00" w:rsidR="00FB4CDE" w:rsidRPr="00FB4CDE" w:rsidRDefault="00FB4CDE" w:rsidP="00FB4CDE">
      <w:pPr>
        <w:pStyle w:val="Nidungvnbn"/>
      </w:pPr>
      <w:r>
        <w:t>Do trò chơi ở đây chỉ xây dựng mạng lưới đa người chơi trên nền mạng nội bộ LAN nên tài liệu xin trình bày theo</w:t>
      </w:r>
      <w:r w:rsidR="003B76DB">
        <w:t xml:space="preserve"> hướng thứ nhất ở trên, đó là dùng Network Manager hoặc High Level API.</w:t>
      </w:r>
    </w:p>
    <w:p w14:paraId="77B3045C" w14:textId="02110EDE" w:rsidR="006A6CB8" w:rsidRDefault="003B76DB" w:rsidP="006A6CB8">
      <w:pPr>
        <w:pStyle w:val="Tiumccp2"/>
      </w:pPr>
      <w:bookmarkStart w:id="84" w:name="_Toc507759781"/>
      <w:r>
        <w:lastRenderedPageBreak/>
        <w:t>3.1.1</w:t>
      </w:r>
      <w:r w:rsidR="006A6CB8">
        <w:t xml:space="preserve"> High Level Scripting API (High Level API hay HLAPI)</w:t>
      </w:r>
      <w:bookmarkEnd w:id="84"/>
    </w:p>
    <w:p w14:paraId="4073D1C7" w14:textId="2AC4CDAF" w:rsidR="003B76DB" w:rsidRDefault="003B76DB" w:rsidP="003B76DB">
      <w:pPr>
        <w:pStyle w:val="Nidungvnbn"/>
      </w:pPr>
      <w:r>
        <w:t>Nền tảng mạng đa người dùng của Unity sử dụng các kịch bản (script) API "cấp cao" (</w:t>
      </w:r>
      <w:r w:rsidRPr="003B76DB">
        <w:rPr>
          <w:b/>
        </w:rPr>
        <w:t>High Level Scripting API</w:t>
      </w:r>
      <w:r>
        <w:t xml:space="preserve"> hay còn gọi là </w:t>
      </w:r>
      <w:r w:rsidRPr="003B76DB">
        <w:rPr>
          <w:b/>
        </w:rPr>
        <w:t>High Level API</w:t>
      </w:r>
      <w:r>
        <w:t xml:space="preserve"> (gọi tắt là </w:t>
      </w:r>
      <w:r w:rsidRPr="003B76DB">
        <w:rPr>
          <w:b/>
        </w:rPr>
        <w:t>HLAPI</w:t>
      </w:r>
      <w:r>
        <w:t xml:space="preserve">)). Nhà phát triển có thể sử dụng các kịch bản này để viết các dòng lệnh code để có thể xây dựng mạng lưới đa người chơi mà không cần phải lo lắng về cấu tạo chi tiết triển khai của các lớp thấp hơn lớp </w:t>
      </w:r>
      <w:r w:rsidR="00C94A98">
        <w:t>Transport</w:t>
      </w:r>
      <w:r>
        <w:t xml:space="preserve"> trong mô hình mạng OSI. HLAPI cho phép </w:t>
      </w:r>
      <w:r w:rsidR="00050299">
        <w:t>ta</w:t>
      </w:r>
      <w:r>
        <w:t>:</w:t>
      </w:r>
    </w:p>
    <w:p w14:paraId="3643A559" w14:textId="00DD4921" w:rsidR="003B76DB" w:rsidRDefault="003B76DB" w:rsidP="003B76DB">
      <w:pPr>
        <w:pStyle w:val="Nidungvnbn"/>
        <w:numPr>
          <w:ilvl w:val="0"/>
          <w:numId w:val="23"/>
        </w:numPr>
      </w:pPr>
      <w:r>
        <w:t>Kiểm soát các trạng thái kết nối mạng của trò chơi bằng cách sử dụng công cụ "</w:t>
      </w:r>
      <w:r w:rsidRPr="003B76DB">
        <w:rPr>
          <w:b/>
        </w:rPr>
        <w:t>Network Manager</w:t>
      </w:r>
      <w:r>
        <w:t>" (Trình quản lý kết nối).</w:t>
      </w:r>
    </w:p>
    <w:p w14:paraId="5C2B09F1" w14:textId="4461A1C6" w:rsidR="003B76DB" w:rsidRDefault="00050299" w:rsidP="003B76DB">
      <w:pPr>
        <w:pStyle w:val="Nidungvnbn"/>
        <w:numPr>
          <w:ilvl w:val="0"/>
          <w:numId w:val="22"/>
        </w:numPr>
      </w:pPr>
      <w:r>
        <w:t>Tạo ra một host cho mạng lưới mạng</w:t>
      </w:r>
      <w:r w:rsidR="003B76DB">
        <w:t xml:space="preserve">, mà máy chủ lưu trữ </w:t>
      </w:r>
      <w:r>
        <w:t xml:space="preserve">(host) này </w:t>
      </w:r>
      <w:r w:rsidR="003B76DB">
        <w:t xml:space="preserve">cũng </w:t>
      </w:r>
      <w:r>
        <w:t xml:space="preserve">chính là </w:t>
      </w:r>
      <w:r w:rsidR="003B76DB">
        <w:t>là một máy khách</w:t>
      </w:r>
      <w:r>
        <w:t xml:space="preserve"> (một người chơi trong mạng lưới)</w:t>
      </w:r>
      <w:r w:rsidR="003B76DB">
        <w:t>.</w:t>
      </w:r>
    </w:p>
    <w:p w14:paraId="7A294EBE" w14:textId="1DB799E2" w:rsidR="003B76DB" w:rsidRDefault="00B46C26" w:rsidP="003B76DB">
      <w:pPr>
        <w:pStyle w:val="Nidungvnbn"/>
        <w:numPr>
          <w:ilvl w:val="0"/>
          <w:numId w:val="22"/>
        </w:numPr>
      </w:pPr>
      <w:r>
        <w:t>Tuần tự</w:t>
      </w:r>
      <w:r w:rsidR="003B76DB">
        <w:t xml:space="preserve"> dữ liệu bằng cách sử dụng </w:t>
      </w:r>
      <w:r w:rsidR="004C4680">
        <w:t xml:space="preserve">trình </w:t>
      </w:r>
      <w:r>
        <w:t>tuần tự dữ liệu</w:t>
      </w:r>
      <w:r w:rsidR="003B76DB">
        <w:t xml:space="preserve"> mục đích chung</w:t>
      </w:r>
      <w:r w:rsidR="004C4680">
        <w:t xml:space="preserve"> (general-purpose serializer)</w:t>
      </w:r>
      <w:r w:rsidR="003B76DB">
        <w:t>.</w:t>
      </w:r>
    </w:p>
    <w:p w14:paraId="1DBEDA51" w14:textId="77777777" w:rsidR="003B76DB" w:rsidRDefault="003B76DB" w:rsidP="003B76DB">
      <w:pPr>
        <w:pStyle w:val="Nidungvnbn"/>
        <w:numPr>
          <w:ilvl w:val="0"/>
          <w:numId w:val="22"/>
        </w:numPr>
      </w:pPr>
      <w:r>
        <w:t>Gửi và nhận tin nhắn mạng.</w:t>
      </w:r>
    </w:p>
    <w:p w14:paraId="3DCA22AD" w14:textId="6CAF9659" w:rsidR="003B76DB" w:rsidRDefault="003B76DB" w:rsidP="003B76DB">
      <w:pPr>
        <w:pStyle w:val="Nidungvnbn"/>
        <w:numPr>
          <w:ilvl w:val="0"/>
          <w:numId w:val="22"/>
        </w:numPr>
      </w:pPr>
      <w:r>
        <w:t>Gửi</w:t>
      </w:r>
      <w:r w:rsidR="004C4680">
        <w:t xml:space="preserve"> các</w:t>
      </w:r>
      <w:r>
        <w:t xml:space="preserve"> lệnh </w:t>
      </w:r>
      <w:r w:rsidR="004C4680">
        <w:t xml:space="preserve">kết </w:t>
      </w:r>
      <w:r>
        <w:t xml:space="preserve">nối mạng từ </w:t>
      </w:r>
      <w:r w:rsidR="004C4680">
        <w:t xml:space="preserve">các </w:t>
      </w:r>
      <w:r>
        <w:t>máy khách</w:t>
      </w:r>
      <w:r w:rsidR="004C4680">
        <w:t xml:space="preserve"> (client) cho</w:t>
      </w:r>
      <w:r>
        <w:t xml:space="preserve"> đến máy chủ</w:t>
      </w:r>
      <w:r w:rsidR="004C4680">
        <w:t xml:space="preserve"> (host)</w:t>
      </w:r>
      <w:r>
        <w:t>.</w:t>
      </w:r>
    </w:p>
    <w:p w14:paraId="0EA12B1B" w14:textId="779A90C8" w:rsidR="003B76DB" w:rsidRDefault="003B76DB" w:rsidP="003B76DB">
      <w:pPr>
        <w:pStyle w:val="Nidungvnbn"/>
        <w:numPr>
          <w:ilvl w:val="0"/>
          <w:numId w:val="22"/>
        </w:numPr>
      </w:pPr>
      <w:r>
        <w:t>Thực hiện</w:t>
      </w:r>
      <w:r w:rsidR="004C4680">
        <w:t xml:space="preserve"> các</w:t>
      </w:r>
      <w:r>
        <w:t xml:space="preserve"> cuộc gọi thủ tục từ xa </w:t>
      </w:r>
      <w:bookmarkStart w:id="85" w:name="_GoBack"/>
      <w:bookmarkEnd w:id="85"/>
      <w:r>
        <w:t xml:space="preserve">từ máy chủ đến </w:t>
      </w:r>
      <w:r w:rsidR="004C4680">
        <w:t>các máy khách</w:t>
      </w:r>
      <w:r>
        <w:t>.</w:t>
      </w:r>
    </w:p>
    <w:p w14:paraId="63740176" w14:textId="489CB585" w:rsidR="003B76DB" w:rsidRDefault="003B76DB" w:rsidP="003B76DB">
      <w:pPr>
        <w:pStyle w:val="Nidungvnbn"/>
        <w:numPr>
          <w:ilvl w:val="0"/>
          <w:numId w:val="22"/>
        </w:numPr>
      </w:pPr>
      <w:r>
        <w:t>Gửi các sự kiện</w:t>
      </w:r>
      <w:r w:rsidR="004C4680">
        <w:t>, thông điệp (event, command)</w:t>
      </w:r>
      <w:r>
        <w:t xml:space="preserve"> mạng từ máy chủ đến </w:t>
      </w:r>
      <w:r w:rsidR="004C4680">
        <w:t>các máy khách</w:t>
      </w:r>
      <w:r>
        <w:t>.</w:t>
      </w:r>
    </w:p>
    <w:p w14:paraId="45906AA0" w14:textId="1DADABC5" w:rsidR="007F16A1" w:rsidRDefault="007F16A1" w:rsidP="007F16A1">
      <w:pPr>
        <w:pStyle w:val="Nidungvnbn"/>
      </w:pPr>
      <w:r>
        <w:t>High Level API (HLAPI) là một hệ thống</w:t>
      </w:r>
      <w:r w:rsidR="00C94A98">
        <w:t xml:space="preserve"> của Unity</w:t>
      </w:r>
      <w:r>
        <w:t xml:space="preserve"> để </w:t>
      </w:r>
      <w:r w:rsidR="00C94A98">
        <w:t xml:space="preserve">hỗ trợ việc </w:t>
      </w:r>
      <w:r>
        <w:t xml:space="preserve">xây dựng </w:t>
      </w:r>
      <w:r w:rsidR="00C94A98">
        <w:t>mạng lưới đa người dùng (người chơi) cho các nhà sản xuất trò chơi</w:t>
      </w:r>
      <w:r>
        <w:t xml:space="preserve">. Nó được xây dựng </w:t>
      </w:r>
      <w:r w:rsidR="00C94A98">
        <w:t xml:space="preserve">ở phần đầu của nửa phần </w:t>
      </w:r>
      <w:r w:rsidR="00285F39">
        <w:t>sau</w:t>
      </w:r>
      <w:r w:rsidR="00C94A98">
        <w:t xml:space="preserve"> của</w:t>
      </w:r>
      <w:r>
        <w:t xml:space="preserve"> lớp giao tiếp thời gian thực</w:t>
      </w:r>
      <w:r w:rsidR="00285F39">
        <w:t xml:space="preserve"> (transport)</w:t>
      </w:r>
      <w:r>
        <w:t xml:space="preserve">, và xử lý </w:t>
      </w:r>
      <w:r w:rsidR="00331FEC">
        <w:t xml:space="preserve">được </w:t>
      </w:r>
      <w:r>
        <w:t>nhiều nhiệm vụ</w:t>
      </w:r>
      <w:r w:rsidR="00331FEC">
        <w:t xml:space="preserve"> cơ bản</w:t>
      </w:r>
      <w:r>
        <w:t xml:space="preserve"> </w:t>
      </w:r>
      <w:r w:rsidR="00331FEC">
        <w:t>mà một hệ thống đa người chơi đặt ra</w:t>
      </w:r>
      <w:r>
        <w:t xml:space="preserve">. </w:t>
      </w:r>
      <w:r w:rsidR="00A85C36">
        <w:t>Trong khi</w:t>
      </w:r>
      <w:r>
        <w:t xml:space="preserve"> lớp vận chuyển</w:t>
      </w:r>
      <w:r w:rsidR="00A85C36">
        <w:t xml:space="preserve"> (transport)</w:t>
      </w:r>
      <w:r>
        <w:t xml:space="preserve"> </w:t>
      </w:r>
      <w:r w:rsidR="00A85C36">
        <w:t xml:space="preserve">có vai trò </w:t>
      </w:r>
      <w:r>
        <w:t xml:space="preserve">hỗ trợ </w:t>
      </w:r>
      <w:r w:rsidR="00A85C36">
        <w:t>cho các kết nối mạng (theo bất kì kiểu topo nào)</w:t>
      </w:r>
      <w:r>
        <w:t xml:space="preserve">, </w:t>
      </w:r>
      <w:r w:rsidR="00A85C36">
        <w:t xml:space="preserve">thì </w:t>
      </w:r>
      <w:r>
        <w:t xml:space="preserve">HLAPI </w:t>
      </w:r>
      <w:r w:rsidR="00A85C36">
        <w:t xml:space="preserve">sẽ đóng vai trò </w:t>
      </w:r>
      <w:r>
        <w:t xml:space="preserve">là một hệ </w:t>
      </w:r>
      <w:r w:rsidR="00A85C36">
        <w:t>thống có thẩm quyền của máy chủ.</w:t>
      </w:r>
      <w:r>
        <w:t xml:space="preserve"> </w:t>
      </w:r>
      <w:r w:rsidR="00A85C36">
        <w:t>Bằng việc</w:t>
      </w:r>
      <w:r>
        <w:t xml:space="preserve"> cho phép một trong những người </w:t>
      </w:r>
      <w:r w:rsidR="00A85C36">
        <w:t xml:space="preserve">chơi </w:t>
      </w:r>
      <w:r>
        <w:t>tham gia</w:t>
      </w:r>
      <w:r w:rsidR="00A85C36">
        <w:t xml:space="preserve"> (máy khách (client))</w:t>
      </w:r>
      <w:r>
        <w:t xml:space="preserve"> </w:t>
      </w:r>
      <w:r w:rsidR="00A85C36">
        <w:t>đóng vai trò là máy chủ host mà Unity không cần</w:t>
      </w:r>
      <w:r>
        <w:t xml:space="preserve"> </w:t>
      </w:r>
      <w:r w:rsidR="00A85C36">
        <w:t>phải thiết lập</w:t>
      </w:r>
      <w:r>
        <w:t xml:space="preserve"> quá trình máy chủ chuyên dụng. </w:t>
      </w:r>
      <w:r w:rsidR="00601908">
        <w:t>Ngoài ra nếu HLAPI</w:t>
      </w:r>
      <w:r>
        <w:t xml:space="preserve"> kết hợp với các dịch vụ internet</w:t>
      </w:r>
      <w:r w:rsidR="00601908">
        <w:t xml:space="preserve"> khác có thể giúp</w:t>
      </w:r>
      <w:r>
        <w:t xml:space="preserve"> trò chơi</w:t>
      </w:r>
      <w:r w:rsidR="00601908">
        <w:t xml:space="preserve"> được diễn ra một cách phong phú </w:t>
      </w:r>
      <w:r w:rsidR="00601908">
        <w:lastRenderedPageBreak/>
        <w:t>bởi</w:t>
      </w:r>
      <w:r>
        <w:t xml:space="preserve"> nhiều người chơi </w:t>
      </w:r>
      <w:r w:rsidR="00601908">
        <w:t xml:space="preserve">thông </w:t>
      </w:r>
      <w:r>
        <w:t xml:space="preserve">qua internet </w:t>
      </w:r>
      <w:r w:rsidR="00601908">
        <w:t>mà</w:t>
      </w:r>
      <w:r>
        <w:t xml:space="preserve"> </w:t>
      </w:r>
      <w:r w:rsidR="00601908">
        <w:t xml:space="preserve">không cần đến </w:t>
      </w:r>
      <w:r>
        <w:t>các nhà phát triển</w:t>
      </w:r>
      <w:r w:rsidR="00601908">
        <w:t xml:space="preserve"> phải xây dựng, điều này vừa đảm bảo trò chơi vẫn có các dịch vụ internet mà vừa giúp các nhà phát triển tiết kiệm được thời gian và công sức</w:t>
      </w:r>
      <w:r>
        <w:t>.</w:t>
      </w:r>
    </w:p>
    <w:p w14:paraId="43A33E38" w14:textId="433AE270" w:rsidR="007F16A1" w:rsidRDefault="00601908" w:rsidP="007F16A1">
      <w:pPr>
        <w:pStyle w:val="Nidungvnbn"/>
      </w:pPr>
      <w:r>
        <w:t xml:space="preserve">Tóm gọn lại, </w:t>
      </w:r>
      <w:r w:rsidR="007F16A1">
        <w:t xml:space="preserve">HLAPI là một tập lệnh mạng mới được xây dựng </w:t>
      </w:r>
      <w:r>
        <w:t xml:space="preserve">gần đây </w:t>
      </w:r>
      <w:r w:rsidR="007F16A1">
        <w:t xml:space="preserve">trong Unity, </w:t>
      </w:r>
      <w:r>
        <w:t>hay nói cách khác nó chính là một trong những thư viện của Unity và tên của nó là</w:t>
      </w:r>
      <w:r w:rsidR="007F16A1">
        <w:t xml:space="preserve"> UnityEngine.Networking. </w:t>
      </w:r>
      <w:r>
        <w:t>Mục tiêu của HLAPI đó là</w:t>
      </w:r>
      <w:r w:rsidR="007F16A1">
        <w:t xml:space="preserve"> tập trung vào </w:t>
      </w:r>
      <w:r>
        <w:t>việc giúp nhà phát triển trò chơi</w:t>
      </w:r>
      <w:r w:rsidR="007F16A1">
        <w:t xml:space="preserve"> dễ sử dụng và </w:t>
      </w:r>
      <w:r>
        <w:t xml:space="preserve">từ đó họ có thể </w:t>
      </w:r>
      <w:r w:rsidR="007F16A1">
        <w:t xml:space="preserve">phát triển </w:t>
      </w:r>
      <w:r>
        <w:t>các thể loại trò chơi một cách linh động</w:t>
      </w:r>
      <w:r w:rsidR="007F16A1">
        <w:t xml:space="preserve"> và </w:t>
      </w:r>
      <w:r>
        <w:t xml:space="preserve">đồng thời HLAPI cũng </w:t>
      </w:r>
      <w:r w:rsidR="007F16A1">
        <w:t xml:space="preserve">cung cấp các dịch vụ hữu ích </w:t>
      </w:r>
      <w:r>
        <w:t>giúp các nhà sản xuất có thể dễ dàng tạo ra</w:t>
      </w:r>
      <w:r w:rsidR="007F16A1">
        <w:t xml:space="preserve"> các trò chơi </w:t>
      </w:r>
      <w:r>
        <w:t>mạng lưới đa</w:t>
      </w:r>
      <w:r w:rsidR="007F16A1">
        <w:t xml:space="preserve"> người</w:t>
      </w:r>
      <w:r>
        <w:t xml:space="preserve"> chơi</w:t>
      </w:r>
      <w:r w:rsidR="007F16A1">
        <w:t xml:space="preserve">, </w:t>
      </w:r>
      <w:r>
        <w:t xml:space="preserve">các dịch vụ đó </w:t>
      </w:r>
      <w:r w:rsidR="007F16A1">
        <w:t>như:</w:t>
      </w:r>
    </w:p>
    <w:p w14:paraId="6896C05C" w14:textId="77777777" w:rsidR="007F16A1" w:rsidRDefault="007F16A1" w:rsidP="007F16A1">
      <w:pPr>
        <w:pStyle w:val="Nidungvnbn"/>
        <w:numPr>
          <w:ilvl w:val="0"/>
          <w:numId w:val="24"/>
        </w:numPr>
      </w:pPr>
      <w:r>
        <w:t>Trình xử lý tin nhắn</w:t>
      </w:r>
    </w:p>
    <w:p w14:paraId="7A5E7757" w14:textId="7F1EC84F" w:rsidR="007F16A1" w:rsidRDefault="00B46C26" w:rsidP="00B46C26">
      <w:pPr>
        <w:pStyle w:val="Nidungvnbn"/>
        <w:numPr>
          <w:ilvl w:val="0"/>
          <w:numId w:val="24"/>
        </w:numPr>
      </w:pPr>
      <w:r>
        <w:t>Tuần tự</w:t>
      </w:r>
      <w:r w:rsidR="007F16A1">
        <w:t xml:space="preserve"> hiệu suất cao </w:t>
      </w:r>
      <w:r>
        <w:t xml:space="preserve">các </w:t>
      </w:r>
      <w:r w:rsidR="007F16A1">
        <w:t>mục đích chung</w:t>
      </w:r>
      <w:r>
        <w:t xml:space="preserve"> (General purpose high performance serialization)</w:t>
      </w:r>
    </w:p>
    <w:p w14:paraId="1515305B" w14:textId="18A513DD" w:rsidR="007F16A1" w:rsidRDefault="007F16A1" w:rsidP="007F16A1">
      <w:pPr>
        <w:pStyle w:val="Nidungvnbn"/>
        <w:numPr>
          <w:ilvl w:val="0"/>
          <w:numId w:val="24"/>
        </w:numPr>
      </w:pPr>
      <w:r>
        <w:t xml:space="preserve">Quản lý </w:t>
      </w:r>
      <w:r w:rsidR="00B46C26">
        <w:t xml:space="preserve">phân tán các </w:t>
      </w:r>
      <w:r>
        <w:t xml:space="preserve">đối tượng </w:t>
      </w:r>
    </w:p>
    <w:p w14:paraId="68ECCE53" w14:textId="5FEBC94A" w:rsidR="007F16A1" w:rsidRDefault="007F16A1" w:rsidP="007F16A1">
      <w:pPr>
        <w:pStyle w:val="Nidungvnbn"/>
        <w:numPr>
          <w:ilvl w:val="0"/>
          <w:numId w:val="24"/>
        </w:numPr>
      </w:pPr>
      <w:r>
        <w:t xml:space="preserve">Đồng bộ hóa </w:t>
      </w:r>
      <w:r w:rsidR="00601908">
        <w:t>các trạng thái</w:t>
      </w:r>
    </w:p>
    <w:p w14:paraId="5FB439FD" w14:textId="24F52921" w:rsidR="007F16A1" w:rsidRDefault="00B46C26" w:rsidP="007F16A1">
      <w:pPr>
        <w:pStyle w:val="Nidungvnbn"/>
        <w:numPr>
          <w:ilvl w:val="0"/>
          <w:numId w:val="24"/>
        </w:numPr>
      </w:pPr>
      <w:r>
        <w:t>Các lớp mạng bao gồm m</w:t>
      </w:r>
      <w:r w:rsidR="007F16A1">
        <w:t>áy chủ</w:t>
      </w:r>
      <w:r>
        <w:t xml:space="preserve"> (host)</w:t>
      </w:r>
      <w:r w:rsidR="007F16A1">
        <w:t xml:space="preserve">, </w:t>
      </w:r>
      <w:r>
        <w:t>máy khách (client)</w:t>
      </w:r>
      <w:r w:rsidR="007F16A1">
        <w:t xml:space="preserve">, </w:t>
      </w:r>
      <w:r>
        <w:t>và hỗ trợ các k</w:t>
      </w:r>
      <w:r w:rsidR="007F16A1">
        <w:t>ết nối, vv</w:t>
      </w:r>
    </w:p>
    <w:p w14:paraId="3EEC7FCA" w14:textId="089574F0" w:rsidR="007F16A1" w:rsidRDefault="00B46C26" w:rsidP="007F16A1">
      <w:pPr>
        <w:pStyle w:val="Nidungvnbn"/>
      </w:pPr>
      <w:r>
        <w:t xml:space="preserve">Cấu tạo của </w:t>
      </w:r>
      <w:r w:rsidR="007F16A1">
        <w:t xml:space="preserve">HLAPI được </w:t>
      </w:r>
      <w:r>
        <w:t>mô tả bằng lược đồ các chức năng sau</w:t>
      </w:r>
      <w:r w:rsidR="007F16A1">
        <w:t>:</w:t>
      </w:r>
    </w:p>
    <w:p w14:paraId="12EA5B22" w14:textId="5D6AAA26" w:rsidR="007F16A1" w:rsidRDefault="00B46C26" w:rsidP="00B46C26">
      <w:pPr>
        <w:pStyle w:val="Nidungvnbn"/>
        <w:jc w:val="center"/>
      </w:pPr>
      <w:r>
        <w:rPr>
          <w:noProof/>
        </w:rPr>
        <w:drawing>
          <wp:inline distT="0" distB="0" distL="0" distR="0" wp14:anchorId="094D07D0" wp14:editId="7535B2D6">
            <wp:extent cx="4000500" cy="244214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004418" cy="2444535"/>
                    </a:xfrm>
                    <a:prstGeom prst="rect">
                      <a:avLst/>
                    </a:prstGeom>
                  </pic:spPr>
                </pic:pic>
              </a:graphicData>
            </a:graphic>
          </wp:inline>
        </w:drawing>
      </w:r>
    </w:p>
    <w:p w14:paraId="217DF378" w14:textId="7B80A5A1" w:rsidR="00B46C26" w:rsidRPr="00B46C26" w:rsidRDefault="00B46C26" w:rsidP="00B46C26">
      <w:pPr>
        <w:pStyle w:val="Caption"/>
      </w:pPr>
      <w:bookmarkStart w:id="86" w:name="_Toc507759853"/>
      <w:r>
        <w:t>Hình 3.1 Cấu tạo của HLAPI</w:t>
      </w:r>
      <w:r w:rsidRPr="00B46C26">
        <w:rPr>
          <w:vertAlign w:val="superscript"/>
        </w:rPr>
        <w:t>[3]</w:t>
      </w:r>
      <w:bookmarkEnd w:id="86"/>
    </w:p>
    <w:p w14:paraId="7A1A59C2" w14:textId="00970ACE" w:rsidR="006A6CB8" w:rsidRDefault="003B76DB" w:rsidP="006A6CB8">
      <w:pPr>
        <w:pStyle w:val="Tiumccp2"/>
      </w:pPr>
      <w:bookmarkStart w:id="87" w:name="_Toc507759782"/>
      <w:r>
        <w:lastRenderedPageBreak/>
        <w:t>3.1.2</w:t>
      </w:r>
      <w:r w:rsidR="006A6CB8">
        <w:t xml:space="preserve"> </w:t>
      </w:r>
      <w:r w:rsidR="00FB4CDE">
        <w:t>Trình soạn thảo và trình hoạt động tích hợp</w:t>
      </w:r>
      <w:bookmarkEnd w:id="87"/>
    </w:p>
    <w:p w14:paraId="335FFA5C" w14:textId="4F9C31F5" w:rsidR="00B46C26" w:rsidRDefault="00B46C26" w:rsidP="00B46C26">
      <w:pPr>
        <w:pStyle w:val="Nidungvnbn"/>
      </w:pPr>
      <w:r>
        <w:t xml:space="preserve">Mạng </w:t>
      </w:r>
      <w:r w:rsidR="00393360">
        <w:t>được xây dựng trên nền tảng</w:t>
      </w:r>
      <w:r>
        <w:t xml:space="preserve"> Unity được tích hợp </w:t>
      </w:r>
      <w:r w:rsidR="00393360">
        <w:t>với nó là trình hoạt động</w:t>
      </w:r>
      <w:r>
        <w:t xml:space="preserve"> </w:t>
      </w:r>
      <w:r w:rsidR="00393360">
        <w:t>(</w:t>
      </w:r>
      <w:r>
        <w:t>engine</w:t>
      </w:r>
      <w:r w:rsidR="00393360">
        <w:t>)</w:t>
      </w:r>
      <w:r>
        <w:t xml:space="preserve"> và trình biên tập</w:t>
      </w:r>
      <w:r w:rsidR="00393360">
        <w:t xml:space="preserve"> để viết lệnh</w:t>
      </w:r>
      <w:r>
        <w:t xml:space="preserve">, cho phép </w:t>
      </w:r>
      <w:r w:rsidR="00393360">
        <w:t>nhà phát triển có thể</w:t>
      </w:r>
      <w:r>
        <w:t xml:space="preserve"> làm việc với các thành phần và </w:t>
      </w:r>
      <w:r w:rsidR="00393360">
        <w:t xml:space="preserve">các công cụ </w:t>
      </w:r>
      <w:r>
        <w:t>trợ giúp trực quan</w:t>
      </w:r>
      <w:r w:rsidR="00393360">
        <w:t xml:space="preserve"> của Unity</w:t>
      </w:r>
      <w:r>
        <w:t xml:space="preserve"> để </w:t>
      </w:r>
      <w:r w:rsidR="00393360">
        <w:t xml:space="preserve">từ đó có thể </w:t>
      </w:r>
      <w:r>
        <w:t xml:space="preserve">xây dựng trò chơi </w:t>
      </w:r>
      <w:r w:rsidR="00393360">
        <w:t>theo ý của nhà sản xuất</w:t>
      </w:r>
      <w:r>
        <w:t xml:space="preserve">. </w:t>
      </w:r>
      <w:r w:rsidR="00393360">
        <w:t>Engine và trình soạn thảo</w:t>
      </w:r>
      <w:r>
        <w:t xml:space="preserve"> cung cấp:</w:t>
      </w:r>
    </w:p>
    <w:p w14:paraId="04147557" w14:textId="0FD9DB38" w:rsidR="00B46C26" w:rsidRDefault="00B46C26" w:rsidP="00B46C26">
      <w:pPr>
        <w:pStyle w:val="Nidungvnbn"/>
        <w:numPr>
          <w:ilvl w:val="0"/>
          <w:numId w:val="26"/>
        </w:numPr>
      </w:pPr>
      <w:r>
        <w:t xml:space="preserve">Một thành phần </w:t>
      </w:r>
      <w:r w:rsidR="00D741C7">
        <w:t xml:space="preserve">định danh </w:t>
      </w:r>
      <w:r>
        <w:t xml:space="preserve">NetworkIdentity cho các đối tượng </w:t>
      </w:r>
      <w:r w:rsidR="00D741C7">
        <w:t>c</w:t>
      </w:r>
      <w:r w:rsidR="009F5D77">
        <w:t>ủa trò chơi trong mạng</w:t>
      </w:r>
      <w:r>
        <w:t>.</w:t>
      </w:r>
    </w:p>
    <w:p w14:paraId="1FE63CE2" w14:textId="2E44B527" w:rsidR="00B46C26" w:rsidRDefault="00D741C7" w:rsidP="00B46C26">
      <w:pPr>
        <w:pStyle w:val="Nidungvnbn"/>
        <w:numPr>
          <w:ilvl w:val="0"/>
          <w:numId w:val="26"/>
        </w:numPr>
      </w:pPr>
      <w:r>
        <w:t xml:space="preserve">Một trạng thái mạng có tên là </w:t>
      </w:r>
      <w:r w:rsidR="00B46C26">
        <w:t xml:space="preserve">NetworkBehaviour cho các kịch bản </w:t>
      </w:r>
      <w:r>
        <w:t xml:space="preserve">(script) viết để xây dựng hệ thống </w:t>
      </w:r>
      <w:r w:rsidR="00B46C26">
        <w:t>mạng.</w:t>
      </w:r>
    </w:p>
    <w:p w14:paraId="5EBA7F5E" w14:textId="52E702A9" w:rsidR="00B46C26" w:rsidRDefault="00B46C26" w:rsidP="00B46C26">
      <w:pPr>
        <w:pStyle w:val="Nidungvnbn"/>
        <w:numPr>
          <w:ilvl w:val="0"/>
          <w:numId w:val="26"/>
        </w:numPr>
      </w:pPr>
      <w:r>
        <w:t>Đồng bộ hóa tự động các đối tượng chuyển đổi</w:t>
      </w:r>
      <w:r w:rsidR="009F5D77">
        <w:t xml:space="preserve"> trong trò chơi</w:t>
      </w:r>
      <w:r>
        <w:t>.</w:t>
      </w:r>
    </w:p>
    <w:p w14:paraId="33B52E1D" w14:textId="77777777" w:rsidR="00B46C26" w:rsidRDefault="00B46C26" w:rsidP="00B46C26">
      <w:pPr>
        <w:pStyle w:val="Nidungvnbn"/>
        <w:numPr>
          <w:ilvl w:val="0"/>
          <w:numId w:val="26"/>
        </w:numPr>
      </w:pPr>
      <w:r>
        <w:t>Tự động đồng bộ các biến script.</w:t>
      </w:r>
    </w:p>
    <w:p w14:paraId="48B6D6C4" w14:textId="20C274B6" w:rsidR="00B46C26" w:rsidRDefault="00B46C26" w:rsidP="00B46C26">
      <w:pPr>
        <w:pStyle w:val="Nidungvnbn"/>
        <w:numPr>
          <w:ilvl w:val="0"/>
          <w:numId w:val="26"/>
        </w:numPr>
      </w:pPr>
      <w:r>
        <w:t xml:space="preserve">Hỗ trợ đặt các đối tượng </w:t>
      </w:r>
      <w:r w:rsidR="009F5D77">
        <w:t xml:space="preserve">kết </w:t>
      </w:r>
      <w:r>
        <w:t>nối mạng trong cảnh Unity.</w:t>
      </w:r>
    </w:p>
    <w:p w14:paraId="43CA11E6" w14:textId="6FA6F8A7" w:rsidR="00B46C26" w:rsidRDefault="00B46C26" w:rsidP="00B46C26">
      <w:pPr>
        <w:pStyle w:val="Nidungvnbn"/>
        <w:numPr>
          <w:ilvl w:val="0"/>
          <w:numId w:val="26"/>
        </w:numPr>
      </w:pPr>
      <w:r>
        <w:t>Các thành phần mạng</w:t>
      </w:r>
    </w:p>
    <w:p w14:paraId="739E0AA3" w14:textId="250BA369" w:rsidR="00683F69" w:rsidRPr="00683F69" w:rsidRDefault="00683F69" w:rsidP="00683F69">
      <w:pPr>
        <w:pStyle w:val="Nidungvnbn"/>
      </w:pPr>
      <w:r>
        <w:t>(Các thành phần mà engine và trình soạn thảo cung cấp sẽ được nói rõ hơn ở các phần sau của tài liệu).</w:t>
      </w:r>
    </w:p>
    <w:p w14:paraId="4DAEC3B3" w14:textId="04159804" w:rsidR="00FB4CDE" w:rsidRDefault="003B76DB" w:rsidP="006A6CB8">
      <w:pPr>
        <w:pStyle w:val="Tiumccp2"/>
      </w:pPr>
      <w:bookmarkStart w:id="88" w:name="_Toc507759783"/>
      <w:r>
        <w:t>3.1.3</w:t>
      </w:r>
      <w:r w:rsidR="00FB4CDE">
        <w:t xml:space="preserve"> Các dịch vụ Internet của Unity</w:t>
      </w:r>
      <w:bookmarkEnd w:id="88"/>
    </w:p>
    <w:p w14:paraId="00AD6B36" w14:textId="7F749115" w:rsidR="00683F69" w:rsidRDefault="00683F69" w:rsidP="00683F69">
      <w:pPr>
        <w:pStyle w:val="Nidungvnbn"/>
      </w:pPr>
      <w:r>
        <w:t xml:space="preserve">Unity cung cấp </w:t>
      </w:r>
      <w:r w:rsidR="00DB6A6C">
        <w:t xml:space="preserve">các </w:t>
      </w:r>
      <w:r>
        <w:t xml:space="preserve">dịch vụ Internet để hỗ trợ trò chơi của </w:t>
      </w:r>
      <w:r w:rsidR="00DB6A6C">
        <w:t>nhà phát triển</w:t>
      </w:r>
      <w:r>
        <w:t xml:space="preserve"> trong suốt quá trình sản xuất và phát hành, bao gồm</w:t>
      </w:r>
      <w:r w:rsidR="00DB6A6C">
        <w:t xml:space="preserve"> các dịch vụ</w:t>
      </w:r>
      <w:r>
        <w:t>:</w:t>
      </w:r>
    </w:p>
    <w:p w14:paraId="17F6B20A" w14:textId="77777777" w:rsidR="00683F69" w:rsidRDefault="00683F69" w:rsidP="00DB6A6C">
      <w:pPr>
        <w:pStyle w:val="Nidungvnbn"/>
        <w:numPr>
          <w:ilvl w:val="0"/>
          <w:numId w:val="27"/>
        </w:numPr>
      </w:pPr>
      <w:r>
        <w:t>Dịch vụ kết nối</w:t>
      </w:r>
    </w:p>
    <w:p w14:paraId="6E18DEAE" w14:textId="5C75763E" w:rsidR="00683F69" w:rsidRDefault="00683F69" w:rsidP="00DB6A6C">
      <w:pPr>
        <w:pStyle w:val="Nidungvnbn"/>
        <w:numPr>
          <w:ilvl w:val="0"/>
          <w:numId w:val="27"/>
        </w:numPr>
      </w:pPr>
      <w:r>
        <w:t>Tạo các trận đấu</w:t>
      </w:r>
      <w:r w:rsidR="00DB6A6C">
        <w:t xml:space="preserve"> (match)</w:t>
      </w:r>
      <w:r>
        <w:t xml:space="preserve"> và quảng </w:t>
      </w:r>
      <w:r w:rsidR="00DB6A6C">
        <w:t>bá (advertise)</w:t>
      </w:r>
      <w:r>
        <w:t xml:space="preserve"> các trận đấu.</w:t>
      </w:r>
    </w:p>
    <w:p w14:paraId="4B23B5A1" w14:textId="0EC5B873" w:rsidR="00683F69" w:rsidRDefault="00683F69" w:rsidP="00DB6A6C">
      <w:pPr>
        <w:pStyle w:val="Nidungvnbn"/>
        <w:numPr>
          <w:ilvl w:val="0"/>
          <w:numId w:val="27"/>
        </w:numPr>
      </w:pPr>
      <w:r>
        <w:t xml:space="preserve">Liệt kê các trận đấu có sẵn và tham gia </w:t>
      </w:r>
      <w:r w:rsidR="00930DBE">
        <w:t xml:space="preserve">các </w:t>
      </w:r>
      <w:r>
        <w:t>trận đấu.</w:t>
      </w:r>
    </w:p>
    <w:p w14:paraId="33FBBFD3" w14:textId="77777777" w:rsidR="00683F69" w:rsidRDefault="00683F69" w:rsidP="00DB6A6C">
      <w:pPr>
        <w:pStyle w:val="Nidungvnbn"/>
        <w:numPr>
          <w:ilvl w:val="0"/>
          <w:numId w:val="27"/>
        </w:numPr>
      </w:pPr>
      <w:r>
        <w:t>Máy chủ chuyển tiếp</w:t>
      </w:r>
    </w:p>
    <w:p w14:paraId="5BFACF6D" w14:textId="188F2107" w:rsidR="00683F69" w:rsidRDefault="00930DBE" w:rsidP="00DB6A6C">
      <w:pPr>
        <w:pStyle w:val="Nidungvnbn"/>
        <w:numPr>
          <w:ilvl w:val="0"/>
          <w:numId w:val="27"/>
        </w:numPr>
      </w:pPr>
      <w:r>
        <w:t xml:space="preserve">Game </w:t>
      </w:r>
      <w:r w:rsidR="00683F69">
        <w:t xml:space="preserve">chơi </w:t>
      </w:r>
      <w:r>
        <w:t>trên</w:t>
      </w:r>
      <w:r w:rsidR="00683F69">
        <w:t xml:space="preserve"> internet </w:t>
      </w:r>
      <w:r>
        <w:t xml:space="preserve">mà </w:t>
      </w:r>
      <w:r w:rsidR="00683F69">
        <w:t>không có máy chủ chuyên dụng.</w:t>
      </w:r>
    </w:p>
    <w:p w14:paraId="4B7578A4" w14:textId="3FF47744" w:rsidR="00683F69" w:rsidRDefault="00683F69" w:rsidP="00DB6A6C">
      <w:pPr>
        <w:pStyle w:val="Nidungvnbn"/>
        <w:numPr>
          <w:ilvl w:val="0"/>
          <w:numId w:val="27"/>
        </w:numPr>
      </w:pPr>
      <w:r>
        <w:t>Định tuyến các tin nhắn cho những người tham gia trận đấu.</w:t>
      </w:r>
    </w:p>
    <w:p w14:paraId="60A116D5" w14:textId="30D16B90" w:rsidR="00FB4CDE" w:rsidRDefault="003B76DB" w:rsidP="006A6CB8">
      <w:pPr>
        <w:pStyle w:val="Tiumccp2"/>
      </w:pPr>
      <w:bookmarkStart w:id="89" w:name="_Toc507759784"/>
      <w:r>
        <w:t>3.1.4</w:t>
      </w:r>
      <w:r w:rsidR="00FB4CDE">
        <w:t xml:space="preserve"> Network Transport</w:t>
      </w:r>
      <w:r>
        <w:t xml:space="preserve"> và Network Layer</w:t>
      </w:r>
      <w:bookmarkEnd w:id="89"/>
    </w:p>
    <w:p w14:paraId="5C695ACB" w14:textId="75AB3502" w:rsidR="000401D0" w:rsidRDefault="000401D0" w:rsidP="000401D0">
      <w:pPr>
        <w:pStyle w:val="Nidungvnbn"/>
      </w:pPr>
      <w:r>
        <w:t>Lớp Transport Thời gian thực của Unity cung cấp:</w:t>
      </w:r>
    </w:p>
    <w:p w14:paraId="50CD17A7" w14:textId="77777777" w:rsidR="000401D0" w:rsidRDefault="000401D0" w:rsidP="000401D0">
      <w:pPr>
        <w:pStyle w:val="Nidungvnbn"/>
      </w:pPr>
    </w:p>
    <w:p w14:paraId="67114FCF" w14:textId="5424D9B3" w:rsidR="000401D0" w:rsidRDefault="000401D0" w:rsidP="000401D0">
      <w:pPr>
        <w:pStyle w:val="Nidungvnbn"/>
        <w:numPr>
          <w:ilvl w:val="0"/>
          <w:numId w:val="28"/>
        </w:numPr>
      </w:pPr>
      <w:r>
        <w:t xml:space="preserve">Tối ưu hóa </w:t>
      </w:r>
      <w:r w:rsidR="0050150F">
        <w:t xml:space="preserve">UDP dựa trên </w:t>
      </w:r>
      <w:r>
        <w:t>các giao thức.</w:t>
      </w:r>
    </w:p>
    <w:p w14:paraId="1E2FB8DA" w14:textId="02E60B11" w:rsidR="000401D0" w:rsidRDefault="000401D0" w:rsidP="000401D0">
      <w:pPr>
        <w:pStyle w:val="Nidungvnbn"/>
        <w:numPr>
          <w:ilvl w:val="0"/>
          <w:numId w:val="28"/>
        </w:numPr>
      </w:pPr>
      <w:r>
        <w:t xml:space="preserve">Thiết kế đa kênh để tránh các vấn đề </w:t>
      </w:r>
      <w:r w:rsidR="0050150F">
        <w:t>cổ chai (tắc nghẽn)</w:t>
      </w:r>
    </w:p>
    <w:p w14:paraId="27D35851" w14:textId="77777777" w:rsidR="000401D0" w:rsidRDefault="000401D0" w:rsidP="000401D0">
      <w:pPr>
        <w:pStyle w:val="Nidungvnbn"/>
        <w:numPr>
          <w:ilvl w:val="0"/>
          <w:numId w:val="28"/>
        </w:numPr>
      </w:pPr>
      <w:r>
        <w:t>Hỗ trợ nhiều mức chất lượng dịch vụ (QoS) trên mỗi kênh.</w:t>
      </w:r>
    </w:p>
    <w:p w14:paraId="6D184609" w14:textId="208ECB61" w:rsidR="000401D0" w:rsidRDefault="000401D0" w:rsidP="000401D0">
      <w:pPr>
        <w:pStyle w:val="Nidungvnbn"/>
        <w:numPr>
          <w:ilvl w:val="0"/>
          <w:numId w:val="28"/>
        </w:numPr>
      </w:pPr>
      <w:r>
        <w:t xml:space="preserve">Cấu trúc mạng linh hoạt hỗ trợ kiến trúc máy chủ ngang hàng hoặc </w:t>
      </w:r>
      <w:r w:rsidR="0050150F">
        <w:t xml:space="preserve">mô hình kiến trúc </w:t>
      </w:r>
      <w:r>
        <w:t>máy khách-máy chủ.</w:t>
      </w:r>
    </w:p>
    <w:p w14:paraId="00881E66" w14:textId="7E26B9AB" w:rsidR="00202C26" w:rsidRDefault="00202C26" w:rsidP="00202C26">
      <w:pPr>
        <w:pStyle w:val="Tiumccp1"/>
      </w:pPr>
      <w:bookmarkStart w:id="90" w:name="_Toc507759785"/>
      <w:r>
        <w:t xml:space="preserve">3.2 </w:t>
      </w:r>
      <w:r w:rsidR="00C814DC">
        <w:t xml:space="preserve">Nguyên tắc hoạt động cơ bản của mạng đa người chơi </w:t>
      </w:r>
      <w:r w:rsidR="00DB3E56">
        <w:t xml:space="preserve">nội bộ </w:t>
      </w:r>
      <w:r w:rsidR="00C814DC">
        <w:t>của Unity</w:t>
      </w:r>
      <w:bookmarkEnd w:id="90"/>
    </w:p>
    <w:p w14:paraId="502BADA0" w14:textId="40EB6B47" w:rsidR="00DD297D" w:rsidRDefault="00DB3E56" w:rsidP="00DD297D">
      <w:pPr>
        <w:pStyle w:val="Nidungvnbn"/>
      </w:pPr>
      <w:r>
        <w:t>Quá trình hoạt động của mạng lưới đa người chơi trên nền mạng LAN (mạng nội bộ) của Unity có thể được minh họa như sau:</w:t>
      </w:r>
    </w:p>
    <w:p w14:paraId="69386D39" w14:textId="6ACEA899" w:rsidR="00DB3E56" w:rsidRDefault="00DB3E56" w:rsidP="00DB3E56">
      <w:pPr>
        <w:pStyle w:val="Nidungvnbn"/>
        <w:jc w:val="center"/>
      </w:pPr>
      <w:r>
        <w:rPr>
          <w:noProof/>
        </w:rPr>
        <w:drawing>
          <wp:inline distT="0" distB="0" distL="0" distR="0" wp14:anchorId="1526EFF1" wp14:editId="2A70D4FF">
            <wp:extent cx="3762375" cy="1614509"/>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73500" cy="1619283"/>
                    </a:xfrm>
                    <a:prstGeom prst="rect">
                      <a:avLst/>
                    </a:prstGeom>
                  </pic:spPr>
                </pic:pic>
              </a:graphicData>
            </a:graphic>
          </wp:inline>
        </w:drawing>
      </w:r>
    </w:p>
    <w:p w14:paraId="2117A601" w14:textId="72D6D3E8" w:rsidR="00DB3E56" w:rsidRDefault="00DB3E56" w:rsidP="00DB3E56">
      <w:pPr>
        <w:pStyle w:val="Caption"/>
      </w:pPr>
      <w:bookmarkStart w:id="91" w:name="_Toc507759854"/>
      <w:r>
        <w:t>Hình 3.2 Quy trình hoạt động của multiplayer networking</w:t>
      </w:r>
      <w:r w:rsidRPr="00DB3E56">
        <w:rPr>
          <w:vertAlign w:val="superscript"/>
        </w:rPr>
        <w:t>[4]</w:t>
      </w:r>
      <w:bookmarkEnd w:id="91"/>
    </w:p>
    <w:p w14:paraId="32D8A37D" w14:textId="480DCEEA" w:rsidR="00DB3E56" w:rsidRDefault="00DB3E56" w:rsidP="00DD297D">
      <w:pPr>
        <w:pStyle w:val="Nidungvnbn"/>
      </w:pPr>
      <w:r w:rsidRPr="00DB3E56">
        <w:t xml:space="preserve">Trong hệ thống kết nối mạng, trò chơi </w:t>
      </w:r>
      <w:r w:rsidR="00162F7D">
        <w:t xml:space="preserve">sẽ </w:t>
      </w:r>
      <w:r w:rsidRPr="00DB3E56">
        <w:t xml:space="preserve">có một máy chủ và nhiều </w:t>
      </w:r>
      <w:r w:rsidR="00162F7D">
        <w:t xml:space="preserve">máy </w:t>
      </w:r>
      <w:r w:rsidRPr="00DB3E56">
        <w:t xml:space="preserve">khách. Khi không có máy chủ chuyên dụng, một trong những </w:t>
      </w:r>
      <w:r w:rsidR="00162F7D">
        <w:t xml:space="preserve">máy </w:t>
      </w:r>
      <w:r w:rsidRPr="00DB3E56">
        <w:t xml:space="preserve">khách đóng vai trò của máy chủ - </w:t>
      </w:r>
      <w:r w:rsidR="00162F7D">
        <w:t>Unity</w:t>
      </w:r>
      <w:r w:rsidRPr="00DB3E56">
        <w:t xml:space="preserve"> gọi máy khách này là "host".</w:t>
      </w:r>
    </w:p>
    <w:p w14:paraId="7787C3F3" w14:textId="135D2BCB" w:rsidR="00162F7D" w:rsidRDefault="00162F7D" w:rsidP="00162F7D">
      <w:pPr>
        <w:pStyle w:val="Nidungvnbn"/>
      </w:pPr>
      <w:r>
        <w:t>Máy chủ của trò chơi vừa hoạt các quá trình, nhiệm vụ của một máy chủ mà nó lại vừa thực hiện các hoạt động của người chơi như một máy khách trong suốt cùng một quá trình là 1 trận đấu của trò chơi</w:t>
      </w:r>
      <w:r w:rsidR="000108F9">
        <w:t>. Người chơi được chọn làm host sẽ là</w:t>
      </w:r>
      <w:r>
        <w:t xml:space="preserve"> một loại</w:t>
      </w:r>
      <w:r w:rsidR="000108F9">
        <w:t xml:space="preserve"> máy</w:t>
      </w:r>
      <w:r>
        <w:t xml:space="preserve"> khách đặc biệt</w:t>
      </w:r>
      <w:r w:rsidR="000108F9">
        <w:t>, Unity</w:t>
      </w:r>
      <w:r>
        <w:t xml:space="preserve"> gọi </w:t>
      </w:r>
      <w:r w:rsidR="000108F9">
        <w:t xml:space="preserve">máy khách này </w:t>
      </w:r>
      <w:r>
        <w:t xml:space="preserve">là LocalClient, trong khi các máy khách </w:t>
      </w:r>
      <w:r w:rsidR="000108F9">
        <w:t>còn lại sẽ được gọi</w:t>
      </w:r>
      <w:r>
        <w:t xml:space="preserve"> là RemoteClients. LocalClient </w:t>
      </w:r>
      <w:r w:rsidR="00EF410D">
        <w:t xml:space="preserve">sẽ </w:t>
      </w:r>
      <w:r>
        <w:t xml:space="preserve">giao tiếp với máy chủ (địa phương) thông qua các cuộc gọi </w:t>
      </w:r>
      <w:r w:rsidR="00EF410D">
        <w:t>hàm</w:t>
      </w:r>
      <w:r>
        <w:t xml:space="preserve"> trực tiếp và hàng đợi </w:t>
      </w:r>
      <w:r w:rsidR="00EF410D">
        <w:t>thông điệp</w:t>
      </w:r>
      <w:r>
        <w:t xml:space="preserve">, vì </w:t>
      </w:r>
      <w:r w:rsidR="00EF410D">
        <w:t>máy chủ của LocalClient nằm chung với nó trên cùng 1 máy tính, ngoài ra tuy rằng trên 1 máy thì cả 2 quá trình khách – chủ sẽ hoạt động song song</w:t>
      </w:r>
      <w:r>
        <w:t xml:space="preserve"> trong cùng một quá trình</w:t>
      </w:r>
      <w:r w:rsidR="00EF410D">
        <w:t xml:space="preserve"> là 1 trận đấu của trò chơi</w:t>
      </w:r>
      <w:r>
        <w:t xml:space="preserve">. </w:t>
      </w:r>
      <w:r w:rsidR="00EF410D">
        <w:lastRenderedPageBreak/>
        <w:t>Vì chung trên 1 máy nên LocalClient sẽ dễ dàng</w:t>
      </w:r>
      <w:r>
        <w:t xml:space="preserve"> chia sẻ cảnh</w:t>
      </w:r>
      <w:r w:rsidR="00EF410D">
        <w:t xml:space="preserve"> (trận đấu)</w:t>
      </w:r>
      <w:r>
        <w:t xml:space="preserve"> với máy chủ. </w:t>
      </w:r>
      <w:r w:rsidR="00EF410D">
        <w:t xml:space="preserve">Còn các </w:t>
      </w:r>
      <w:r>
        <w:t xml:space="preserve">RemoteClients </w:t>
      </w:r>
      <w:r w:rsidR="00EF410D">
        <w:t xml:space="preserve">còn lại (người chơi khác) </w:t>
      </w:r>
      <w:r w:rsidR="00183A28">
        <w:t xml:space="preserve">sẽ </w:t>
      </w:r>
      <w:r>
        <w:t>giao tiếp với máy chủ thông qua kết nối mạng thông thường.</w:t>
      </w:r>
    </w:p>
    <w:p w14:paraId="54C7D2AE" w14:textId="70F87F4D" w:rsidR="00162F7D" w:rsidRDefault="00162F7D" w:rsidP="00162F7D">
      <w:pPr>
        <w:pStyle w:val="Nidungvnbn"/>
      </w:pPr>
      <w:r>
        <w:t>Một trong những mục đích của hệ thống mạng là cho các mã</w:t>
      </w:r>
      <w:r w:rsidR="00FD145F">
        <w:t xml:space="preserve"> (lệnh)</w:t>
      </w:r>
      <w:r>
        <w:t xml:space="preserve"> </w:t>
      </w:r>
      <w:r w:rsidR="00FD145F">
        <w:t>của</w:t>
      </w:r>
      <w:r>
        <w:t xml:space="preserve"> LocalClients và RemoteClients </w:t>
      </w:r>
      <w:r w:rsidR="00FD145F">
        <w:t>đều có thể hoạt động</w:t>
      </w:r>
      <w:r>
        <w:t xml:space="preserve"> như nhau, để các nhà phát triển </w:t>
      </w:r>
      <w:r w:rsidR="00FD145F">
        <w:t xml:space="preserve">trò chơi </w:t>
      </w:r>
      <w:r>
        <w:t xml:space="preserve">chỉ phải </w:t>
      </w:r>
      <w:r w:rsidR="00FD145F">
        <w:t xml:space="preserve">tập trung suy </w:t>
      </w:r>
      <w:r>
        <w:t xml:space="preserve">nghĩ về một loại </w:t>
      </w:r>
      <w:r w:rsidR="00FD145F">
        <w:t>tập lệnh duy nhất trong suốt quá trình tạo ra trò chơi của mình</w:t>
      </w:r>
      <w:r>
        <w:t>.</w:t>
      </w:r>
    </w:p>
    <w:p w14:paraId="0838AC5B" w14:textId="6BBDC066" w:rsidR="004B2EBB" w:rsidRDefault="004B2EBB" w:rsidP="004B2EBB">
      <w:pPr>
        <w:pStyle w:val="Tiumccp2"/>
      </w:pPr>
      <w:bookmarkStart w:id="92" w:name="_Toc507759786"/>
      <w:r>
        <w:t>3.2.1 Quá trình khởi tạo</w:t>
      </w:r>
      <w:bookmarkEnd w:id="92"/>
    </w:p>
    <w:p w14:paraId="698B0596" w14:textId="0D9C272E" w:rsidR="00CB368E" w:rsidRDefault="00CB368E" w:rsidP="00CB368E">
      <w:pPr>
        <w:pStyle w:val="Nidungvnbn"/>
      </w:pPr>
      <w:r w:rsidRPr="00CB368E">
        <w:t xml:space="preserve">Trong Unity, </w:t>
      </w:r>
      <w:r>
        <w:t xml:space="preserve">lệnh </w:t>
      </w:r>
      <w:r w:rsidRPr="00CB368E">
        <w:t xml:space="preserve">GameObject.Instantiate </w:t>
      </w:r>
      <w:r>
        <w:t xml:space="preserve">được dùng để </w:t>
      </w:r>
      <w:r w:rsidRPr="00CB368E">
        <w:t xml:space="preserve">tạo </w:t>
      </w:r>
      <w:r>
        <w:t xml:space="preserve">ra </w:t>
      </w:r>
      <w:r w:rsidRPr="00CB368E">
        <w:t xml:space="preserve">các đối tượng </w:t>
      </w:r>
      <w:r>
        <w:t xml:space="preserve">mới cho </w:t>
      </w:r>
      <w:r w:rsidRPr="00CB368E">
        <w:t xml:space="preserve">trò chơi. Nhưng với hệ thống mạng, các đối tượng cũng phải được "sinh ra" </w:t>
      </w:r>
      <w:r w:rsidR="00733156">
        <w:t xml:space="preserve">(spawn) </w:t>
      </w:r>
      <w:r w:rsidRPr="00CB368E">
        <w:t xml:space="preserve">để </w:t>
      </w:r>
      <w:r w:rsidR="00733156">
        <w:t xml:space="preserve">có thể </w:t>
      </w:r>
      <w:r w:rsidRPr="00CB368E">
        <w:t xml:space="preserve">hoạt động trên mạng. </w:t>
      </w:r>
      <w:r w:rsidR="00733156">
        <w:t>Quá trình spawn này</w:t>
      </w:r>
      <w:r w:rsidRPr="00CB368E">
        <w:t xml:space="preserve"> chỉ có thể được thực hiện trên máy chủ, </w:t>
      </w:r>
      <w:r w:rsidR="00733156">
        <w:t>đồng thời máy chủ còn có nhiệm vụ đó là</w:t>
      </w:r>
      <w:r w:rsidRPr="00CB368E">
        <w:t xml:space="preserve"> làm </w:t>
      </w:r>
      <w:r w:rsidR="00733156">
        <w:t xml:space="preserve">sao </w:t>
      </w:r>
      <w:r w:rsidRPr="00CB368E">
        <w:t xml:space="preserve">cho các đối tượng </w:t>
      </w:r>
      <w:r w:rsidR="00733156">
        <w:t xml:space="preserve">mới </w:t>
      </w:r>
      <w:r w:rsidRPr="00CB368E">
        <w:t xml:space="preserve">được tạo ra </w:t>
      </w:r>
      <w:r w:rsidR="00733156">
        <w:t>có thể tương tác được với</w:t>
      </w:r>
      <w:r w:rsidRPr="00CB368E">
        <w:t xml:space="preserve"> các máy khách kết nối</w:t>
      </w:r>
      <w:r w:rsidR="00733156">
        <w:t xml:space="preserve"> tới</w:t>
      </w:r>
      <w:r w:rsidRPr="00CB368E">
        <w:t xml:space="preserve">. Một khi các đối tượng được sinh ra, Spawning System sử dụng các nguyên tắc </w:t>
      </w:r>
      <w:r w:rsidR="00733156">
        <w:t xml:space="preserve">để </w:t>
      </w:r>
      <w:r w:rsidRPr="00CB368E">
        <w:t xml:space="preserve">quản lý vòng đời </w:t>
      </w:r>
      <w:r w:rsidR="00733156">
        <w:t xml:space="preserve">của các </w:t>
      </w:r>
      <w:r w:rsidRPr="00CB368E">
        <w:t xml:space="preserve">đối tượng phân tán và </w:t>
      </w:r>
      <w:r w:rsidR="00733156">
        <w:t xml:space="preserve">để quản lý </w:t>
      </w:r>
      <w:r w:rsidRPr="00CB368E">
        <w:t>các nguyên tắc đồng bộ hóa trạng thái</w:t>
      </w:r>
      <w:r w:rsidR="00733156">
        <w:t xml:space="preserve"> của trò chơi</w:t>
      </w:r>
      <w:r w:rsidRPr="00CB368E">
        <w:t>.</w:t>
      </w:r>
    </w:p>
    <w:p w14:paraId="3CD9907B" w14:textId="47076DFF" w:rsidR="00733156" w:rsidRDefault="00F22AB4" w:rsidP="00733156">
      <w:pPr>
        <w:pStyle w:val="Nidungvnbn"/>
      </w:pPr>
      <w:r>
        <w:t>Ngoài thực tế</w:t>
      </w:r>
      <w:r w:rsidR="00733156">
        <w:t>, 2 khái niệm Create (tạo</w:t>
      </w:r>
      <w:r>
        <w:t xml:space="preserve"> ra</w:t>
      </w:r>
      <w:r w:rsidR="00733156">
        <w:t xml:space="preserve">) </w:t>
      </w:r>
      <w:r>
        <w:t>và Spawn (sinh ra) có vẻ có nghĩa gần giống nhau</w:t>
      </w:r>
      <w:r w:rsidR="00733156">
        <w:t xml:space="preserve">. </w:t>
      </w:r>
      <w:r>
        <w:t>Và trong Unity cũng vậy, lệnh gọi hàm Instantiate() dùng để Create (tạo ra) các đối tượng ta cũng thể tạm gọi nó là Spawn (sinh ra) các đối tượng. Tuy nhiên đối với</w:t>
      </w:r>
      <w:r w:rsidR="00733156">
        <w:t xml:space="preserve"> mạng HLAPI từ "spawn" được sử dụng </w:t>
      </w:r>
      <w:r>
        <w:t>với</w:t>
      </w:r>
      <w:r w:rsidR="00733156">
        <w:t xml:space="preserve"> ý nghĩa cụ thể hơn</w:t>
      </w:r>
      <w:r>
        <w:t>, chi tiết hơn</w:t>
      </w:r>
      <w:r w:rsidR="00733156">
        <w:t xml:space="preserve">. Trong mô hình </w:t>
      </w:r>
      <w:r>
        <w:t>có thẩm quyền</w:t>
      </w:r>
      <w:r w:rsidR="00733156">
        <w:t xml:space="preserve"> của máy chủ HLAPI, để </w:t>
      </w:r>
      <w:r>
        <w:t xml:space="preserve">có thể </w:t>
      </w:r>
      <w:r w:rsidR="00733156">
        <w:t>"</w:t>
      </w:r>
      <w:r>
        <w:t>spawn</w:t>
      </w:r>
      <w:r w:rsidR="00733156">
        <w:t>"</w:t>
      </w:r>
      <w:r>
        <w:t xml:space="preserve"> (sinh ra)</w:t>
      </w:r>
      <w:r w:rsidR="00733156">
        <w:t xml:space="preserve"> một đối tượng trên máy chủ </w:t>
      </w:r>
      <w:r>
        <w:t>có thể được hiểu đó là</w:t>
      </w:r>
      <w:r w:rsidR="00733156">
        <w:t xml:space="preserve"> </w:t>
      </w:r>
      <w:r>
        <w:t>quá trình chỉ có một mình máy chủ sẽ tạo ra các đối tượng của trò chơi cho các máy khách</w:t>
      </w:r>
      <w:r w:rsidR="00733156">
        <w:t xml:space="preserve">, và </w:t>
      </w:r>
      <w:r>
        <w:t xml:space="preserve">các </w:t>
      </w:r>
      <w:r w:rsidR="00733156">
        <w:t xml:space="preserve">đối tượng </w:t>
      </w:r>
      <w:r>
        <w:t xml:space="preserve">này </w:t>
      </w:r>
      <w:r w:rsidR="00733156">
        <w:t xml:space="preserve">sẽ được quản lý bởi hệ thống </w:t>
      </w:r>
      <w:r w:rsidR="00E23339">
        <w:t>tái</w:t>
      </w:r>
      <w:r>
        <w:t xml:space="preserve"> tạo (Spawning System)</w:t>
      </w:r>
      <w:r w:rsidR="00733156">
        <w:t xml:space="preserve">. </w:t>
      </w:r>
      <w:r>
        <w:t>Còn Creat</w:t>
      </w:r>
      <w:r w:rsidR="00B92E44">
        <w:t xml:space="preserve">e là quá trình cũng tạo ra đối tượng của trò chơi nhưng điểm khác biệt đó là đối tượng đó chỉ do máy tạo ra quản lý và đối tượng đó không có tầm ảnh hưởng tới các máy khác trong hệ thống. </w:t>
      </w:r>
      <w:r w:rsidR="00E23339">
        <w:t>Còn một điểm khác biệt giữa Create với Spawn đó là t</w:t>
      </w:r>
      <w:r w:rsidR="00733156">
        <w:t xml:space="preserve">rong </w:t>
      </w:r>
      <w:r w:rsidR="00E23339">
        <w:t>Spawning System</w:t>
      </w:r>
      <w:r w:rsidR="00733156">
        <w:t xml:space="preserve">, </w:t>
      </w:r>
      <w:r w:rsidR="00E23339">
        <w:t>các cập nhật trạng thái</w:t>
      </w:r>
      <w:r w:rsidR="00733156">
        <w:t xml:space="preserve"> </w:t>
      </w:r>
      <w:r w:rsidR="00E23339">
        <w:t xml:space="preserve">sẽ luôn </w:t>
      </w:r>
      <w:r w:rsidR="00733156">
        <w:t xml:space="preserve">được gửi tới </w:t>
      </w:r>
      <w:r w:rsidR="00E23339">
        <w:t>(cập nhật liên tục tại) các máy khách</w:t>
      </w:r>
      <w:r w:rsidR="00733156">
        <w:t xml:space="preserve"> khi </w:t>
      </w:r>
      <w:r w:rsidR="00E23339">
        <w:t xml:space="preserve">có một </w:t>
      </w:r>
      <w:r w:rsidR="00733156">
        <w:t xml:space="preserve">đối tượng </w:t>
      </w:r>
      <w:r w:rsidR="00E23339">
        <w:t xml:space="preserve">nào đó </w:t>
      </w:r>
      <w:r w:rsidR="00733156">
        <w:t>thay đổi trên máy chủ</w:t>
      </w:r>
      <w:r w:rsidR="00E23339">
        <w:t xml:space="preserve">. </w:t>
      </w:r>
      <w:r w:rsidR="00E23339">
        <w:lastRenderedPageBreak/>
        <w:t xml:space="preserve">Ngoài ra, trong Spawning System, nếu có một </w:t>
      </w:r>
      <w:r w:rsidR="00733156">
        <w:t xml:space="preserve">đối tượng </w:t>
      </w:r>
      <w:r w:rsidR="00E23339">
        <w:t>nào</w:t>
      </w:r>
      <w:r w:rsidR="00733156">
        <w:t xml:space="preserve"> bị hủy trên máy </w:t>
      </w:r>
      <w:r w:rsidR="00E23339">
        <w:t>chủ thì nó cũng sẽ bị hủy trên các máy khách</w:t>
      </w:r>
      <w:r w:rsidR="00733156">
        <w:t xml:space="preserve">. Các đối tượng </w:t>
      </w:r>
      <w:r w:rsidR="00C8305C">
        <w:t xml:space="preserve">được </w:t>
      </w:r>
      <w:r w:rsidR="00733156">
        <w:t xml:space="preserve">sinh ra </w:t>
      </w:r>
      <w:r w:rsidR="00C8305C">
        <w:t>bởi hệ thống sẽ</w:t>
      </w:r>
      <w:r w:rsidR="00733156">
        <w:t xml:space="preserve"> được thêm vào </w:t>
      </w:r>
      <w:r w:rsidR="00C8305C">
        <w:t xml:space="preserve">danh sách </w:t>
      </w:r>
      <w:r w:rsidR="00733156">
        <w:t xml:space="preserve">các đối tượng </w:t>
      </w:r>
      <w:r w:rsidR="00C8305C">
        <w:t>trực tuyến</w:t>
      </w:r>
      <w:r w:rsidR="00733156">
        <w:t xml:space="preserve"> mà máy chủ </w:t>
      </w:r>
      <w:r w:rsidR="00C8305C">
        <w:t>sẽ</w:t>
      </w:r>
      <w:r w:rsidR="00733156">
        <w:t xml:space="preserve"> quản lý, do đó nếu </w:t>
      </w:r>
      <w:r w:rsidR="00C8305C">
        <w:t xml:space="preserve">có </w:t>
      </w:r>
      <w:r w:rsidR="00733156">
        <w:t xml:space="preserve">một khách khác tham gia trò chơi sau đó, các đối tượng sẽ </w:t>
      </w:r>
      <w:r w:rsidR="00C8305C">
        <w:t xml:space="preserve">dễ dàng </w:t>
      </w:r>
      <w:r w:rsidR="00733156">
        <w:t>được sinh ra trên máy khách đó</w:t>
      </w:r>
      <w:r w:rsidR="00C8305C">
        <w:t xml:space="preserve"> từ danh sách đã được quản lý</w:t>
      </w:r>
      <w:r w:rsidR="00733156">
        <w:t xml:space="preserve">. </w:t>
      </w:r>
      <w:r w:rsidR="00C8305C">
        <w:t>Mỗi</w:t>
      </w:r>
      <w:r w:rsidR="00733156">
        <w:t xml:space="preserve"> đối tượng này </w:t>
      </w:r>
      <w:r w:rsidR="00C8305C">
        <w:t>sẽ được quản lý theo định danh</w:t>
      </w:r>
      <w:r w:rsidR="00733156">
        <w:t xml:space="preserve"> </w:t>
      </w:r>
      <w:r w:rsidR="00C8305C">
        <w:t>(</w:t>
      </w:r>
      <w:r w:rsidR="00733156">
        <w:t>Id</w:t>
      </w:r>
      <w:r w:rsidR="00C8305C">
        <w:t>)</w:t>
      </w:r>
      <w:r w:rsidR="00733156">
        <w:t xml:space="preserve"> </w:t>
      </w:r>
      <w:r w:rsidR="00C8305C">
        <w:t>và mỗi định danh là</w:t>
      </w:r>
      <w:r w:rsidR="00733156">
        <w:t xml:space="preserve"> duy nhất được gọi là "netId" </w:t>
      </w:r>
      <w:r w:rsidR="00C8305C">
        <w:t xml:space="preserve">sẽ được lưu trữ </w:t>
      </w:r>
      <w:r w:rsidR="00733156">
        <w:t>giống nhau trên máy chủ và máy khách. Việc này được sử dụng để</w:t>
      </w:r>
      <w:r w:rsidR="00B75CBA">
        <w:t xml:space="preserve"> có thể dễ dàng</w:t>
      </w:r>
      <w:r w:rsidR="00733156">
        <w:t xml:space="preserve"> định tuyến các thông điệp tới các đối tượng và để xác định các đối tượng.</w:t>
      </w:r>
    </w:p>
    <w:p w14:paraId="258763EA" w14:textId="619C8A2C" w:rsidR="00733156" w:rsidRDefault="00733156" w:rsidP="00FB426B">
      <w:pPr>
        <w:pStyle w:val="Nidungvnbn"/>
      </w:pPr>
      <w:r>
        <w:t xml:space="preserve">Khi các đối tượng </w:t>
      </w:r>
      <w:r w:rsidR="00BA446F">
        <w:t>được định danh</w:t>
      </w:r>
      <w:r>
        <w:t xml:space="preserve"> được sinh ra trên máy khách, chúng </w:t>
      </w:r>
      <w:r w:rsidR="00BA446F">
        <w:t xml:space="preserve">sẽ </w:t>
      </w:r>
      <w:r>
        <w:t xml:space="preserve">được tạo ra với trạng thái hiện tại </w:t>
      </w:r>
      <w:r w:rsidR="00BA446F">
        <w:t>ánh xạ từ</w:t>
      </w:r>
      <w:r>
        <w:t xml:space="preserve"> </w:t>
      </w:r>
      <w:r w:rsidR="00BA446F">
        <w:t xml:space="preserve">các </w:t>
      </w:r>
      <w:r>
        <w:t xml:space="preserve">đối tượng </w:t>
      </w:r>
      <w:r w:rsidR="00BA446F">
        <w:t xml:space="preserve">đó </w:t>
      </w:r>
      <w:r>
        <w:t xml:space="preserve">trên máy chủ. </w:t>
      </w:r>
      <w:r w:rsidR="00BA446F">
        <w:t>Tất cả những thông số, tham số, trạng thái hay di chuyển của các đối tượng được định danh sẽ được</w:t>
      </w:r>
      <w:r>
        <w:t xml:space="preserve"> đồng bộ</w:t>
      </w:r>
      <w:r w:rsidR="00BA446F">
        <w:t xml:space="preserve"> từ máy chủ cho tới các máy con (máy khách)</w:t>
      </w:r>
      <w:r>
        <w:t xml:space="preserve">. Vì vậy các đối tượng </w:t>
      </w:r>
      <w:r w:rsidR="00BA446F">
        <w:t xml:space="preserve">nằm trên các máy </w:t>
      </w:r>
      <w:r>
        <w:t xml:space="preserve">khách sẽ luôn được cập nhật khi chúng được tạo ra. Điều này </w:t>
      </w:r>
      <w:r w:rsidR="00FB426B">
        <w:t xml:space="preserve">giúp hệ thống có thể </w:t>
      </w:r>
      <w:r>
        <w:t xml:space="preserve">tránh </w:t>
      </w:r>
      <w:r w:rsidR="00FB426B">
        <w:t xml:space="preserve">được </w:t>
      </w:r>
      <w:r>
        <w:t xml:space="preserve">các vấn đề </w:t>
      </w:r>
      <w:r w:rsidR="00FB426B">
        <w:t>mâu thuẫn. Ví dụ như, nếu</w:t>
      </w:r>
      <w:r>
        <w:t xml:space="preserve"> các đối tượng</w:t>
      </w:r>
      <w:r w:rsidR="00FB426B">
        <w:t xml:space="preserve"> không được quản lý chặt chẽ, sẽ có khả năng các đối tượng</w:t>
      </w:r>
      <w:r>
        <w:t xml:space="preserve"> </w:t>
      </w:r>
      <w:r w:rsidR="00FB426B">
        <w:t>này sẽ được</w:t>
      </w:r>
      <w:r>
        <w:t xml:space="preserve"> sinh ra ở một vị trí </w:t>
      </w:r>
      <w:r w:rsidR="00FB426B">
        <w:t xml:space="preserve">khởi tạo </w:t>
      </w:r>
      <w:r>
        <w:t>sai</w:t>
      </w:r>
      <w:r w:rsidR="00FB426B">
        <w:t xml:space="preserve"> lệch so với vị trí được quy định</w:t>
      </w:r>
      <w:r>
        <w:t xml:space="preserve">, </w:t>
      </w:r>
      <w:r w:rsidR="00FB426B">
        <w:t xml:space="preserve">mà </w:t>
      </w:r>
      <w:r>
        <w:t xml:space="preserve">sau đó </w:t>
      </w:r>
      <w:r w:rsidR="00FB426B">
        <w:t>lại xuất hiện</w:t>
      </w:r>
      <w:r>
        <w:t xml:space="preserve"> vị trí </w:t>
      </w:r>
      <w:r w:rsidR="00FB426B">
        <w:t>được chỉ định</w:t>
      </w:r>
      <w:r>
        <w:t xml:space="preserve"> khi một gói cập nhật trạng thái đến</w:t>
      </w:r>
      <w:r w:rsidR="00FB426B">
        <w:t>, điều này khiến trò chơi trở nên khập khiễn, tạo độ trễ gây khó chịu cho người chơi</w:t>
      </w:r>
      <w:r>
        <w:t>.</w:t>
      </w:r>
    </w:p>
    <w:p w14:paraId="3A97CF2D" w14:textId="3B13ECDF" w:rsidR="00733156" w:rsidRDefault="00BE3960" w:rsidP="00733156">
      <w:pPr>
        <w:pStyle w:val="Nidungvnbn"/>
      </w:pPr>
      <w:r>
        <w:t>Để sinh ra</w:t>
      </w:r>
      <w:r w:rsidR="00733156">
        <w:t xml:space="preserve"> các đối tượng trên client </w:t>
      </w:r>
      <w:r>
        <w:t>ta cần phải khởi tạo các</w:t>
      </w:r>
      <w:r w:rsidR="00733156">
        <w:t xml:space="preserve"> đối tượng từ </w:t>
      </w:r>
      <w:r>
        <w:t xml:space="preserve">các </w:t>
      </w:r>
      <w:r w:rsidR="00733156">
        <w:t xml:space="preserve">prefab </w:t>
      </w:r>
      <w:r>
        <w:t xml:space="preserve">(model (mô hình (hình vẽ của đối tượng, các tham số, các phụ kiện đi kèm,…))) </w:t>
      </w:r>
      <w:r w:rsidR="00733156">
        <w:t xml:space="preserve">của đối tượng </w:t>
      </w:r>
      <w:r>
        <w:t>bằng cách</w:t>
      </w:r>
      <w:r w:rsidR="00733156">
        <w:t xml:space="preserve"> </w:t>
      </w:r>
      <w:r>
        <w:t>truyền</w:t>
      </w:r>
      <w:r w:rsidR="00733156">
        <w:t xml:space="preserve"> </w:t>
      </w:r>
      <w:r>
        <w:t xml:space="preserve">các mô hình này vào hàm </w:t>
      </w:r>
      <w:r w:rsidR="00733156">
        <w:t xml:space="preserve">NetworkServer.Spawn trên máy chủ. </w:t>
      </w:r>
      <w:r>
        <w:t>Để hỗ trợ kĩ thuật, Unity đã tạo ra các bảng p</w:t>
      </w:r>
      <w:r w:rsidR="00733156">
        <w:t xml:space="preserve">anel xem trước của trình kiểm tra </w:t>
      </w:r>
      <w:r>
        <w:t>định danh mạng. Các bảng xem trước này cung cấp cho nhà phát triển các tham số về</w:t>
      </w:r>
      <w:r w:rsidR="00733156">
        <w:t xml:space="preserve"> ID</w:t>
      </w:r>
      <w:r>
        <w:t>,</w:t>
      </w:r>
      <w:r w:rsidR="00733156">
        <w:t xml:space="preserve"> nội dung của </w:t>
      </w:r>
      <w:r>
        <w:t>đối tượng được định danh</w:t>
      </w:r>
      <w:r w:rsidR="00733156">
        <w:t xml:space="preserve">, chính </w:t>
      </w:r>
      <w:r>
        <w:t xml:space="preserve">các </w:t>
      </w:r>
      <w:r w:rsidR="00733156">
        <w:t xml:space="preserve">giá trị này </w:t>
      </w:r>
      <w:r>
        <w:t xml:space="preserve">sẽ giúp client </w:t>
      </w:r>
      <w:r w:rsidR="00733156">
        <w:t>xác định prefab</w:t>
      </w:r>
      <w:r>
        <w:t xml:space="preserve"> (tham số về vị trị, kích thước, các kịch bản (đoạn code),…)</w:t>
      </w:r>
      <w:r w:rsidR="00733156">
        <w:t xml:space="preserve"> </w:t>
      </w:r>
      <w:r>
        <w:t xml:space="preserve">của đối tượng </w:t>
      </w:r>
      <w:r w:rsidR="00733156">
        <w:t xml:space="preserve">để </w:t>
      </w:r>
      <w:r>
        <w:t>từ đó</w:t>
      </w:r>
      <w:r w:rsidR="00733156">
        <w:t xml:space="preserve"> có thể tạo các đối tượng. Để</w:t>
      </w:r>
      <w:r>
        <w:t xml:space="preserve"> chương trình có thể</w:t>
      </w:r>
      <w:r w:rsidR="00733156">
        <w:t xml:space="preserve"> hoạt động hiệu quả</w:t>
      </w:r>
      <w:r>
        <w:t xml:space="preserve"> và ăn khớp</w:t>
      </w:r>
      <w:r w:rsidR="00733156">
        <w:t xml:space="preserve">, có một bước đăng ký mà </w:t>
      </w:r>
      <w:r>
        <w:t xml:space="preserve">tất cả các máy </w:t>
      </w:r>
      <w:r w:rsidR="00733156">
        <w:t xml:space="preserve">khách </w:t>
      </w:r>
      <w:r>
        <w:t>nào cũng</w:t>
      </w:r>
      <w:r w:rsidR="00733156">
        <w:t xml:space="preserve"> phải thực hiện; </w:t>
      </w:r>
      <w:r>
        <w:t xml:space="preserve">đó là các máy khách </w:t>
      </w:r>
      <w:r>
        <w:lastRenderedPageBreak/>
        <w:t>sẽ</w:t>
      </w:r>
      <w:r w:rsidR="00733156">
        <w:t xml:space="preserve"> phải gọi ClientScene.RegisterPrefab để nói</w:t>
      </w:r>
      <w:r>
        <w:t xml:space="preserve"> (trao đổi)</w:t>
      </w:r>
      <w:r w:rsidR="00733156">
        <w:t xml:space="preserve"> với hệ thống về nội dung </w:t>
      </w:r>
      <w:r w:rsidR="009B5AA6">
        <w:t>của</w:t>
      </w:r>
      <w:r w:rsidR="00733156">
        <w:t xml:space="preserve"> đối tượng </w:t>
      </w:r>
      <w:r w:rsidR="009B5AA6">
        <w:t>mà máy khách muốn được sinh ra</w:t>
      </w:r>
      <w:r w:rsidR="00733156">
        <w:t>.</w:t>
      </w:r>
    </w:p>
    <w:p w14:paraId="784D3D3D" w14:textId="136138AA" w:rsidR="00550BAC" w:rsidRDefault="00D841F7" w:rsidP="00550BAC">
      <w:pPr>
        <w:pStyle w:val="Nidungvnbn"/>
      </w:pPr>
      <w:r>
        <w:t>Quy trình khởi tạo diễn ra từng bước như sau</w:t>
      </w:r>
      <w:r w:rsidR="00550BAC">
        <w:t>:</w:t>
      </w:r>
    </w:p>
    <w:p w14:paraId="46334C17" w14:textId="29F4DB45" w:rsidR="00550BAC" w:rsidRDefault="00D841F7" w:rsidP="00550BAC">
      <w:pPr>
        <w:pStyle w:val="Nidungvnbn"/>
        <w:numPr>
          <w:ilvl w:val="0"/>
          <w:numId w:val="29"/>
        </w:numPr>
      </w:pPr>
      <w:r>
        <w:t>Định danh cho các đối tượng cần được khởi tạo và đăng kí các đối tượng này lên hệ thống</w:t>
      </w:r>
    </w:p>
    <w:p w14:paraId="38FADCCE" w14:textId="27473F99" w:rsidR="00550BAC" w:rsidRDefault="00D841F7" w:rsidP="00550BAC">
      <w:pPr>
        <w:pStyle w:val="Nidungvnbn"/>
        <w:numPr>
          <w:ilvl w:val="0"/>
          <w:numId w:val="29"/>
        </w:numPr>
      </w:pPr>
      <w:r>
        <w:t xml:space="preserve">Các đối </w:t>
      </w:r>
      <w:r w:rsidR="00550BAC">
        <w:t>t</w:t>
      </w:r>
      <w:r>
        <w:t>ượng đã được đăng kí sẽ</w:t>
      </w:r>
      <w:r w:rsidR="00550BAC">
        <w:t xml:space="preserve"> được khởi tạo từ prefab trên máy chủ</w:t>
      </w:r>
    </w:p>
    <w:p w14:paraId="0AF5AB7F" w14:textId="427A28CB" w:rsidR="00550BAC" w:rsidRDefault="00D841F7" w:rsidP="00550BAC">
      <w:pPr>
        <w:pStyle w:val="Nidungvnbn"/>
        <w:numPr>
          <w:ilvl w:val="0"/>
          <w:numId w:val="29"/>
        </w:numPr>
      </w:pPr>
      <w:r>
        <w:t>Các mã lệnh của trò chơi dùng để khởi tạo các tham số, giá trị cho từng trường hợp</w:t>
      </w:r>
      <w:r w:rsidR="00550BAC">
        <w:t xml:space="preserve"> (lưu ý rằng </w:t>
      </w:r>
      <w:r>
        <w:t xml:space="preserve">với </w:t>
      </w:r>
      <w:r w:rsidR="00550BAC">
        <w:t xml:space="preserve">các </w:t>
      </w:r>
      <w:r>
        <w:t>thành phần</w:t>
      </w:r>
      <w:r w:rsidR="00550BAC">
        <w:t xml:space="preserve"> vật lý 3D </w:t>
      </w:r>
      <w:r>
        <w:t>của đối tượng sẽ</w:t>
      </w:r>
      <w:r w:rsidR="00550BAC">
        <w:t xml:space="preserve"> không có hiệu lực ngay lập tức</w:t>
      </w:r>
      <w:r>
        <w:t xml:space="preserve"> (đỗ trễ này rất ngắn)</w:t>
      </w:r>
      <w:r w:rsidR="00550BAC">
        <w:t>)</w:t>
      </w:r>
    </w:p>
    <w:p w14:paraId="0DC0E6C1" w14:textId="047EF9C4" w:rsidR="00550BAC" w:rsidRDefault="00991802" w:rsidP="00550BAC">
      <w:pPr>
        <w:pStyle w:val="Nidungvnbn"/>
        <w:numPr>
          <w:ilvl w:val="0"/>
          <w:numId w:val="29"/>
        </w:numPr>
      </w:pPr>
      <w:r>
        <w:t>NetworkServer.Spawn</w:t>
      </w:r>
      <w:r w:rsidR="00550BAC">
        <w:t xml:space="preserve">() được gọi </w:t>
      </w:r>
      <w:r>
        <w:t>để tạo đối tượng</w:t>
      </w:r>
    </w:p>
    <w:p w14:paraId="3C6135C2" w14:textId="750787BD" w:rsidR="00550BAC" w:rsidRDefault="00550BAC" w:rsidP="00550BAC">
      <w:pPr>
        <w:pStyle w:val="Nidungvnbn"/>
        <w:numPr>
          <w:ilvl w:val="0"/>
          <w:numId w:val="29"/>
        </w:numPr>
      </w:pPr>
      <w:r>
        <w:t>Trạng thái của</w:t>
      </w:r>
      <w:r w:rsidR="006B7D41">
        <w:t xml:space="preserve"> các</w:t>
      </w:r>
      <w:r>
        <w:t xml:space="preserve"> SyncVars</w:t>
      </w:r>
      <w:r w:rsidR="006B7D41">
        <w:t xml:space="preserve"> (các tham số chung của đối tượng dùng trên tất cả các máy)</w:t>
      </w:r>
      <w:r>
        <w:t xml:space="preserve"> </w:t>
      </w:r>
      <w:r w:rsidR="006B7D41">
        <w:t>sẽ được khởi tạo</w:t>
      </w:r>
      <w:r>
        <w:t xml:space="preserve"> trên máy chủ </w:t>
      </w:r>
      <w:r w:rsidR="006B7D41">
        <w:t>bằng cách gọi hàm OnSerialize</w:t>
      </w:r>
      <w:r>
        <w:t xml:space="preserve">() </w:t>
      </w:r>
      <w:r w:rsidR="006B7D41">
        <w:t>thuộc lớp</w:t>
      </w:r>
      <w:r>
        <w:t xml:space="preserve"> NetworkBehaviour</w:t>
      </w:r>
      <w:r w:rsidR="006B7D41">
        <w:t xml:space="preserve"> của Unity</w:t>
      </w:r>
    </w:p>
    <w:p w14:paraId="78581D6D" w14:textId="122B98C5" w:rsidR="00550BAC" w:rsidRDefault="00550BAC" w:rsidP="00550BAC">
      <w:pPr>
        <w:pStyle w:val="Nidungvnbn"/>
        <w:numPr>
          <w:ilvl w:val="0"/>
          <w:numId w:val="29"/>
        </w:numPr>
      </w:pPr>
      <w:r>
        <w:t xml:space="preserve">Một thông điệp mạng kiểu MsgType.ObjectSpawn được gửi đến các máy khách kết nối bao gồm </w:t>
      </w:r>
      <w:r w:rsidR="006B7D41">
        <w:t xml:space="preserve">các </w:t>
      </w:r>
      <w:r>
        <w:t xml:space="preserve">dữ liệu </w:t>
      </w:r>
      <w:r w:rsidR="006B7D41">
        <w:t xml:space="preserve">về các </w:t>
      </w:r>
      <w:r>
        <w:t>SyncVar</w:t>
      </w:r>
    </w:p>
    <w:p w14:paraId="676DE983" w14:textId="58218D65" w:rsidR="00550BAC" w:rsidRDefault="00787C1D" w:rsidP="00550BAC">
      <w:pPr>
        <w:pStyle w:val="Nidungvnbn"/>
        <w:numPr>
          <w:ilvl w:val="0"/>
          <w:numId w:val="29"/>
        </w:numPr>
      </w:pPr>
      <w:r>
        <w:t>Hàm OnStartServer</w:t>
      </w:r>
      <w:r w:rsidR="00550BAC">
        <w:t xml:space="preserve">() </w:t>
      </w:r>
      <w:r>
        <w:t xml:space="preserve">sẽ </w:t>
      </w:r>
      <w:r w:rsidR="00550BAC">
        <w:t xml:space="preserve">được gọi trên máy chủ, và </w:t>
      </w:r>
      <w:r>
        <w:t xml:space="preserve">biến </w:t>
      </w:r>
      <w:r w:rsidR="00550BAC">
        <w:t xml:space="preserve">isServer </w:t>
      </w:r>
      <w:r>
        <w:t xml:space="preserve">sẽ </w:t>
      </w:r>
      <w:r w:rsidR="00550BAC">
        <w:t xml:space="preserve">được </w:t>
      </w:r>
      <w:r>
        <w:t>gán</w:t>
      </w:r>
      <w:r w:rsidR="00550BAC">
        <w:t xml:space="preserve"> thành true</w:t>
      </w:r>
    </w:p>
    <w:p w14:paraId="7EA43DCC" w14:textId="7236156C" w:rsidR="00550BAC" w:rsidRDefault="00893FD0" w:rsidP="00550BAC">
      <w:pPr>
        <w:pStyle w:val="Nidungvnbn"/>
        <w:numPr>
          <w:ilvl w:val="0"/>
          <w:numId w:val="29"/>
        </w:numPr>
      </w:pPr>
      <w:r>
        <w:t>Máy k</w:t>
      </w:r>
      <w:r w:rsidR="00550BAC">
        <w:t>hách nhận được thông điệp ObjectSpawn</w:t>
      </w:r>
      <w:r>
        <w:t xml:space="preserve"> (lệnh (command) tạo đối tượng)</w:t>
      </w:r>
      <w:r w:rsidR="00550BAC">
        <w:t xml:space="preserve"> và tạo một cá thể mới từ prefab đã đăng ký</w:t>
      </w:r>
    </w:p>
    <w:p w14:paraId="7DE3BAEF" w14:textId="52711EC1" w:rsidR="00550BAC" w:rsidRDefault="00DF51C9" w:rsidP="00550BAC">
      <w:pPr>
        <w:pStyle w:val="Nidungvnbn"/>
        <w:numPr>
          <w:ilvl w:val="0"/>
          <w:numId w:val="29"/>
        </w:numPr>
      </w:pPr>
      <w:r>
        <w:t>Các d</w:t>
      </w:r>
      <w:r w:rsidR="00550BAC">
        <w:t xml:space="preserve">ữ liệu </w:t>
      </w:r>
      <w:r>
        <w:t xml:space="preserve">về </w:t>
      </w:r>
      <w:r w:rsidR="00550BAC">
        <w:t xml:space="preserve">SyncVar </w:t>
      </w:r>
      <w:r>
        <w:t xml:space="preserve">sẽ </w:t>
      </w:r>
      <w:r w:rsidR="00550BAC">
        <w:t xml:space="preserve">được áp dụng cho </w:t>
      </w:r>
      <w:r>
        <w:t xml:space="preserve">các </w:t>
      </w:r>
      <w:r w:rsidR="00550BAC">
        <w:t xml:space="preserve">cá thể </w:t>
      </w:r>
      <w:r>
        <w:t xml:space="preserve">(đối tượng) </w:t>
      </w:r>
      <w:r w:rsidR="00550BAC">
        <w:t>mới trên máy kh</w:t>
      </w:r>
      <w:r>
        <w:t>ách bằng cách gọi hàm OnDeserialize</w:t>
      </w:r>
      <w:r w:rsidR="00550BAC">
        <w:t xml:space="preserve">() </w:t>
      </w:r>
      <w:r>
        <w:t>thuộc lớp NetworkBehaviour của Unity</w:t>
      </w:r>
    </w:p>
    <w:p w14:paraId="24875E88" w14:textId="6E96ECBE" w:rsidR="00550BAC" w:rsidRDefault="005A6B06" w:rsidP="00550BAC">
      <w:pPr>
        <w:pStyle w:val="Nidungvnbn"/>
        <w:numPr>
          <w:ilvl w:val="0"/>
          <w:numId w:val="29"/>
        </w:numPr>
      </w:pPr>
      <w:r>
        <w:t>Trên mỗi máy khách các đối tượng được tạo sẽ gọi hàm OnStartClient</w:t>
      </w:r>
      <w:r w:rsidR="00550BAC">
        <w:t xml:space="preserve">(), và isClient </w:t>
      </w:r>
      <w:r>
        <w:t xml:space="preserve">sẽ </w:t>
      </w:r>
      <w:r w:rsidR="00550BAC">
        <w:t>được đặt thành true</w:t>
      </w:r>
    </w:p>
    <w:p w14:paraId="78425D0C" w14:textId="34002AF5" w:rsidR="00550BAC" w:rsidRDefault="00550BAC" w:rsidP="00550BAC">
      <w:pPr>
        <w:pStyle w:val="Nidungvnbn"/>
        <w:numPr>
          <w:ilvl w:val="0"/>
          <w:numId w:val="29"/>
        </w:numPr>
      </w:pPr>
      <w:r>
        <w:t xml:space="preserve">Khi quá trình chơi diễn ra, các thay đổi đối với các giá trị SyncVar </w:t>
      </w:r>
      <w:r w:rsidR="00C131DC">
        <w:t xml:space="preserve">sẽ luôn </w:t>
      </w:r>
      <w:r>
        <w:t xml:space="preserve">được tự động đồng bộ hóa </w:t>
      </w:r>
      <w:r w:rsidR="00C131DC">
        <w:t>tới các máy khách.</w:t>
      </w:r>
    </w:p>
    <w:p w14:paraId="24F886CE" w14:textId="38A94755" w:rsidR="00550BAC" w:rsidRDefault="00391539" w:rsidP="00550BAC">
      <w:pPr>
        <w:pStyle w:val="Nidungvnbn"/>
        <w:numPr>
          <w:ilvl w:val="0"/>
          <w:numId w:val="29"/>
        </w:numPr>
      </w:pPr>
      <w:r>
        <w:lastRenderedPageBreak/>
        <w:t>Nếu muốn hủy đối tượng, đầu tiên máy chủ sẽ gọi hàm NetworkServer.Destroy() để hủy đối tượng</w:t>
      </w:r>
    </w:p>
    <w:p w14:paraId="6D58409C" w14:textId="4B0B0CC2" w:rsidR="00550BAC" w:rsidRDefault="00550BAC" w:rsidP="00550BAC">
      <w:pPr>
        <w:pStyle w:val="Nidungvnbn"/>
        <w:numPr>
          <w:ilvl w:val="0"/>
          <w:numId w:val="29"/>
        </w:numPr>
      </w:pPr>
      <w:r>
        <w:t>Một thông điệp mạng</w:t>
      </w:r>
      <w:r w:rsidR="00391539">
        <w:t xml:space="preserve"> (command)</w:t>
      </w:r>
      <w:r>
        <w:t xml:space="preserve"> </w:t>
      </w:r>
      <w:r w:rsidR="00391539">
        <w:t>có dạng</w:t>
      </w:r>
      <w:r>
        <w:t xml:space="preserve"> MsgType ObjectDestroy được gửi tới các máy khách</w:t>
      </w:r>
    </w:p>
    <w:p w14:paraId="0672ECD9" w14:textId="3F4C6D53" w:rsidR="00550BAC" w:rsidRDefault="00391539" w:rsidP="00550BAC">
      <w:pPr>
        <w:pStyle w:val="Nidungvnbn"/>
        <w:numPr>
          <w:ilvl w:val="0"/>
          <w:numId w:val="29"/>
        </w:numPr>
      </w:pPr>
      <w:r>
        <w:t>Khi nhận được lệnh, máy khách sẽ gọi hàm OnNetworkDestroy</w:t>
      </w:r>
      <w:r w:rsidR="00550BAC">
        <w:t xml:space="preserve">() </w:t>
      </w:r>
      <w:r>
        <w:t>để hủy đối tượng trên máy của mình</w:t>
      </w:r>
      <w:r w:rsidR="00550BAC">
        <w:t>.</w:t>
      </w:r>
    </w:p>
    <w:p w14:paraId="2CF5AA9C" w14:textId="5F494B58" w:rsidR="000F129E" w:rsidRDefault="00DB57FB" w:rsidP="00DB57FB">
      <w:pPr>
        <w:pStyle w:val="Nidungvnbn"/>
      </w:pPr>
      <w:r>
        <w:t>Phần trên là quy trình khởi tạo các đối tượng ngoài phạm vi người chơi (các đối tượng không thuộc phạm vi người chơi điều khiển). Các đối tượng do người chơi điều khiển sẽ có một điểm cụ thể hơn một chút</w:t>
      </w:r>
      <w:r w:rsidR="000F129E">
        <w:t>.</w:t>
      </w:r>
    </w:p>
    <w:p w14:paraId="19DC6941" w14:textId="48F79D78" w:rsidR="000F129E" w:rsidRDefault="000F129E" w:rsidP="00DB57FB">
      <w:pPr>
        <w:pStyle w:val="Nidungvnbn"/>
      </w:pPr>
      <w:r>
        <w:t>Ta sẽ tạo ra nhân vật của người chơi bằng công cụ NetworkManger (Network Controller</w:t>
      </w:r>
      <w:r w:rsidR="00F9487B">
        <w:t xml:space="preserve"> – trình điều khiển mạng</w:t>
      </w:r>
      <w:r>
        <w:t>) của Unity.</w:t>
      </w:r>
    </w:p>
    <w:p w14:paraId="5F33C3E2" w14:textId="4E7D3DDE" w:rsidR="000F129E" w:rsidRDefault="000F129E" w:rsidP="000F129E">
      <w:pPr>
        <w:pStyle w:val="Nidungvnbn"/>
        <w:jc w:val="center"/>
      </w:pPr>
      <w:r>
        <w:rPr>
          <w:noProof/>
        </w:rPr>
        <w:drawing>
          <wp:inline distT="0" distB="0" distL="0" distR="0" wp14:anchorId="40EB7891" wp14:editId="2C597738">
            <wp:extent cx="3143250" cy="1610527"/>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146623" cy="1612255"/>
                    </a:xfrm>
                    <a:prstGeom prst="rect">
                      <a:avLst/>
                    </a:prstGeom>
                  </pic:spPr>
                </pic:pic>
              </a:graphicData>
            </a:graphic>
          </wp:inline>
        </w:drawing>
      </w:r>
    </w:p>
    <w:p w14:paraId="35BB5F2A" w14:textId="0C22D6DA" w:rsidR="000F129E" w:rsidRDefault="000F129E" w:rsidP="000F129E">
      <w:pPr>
        <w:pStyle w:val="Caption"/>
      </w:pPr>
      <w:bookmarkStart w:id="93" w:name="_Toc507759855"/>
      <w:r>
        <w:t>Hình 3.3 Thành phần công cụ NetworkManger của Unity</w:t>
      </w:r>
      <w:bookmarkEnd w:id="93"/>
    </w:p>
    <w:p w14:paraId="3CC963A8" w14:textId="0FB832A9" w:rsidR="00DB57FB" w:rsidRDefault="000F129E" w:rsidP="00DB57FB">
      <w:pPr>
        <w:pStyle w:val="Nidungvnbn"/>
      </w:pPr>
      <w:r>
        <w:t>S</w:t>
      </w:r>
      <w:r w:rsidR="00DB57FB">
        <w:t>au đây là quy trình tạo nhân vật người chơi</w:t>
      </w:r>
    </w:p>
    <w:p w14:paraId="1500EAB1" w14:textId="0452977B" w:rsidR="00DB57FB" w:rsidRDefault="000F129E" w:rsidP="00DB57FB">
      <w:pPr>
        <w:pStyle w:val="Nidungvnbn"/>
        <w:numPr>
          <w:ilvl w:val="0"/>
          <w:numId w:val="30"/>
        </w:numPr>
      </w:pPr>
      <w:r>
        <w:t xml:space="preserve">Tạo trình định danh cho </w:t>
      </w:r>
      <w:r w:rsidR="00DB57FB">
        <w:t xml:space="preserve">Prefab với NetworkIdentity </w:t>
      </w:r>
      <w:r>
        <w:t>và</w:t>
      </w:r>
      <w:r w:rsidR="00DB57FB">
        <w:t xml:space="preserve"> đăng ký </w:t>
      </w:r>
      <w:r>
        <w:t>nhân vật vào ô</w:t>
      </w:r>
      <w:r w:rsidR="00DB57FB">
        <w:t xml:space="preserve"> Player</w:t>
      </w:r>
      <w:r>
        <w:t xml:space="preserve"> </w:t>
      </w:r>
      <w:r w:rsidR="00DB57FB">
        <w:t>Prefab</w:t>
      </w:r>
      <w:r>
        <w:t xml:space="preserve"> thuộc mục Spawn Info của Network Controller</w:t>
      </w:r>
    </w:p>
    <w:p w14:paraId="6F8A0879" w14:textId="184BC13A" w:rsidR="000F129E" w:rsidRDefault="000F129E" w:rsidP="000F129E">
      <w:pPr>
        <w:pStyle w:val="Nidungvnbn"/>
        <w:ind w:left="1440" w:firstLine="0"/>
        <w:jc w:val="center"/>
      </w:pPr>
      <w:r>
        <w:rPr>
          <w:noProof/>
        </w:rPr>
        <w:drawing>
          <wp:inline distT="0" distB="0" distL="0" distR="0" wp14:anchorId="45EFEAD4" wp14:editId="20109E29">
            <wp:extent cx="3819525" cy="5048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819525" cy="504825"/>
                    </a:xfrm>
                    <a:prstGeom prst="rect">
                      <a:avLst/>
                    </a:prstGeom>
                  </pic:spPr>
                </pic:pic>
              </a:graphicData>
            </a:graphic>
          </wp:inline>
        </w:drawing>
      </w:r>
    </w:p>
    <w:p w14:paraId="2D407D6D" w14:textId="683B0060" w:rsidR="000F129E" w:rsidRDefault="000F129E" w:rsidP="000F129E">
      <w:pPr>
        <w:pStyle w:val="Caption"/>
      </w:pPr>
      <w:bookmarkStart w:id="94" w:name="_Toc507759856"/>
      <w:r>
        <w:t>Hình 3.4 Trình định danh Network Identity</w:t>
      </w:r>
      <w:bookmarkEnd w:id="94"/>
    </w:p>
    <w:p w14:paraId="5A20AFB5" w14:textId="7472AF55" w:rsidR="000F129E" w:rsidRDefault="000F129E" w:rsidP="00F9487B">
      <w:pPr>
        <w:pStyle w:val="Nidungvnbn"/>
        <w:ind w:left="1440" w:firstLine="0"/>
        <w:jc w:val="center"/>
      </w:pPr>
      <w:r>
        <w:rPr>
          <w:noProof/>
        </w:rPr>
        <w:lastRenderedPageBreak/>
        <w:drawing>
          <wp:inline distT="0" distB="0" distL="0" distR="0" wp14:anchorId="6EBD4C68" wp14:editId="6F292DC9">
            <wp:extent cx="3790950" cy="15430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790950" cy="1543050"/>
                    </a:xfrm>
                    <a:prstGeom prst="rect">
                      <a:avLst/>
                    </a:prstGeom>
                  </pic:spPr>
                </pic:pic>
              </a:graphicData>
            </a:graphic>
          </wp:inline>
        </w:drawing>
      </w:r>
    </w:p>
    <w:p w14:paraId="440E9E97" w14:textId="55DA7519" w:rsidR="000F129E" w:rsidRDefault="000F129E" w:rsidP="00F9487B">
      <w:pPr>
        <w:pStyle w:val="Caption"/>
      </w:pPr>
      <w:bookmarkStart w:id="95" w:name="_Toc507759857"/>
      <w:r>
        <w:t>Hình 3.5 Đăng kí nhân vật của người chơi lên Network Controller</w:t>
      </w:r>
      <w:bookmarkEnd w:id="95"/>
    </w:p>
    <w:p w14:paraId="5F3846CA" w14:textId="165418D1" w:rsidR="00DB57FB" w:rsidRDefault="0041329E" w:rsidP="00DB57FB">
      <w:pPr>
        <w:pStyle w:val="Nidungvnbn"/>
        <w:numPr>
          <w:ilvl w:val="0"/>
          <w:numId w:val="30"/>
        </w:numPr>
      </w:pPr>
      <w:r>
        <w:t>Một khi máy</w:t>
      </w:r>
      <w:r w:rsidR="00DB57FB">
        <w:t xml:space="preserve"> khách kết nối </w:t>
      </w:r>
      <w:r>
        <w:t>tới</w:t>
      </w:r>
      <w:r w:rsidR="00DB57FB">
        <w:t xml:space="preserve"> máy chủ</w:t>
      </w:r>
    </w:p>
    <w:p w14:paraId="0D009FF5" w14:textId="059A5D15" w:rsidR="00DB57FB" w:rsidRDefault="0041329E" w:rsidP="00DB57FB">
      <w:pPr>
        <w:pStyle w:val="Nidungvnbn"/>
        <w:numPr>
          <w:ilvl w:val="0"/>
          <w:numId w:val="30"/>
        </w:numPr>
      </w:pPr>
      <w:r>
        <w:t>Máy k</w:t>
      </w:r>
      <w:r w:rsidR="00DB57FB">
        <w:t xml:space="preserve">hách </w:t>
      </w:r>
      <w:r>
        <w:t>sẽ</w:t>
      </w:r>
      <w:r w:rsidR="00DB57FB">
        <w:t xml:space="preserve"> gọi </w:t>
      </w:r>
      <w:r>
        <w:t>hàm AddPlayer</w:t>
      </w:r>
      <w:r w:rsidR="00DB57FB">
        <w:t xml:space="preserve">(), </w:t>
      </w:r>
      <w:r>
        <w:t xml:space="preserve">sau đó máy khách sẽ gửi một </w:t>
      </w:r>
      <w:r w:rsidR="00DB57FB">
        <w:t xml:space="preserve">thông </w:t>
      </w:r>
      <w:r>
        <w:t>điệp</w:t>
      </w:r>
      <w:r w:rsidR="00DB57FB">
        <w:t xml:space="preserve"> mạng </w:t>
      </w:r>
      <w:r>
        <w:t>có</w:t>
      </w:r>
      <w:r w:rsidR="00DB57FB">
        <w:t xml:space="preserve"> kiểu MsgType.AddPlayer </w:t>
      </w:r>
      <w:r>
        <w:t>lên</w:t>
      </w:r>
      <w:r w:rsidR="00DB57FB">
        <w:t xml:space="preserve"> máy chủ</w:t>
      </w:r>
    </w:p>
    <w:p w14:paraId="6C05350C" w14:textId="690C3AA0" w:rsidR="00DB57FB" w:rsidRDefault="00DB57FB" w:rsidP="00DB57FB">
      <w:pPr>
        <w:pStyle w:val="Nidungvnbn"/>
        <w:numPr>
          <w:ilvl w:val="0"/>
          <w:numId w:val="30"/>
        </w:numPr>
      </w:pPr>
      <w:r>
        <w:t xml:space="preserve">Máy chủ nhận được </w:t>
      </w:r>
      <w:r w:rsidR="0041329E">
        <w:t>thông điệp</w:t>
      </w:r>
      <w:r>
        <w:t xml:space="preserve"> và </w:t>
      </w:r>
      <w:r w:rsidR="0041329E">
        <w:t xml:space="preserve">thực hiện </w:t>
      </w:r>
      <w:r>
        <w:t xml:space="preserve">các cuộc gọi </w:t>
      </w:r>
      <w:r w:rsidR="0041329E">
        <w:t xml:space="preserve">tới hàm </w:t>
      </w:r>
      <w:r>
        <w:t>N</w:t>
      </w:r>
      <w:r w:rsidR="0041329E">
        <w:t>etworkManager.OnServerAddPlayer</w:t>
      </w:r>
      <w:r>
        <w:t>()</w:t>
      </w:r>
    </w:p>
    <w:p w14:paraId="1ED0EC4C" w14:textId="258B7BB7" w:rsidR="00DB57FB" w:rsidRDefault="007D5990" w:rsidP="00DB57FB">
      <w:pPr>
        <w:pStyle w:val="Nidungvnbn"/>
        <w:numPr>
          <w:ilvl w:val="0"/>
          <w:numId w:val="30"/>
        </w:numPr>
      </w:pPr>
      <w:r>
        <w:t>Nhân vật</w:t>
      </w:r>
      <w:r w:rsidR="00DB57FB">
        <w:t xml:space="preserve"> </w:t>
      </w:r>
      <w:r>
        <w:t xml:space="preserve">sẽ </w:t>
      </w:r>
      <w:r w:rsidR="00DB57FB">
        <w:t>được khởi tạo từ Player</w:t>
      </w:r>
      <w:r w:rsidR="00590267">
        <w:t xml:space="preserve"> </w:t>
      </w:r>
      <w:r w:rsidR="00DB57FB">
        <w:t>Prefab trên máy chủ</w:t>
      </w:r>
    </w:p>
    <w:p w14:paraId="5005D87B" w14:textId="43A685F0" w:rsidR="00DB57FB" w:rsidRDefault="00DB57FB" w:rsidP="00DB57FB">
      <w:pPr>
        <w:pStyle w:val="Nidungvnbn"/>
        <w:numPr>
          <w:ilvl w:val="0"/>
          <w:numId w:val="30"/>
        </w:numPr>
      </w:pPr>
      <w:r>
        <w:t>Networ</w:t>
      </w:r>
      <w:r w:rsidR="007D5990">
        <w:t>kManager.AddPlayerForConnection</w:t>
      </w:r>
      <w:r>
        <w:t xml:space="preserve">() </w:t>
      </w:r>
      <w:r w:rsidR="00590267">
        <w:t>để đưa nhân vật vừa được tạo trên máy chủ vào đường truyền kết nối</w:t>
      </w:r>
    </w:p>
    <w:p w14:paraId="0B4EBB5B" w14:textId="7E3A38ED" w:rsidR="00DB57FB" w:rsidRDefault="00590267" w:rsidP="00DB57FB">
      <w:pPr>
        <w:pStyle w:val="Nidungvnbn"/>
        <w:numPr>
          <w:ilvl w:val="0"/>
          <w:numId w:val="30"/>
        </w:numPr>
      </w:pPr>
      <w:r>
        <w:t>Vì ta đã đưa nhân vật vào đường truyền kết nối nên ta không cần phải gọi hàm NetworkServer.Spawn()</w:t>
      </w:r>
    </w:p>
    <w:p w14:paraId="66764F46" w14:textId="0A714F9E" w:rsidR="00DB57FB" w:rsidRDefault="00DB57FB" w:rsidP="00DB57FB">
      <w:pPr>
        <w:pStyle w:val="Nidungvnbn"/>
        <w:numPr>
          <w:ilvl w:val="0"/>
          <w:numId w:val="30"/>
        </w:numPr>
      </w:pPr>
      <w:r>
        <w:t xml:space="preserve">Một thông </w:t>
      </w:r>
      <w:r w:rsidR="0037119B">
        <w:t>điệp</w:t>
      </w:r>
      <w:r>
        <w:t xml:space="preserve"> mạng kiểu MsgType.Owner </w:t>
      </w:r>
      <w:r w:rsidR="0037119B">
        <w:t xml:space="preserve">sẽ </w:t>
      </w:r>
      <w:r>
        <w:t xml:space="preserve">được gửi đến </w:t>
      </w:r>
      <w:r w:rsidR="0037119B">
        <w:t xml:space="preserve">máy </w:t>
      </w:r>
      <w:r>
        <w:t xml:space="preserve">khách </w:t>
      </w:r>
      <w:r w:rsidR="0037119B">
        <w:t>để thông báo rằng nhân vật đã được truyền đi</w:t>
      </w:r>
      <w:r>
        <w:t xml:space="preserve"> (</w:t>
      </w:r>
      <w:r w:rsidR="0037119B">
        <w:t>máy nào cần tạo nhân vật thì chỉ có máy đó mới nhận được thông điệp</w:t>
      </w:r>
      <w:r>
        <w:t>)</w:t>
      </w:r>
    </w:p>
    <w:p w14:paraId="63CC19A1" w14:textId="0658E964" w:rsidR="00DB57FB" w:rsidRDefault="0037119B" w:rsidP="00DB57FB">
      <w:pPr>
        <w:pStyle w:val="Nidungvnbn"/>
        <w:numPr>
          <w:ilvl w:val="0"/>
          <w:numId w:val="30"/>
        </w:numPr>
      </w:pPr>
      <w:r>
        <w:t>Máy k</w:t>
      </w:r>
      <w:r w:rsidR="00DB57FB">
        <w:t xml:space="preserve">hách </w:t>
      </w:r>
      <w:r>
        <w:t>đã yêu cầu ở</w:t>
      </w:r>
      <w:r w:rsidR="00DB57FB">
        <w:t xml:space="preserve"> ban đầu </w:t>
      </w:r>
      <w:r>
        <w:t xml:space="preserve">sẽ </w:t>
      </w:r>
      <w:r w:rsidR="00DB57FB">
        <w:t>nhận được thông điệp mạng</w:t>
      </w:r>
    </w:p>
    <w:p w14:paraId="2800103A" w14:textId="298B9F52" w:rsidR="00DB57FB" w:rsidRDefault="0037119B" w:rsidP="00DB57FB">
      <w:pPr>
        <w:pStyle w:val="Nidungvnbn"/>
        <w:numPr>
          <w:ilvl w:val="0"/>
          <w:numId w:val="30"/>
        </w:numPr>
      </w:pPr>
      <w:r>
        <w:t xml:space="preserve">Máy khách sẽ gọi hàm </w:t>
      </w:r>
      <w:r w:rsidR="00DB57FB">
        <w:t>OnS</w:t>
      </w:r>
      <w:r>
        <w:t>tartLocalPlayer</w:t>
      </w:r>
      <w:r w:rsidR="00DB57FB">
        <w:t xml:space="preserve">(), </w:t>
      </w:r>
      <w:r>
        <w:t xml:space="preserve">tạo nhân vật, điều khiển nhân vật </w:t>
      </w:r>
      <w:r w:rsidR="00DB57FB">
        <w:t xml:space="preserve">và </w:t>
      </w:r>
      <w:r>
        <w:t xml:space="preserve">biến </w:t>
      </w:r>
      <w:r w:rsidR="00DB57FB">
        <w:t>isLocalPlayer được đặt thành true</w:t>
      </w:r>
      <w:r w:rsidR="000A07AE">
        <w:t>. Kết thúc quá trình người chơi đã có riêng cho mình một nhân vật để điều khiển</w:t>
      </w:r>
    </w:p>
    <w:p w14:paraId="082A9085" w14:textId="7F859736" w:rsidR="00DB57FB" w:rsidRDefault="000A07AE" w:rsidP="00DB57FB">
      <w:pPr>
        <w:pStyle w:val="Nidungvnbn"/>
      </w:pPr>
      <w:r>
        <w:t>Nếu có xảy ra tranh chấp trong việc tạo dựng đối tượng thì ta cần l</w:t>
      </w:r>
      <w:r w:rsidR="00DB57FB">
        <w:t xml:space="preserve">ưu ý rằng </w:t>
      </w:r>
      <w:r>
        <w:t>hàm OnStartLocalPlayer</w:t>
      </w:r>
      <w:r w:rsidR="00DB57FB">
        <w:t xml:space="preserve">() </w:t>
      </w:r>
      <w:r>
        <w:t xml:space="preserve">chỉ </w:t>
      </w:r>
      <w:r w:rsidR="00DB57FB">
        <w:t xml:space="preserve">được gọi sau khi </w:t>
      </w:r>
      <w:r>
        <w:t>đã được gọi và thực thi hàm OnStartClient</w:t>
      </w:r>
      <w:r w:rsidR="00DB57FB">
        <w:t xml:space="preserve">(), </w:t>
      </w:r>
      <w:r>
        <w:t>cũng giống như quá trình</w:t>
      </w:r>
      <w:r w:rsidR="00DB57FB">
        <w:t xml:space="preserve"> </w:t>
      </w:r>
      <w:r>
        <w:t xml:space="preserve">máy chủ (server) chỉ gửi </w:t>
      </w:r>
      <w:r w:rsidR="00DB57FB">
        <w:t xml:space="preserve">các thông báo </w:t>
      </w:r>
      <w:r>
        <w:t>điệp Owner</w:t>
      </w:r>
      <w:r w:rsidR="00DB57FB">
        <w:t xml:space="preserve"> sau khi đối </w:t>
      </w:r>
      <w:r w:rsidR="00DB57FB">
        <w:lastRenderedPageBreak/>
        <w:t xml:space="preserve">tượng người chơi </w:t>
      </w:r>
      <w:r>
        <w:t xml:space="preserve">đã </w:t>
      </w:r>
      <w:r w:rsidR="00DB57FB">
        <w:t xml:space="preserve">được sinh ra. </w:t>
      </w:r>
      <w:r w:rsidR="00483CF5">
        <w:t>Mục đích của việc làm này đó là để tránh biến</w:t>
      </w:r>
      <w:r w:rsidR="00DB57FB">
        <w:t xml:space="preserve"> isLocalPlayer không </w:t>
      </w:r>
      <w:r w:rsidR="00483CF5">
        <w:t>bị ảnh hưởng khi gọi hàm OnStartClient</w:t>
      </w:r>
      <w:r w:rsidR="00DB57FB">
        <w:t>().</w:t>
      </w:r>
    </w:p>
    <w:p w14:paraId="4306F811" w14:textId="2B4B6E6D" w:rsidR="008E38EE" w:rsidRDefault="008E38EE" w:rsidP="00DB57FB">
      <w:pPr>
        <w:pStyle w:val="Nidungvnbn"/>
      </w:pPr>
      <w:r>
        <w:t>isLocalPlayer là một biến để phân biệt nhân vật giữa máy tính này (người chơi này) với nhân vật của các máy khác (các người chơi khác) trong hệ thống.</w:t>
      </w:r>
    </w:p>
    <w:p w14:paraId="720AEF5A" w14:textId="563A51C9" w:rsidR="00B10A09" w:rsidRPr="00B10A09" w:rsidRDefault="00166291" w:rsidP="00DB57FB">
      <w:pPr>
        <w:pStyle w:val="Nidungvnbn"/>
      </w:pPr>
      <w:r>
        <w:t>Ta có thể sử dụng</w:t>
      </w:r>
      <w:r w:rsidR="00DB57FB">
        <w:t xml:space="preserve"> </w:t>
      </w:r>
      <w:r w:rsidR="006E7415">
        <w:t xml:space="preserve">hàm </w:t>
      </w:r>
      <w:r w:rsidR="00DB57FB">
        <w:t>OnStartLocalPlayer</w:t>
      </w:r>
      <w:r w:rsidR="006E7415">
        <w:t>()</w:t>
      </w:r>
      <w:r>
        <w:t xml:space="preserve"> </w:t>
      </w:r>
      <w:r w:rsidR="00DB57FB">
        <w:t xml:space="preserve">để thực hiện khởi tạo </w:t>
      </w:r>
      <w:r>
        <w:t>các giá trị liên quan đến máy khách</w:t>
      </w:r>
      <w:r w:rsidR="00DB57FB">
        <w:t xml:space="preserve">. Điều này có thể bao gồm việc cho phép xử lý </w:t>
      </w:r>
      <w:r>
        <w:t xml:space="preserve">các dữ liệu </w:t>
      </w:r>
      <w:r w:rsidR="00DB57FB">
        <w:t xml:space="preserve">đầu vào và cho phép theo dõi </w:t>
      </w:r>
      <w:r>
        <w:t>khung nhìn (camera)</w:t>
      </w:r>
      <w:r w:rsidR="00DB57FB">
        <w:t xml:space="preserve"> đối tượng </w:t>
      </w:r>
      <w:r>
        <w:t xml:space="preserve">của </w:t>
      </w:r>
      <w:r w:rsidR="00DB57FB">
        <w:t xml:space="preserve">người chơi. Thông thường chỉ có </w:t>
      </w:r>
      <w:r>
        <w:t>máy khách</w:t>
      </w:r>
      <w:r w:rsidR="00DB57FB">
        <w:t xml:space="preserve"> </w:t>
      </w:r>
      <w:r>
        <w:t>của người chơi</w:t>
      </w:r>
      <w:r w:rsidR="00DB57FB">
        <w:t xml:space="preserve"> </w:t>
      </w:r>
      <w:r>
        <w:t>mới có thể kích hoạt cho camera</w:t>
      </w:r>
      <w:r w:rsidR="00DB57FB">
        <w:t xml:space="preserve"> hoạt động.</w:t>
      </w:r>
    </w:p>
    <w:p w14:paraId="4BCD83D7" w14:textId="59926B5B" w:rsidR="004B2EBB" w:rsidRDefault="004B2EBB" w:rsidP="004B2EBB">
      <w:pPr>
        <w:pStyle w:val="Tiumccp2"/>
      </w:pPr>
      <w:bookmarkStart w:id="96" w:name="_Toc507759787"/>
      <w:r>
        <w:t>3.2.2 Ng</w:t>
      </w:r>
      <w:r w:rsidR="00CB368E">
        <w:t>ười chơi, người chơi địa phương và sự ủy quyền</w:t>
      </w:r>
      <w:bookmarkEnd w:id="96"/>
    </w:p>
    <w:p w14:paraId="612D602B" w14:textId="56872B46" w:rsidR="00550BAC" w:rsidRDefault="00550BAC" w:rsidP="00550BAC">
      <w:pPr>
        <w:pStyle w:val="Nidungvnbn"/>
      </w:pPr>
      <w:r w:rsidRPr="00550BAC">
        <w:t xml:space="preserve">Trong hệ thống mạng, các đối tượng người chơi là </w:t>
      </w:r>
      <w:r w:rsidR="00B50068">
        <w:t xml:space="preserve">các đối tượng </w:t>
      </w:r>
      <w:r w:rsidRPr="00550BAC">
        <w:t xml:space="preserve">đặc biệt. </w:t>
      </w:r>
      <w:r w:rsidR="00B50068">
        <w:t>Mỗi người chơi sẽ điều khiển cho riêng mình một đối tượng (nhân vật)</w:t>
      </w:r>
      <w:r w:rsidRPr="00550BAC">
        <w:t xml:space="preserve">, và </w:t>
      </w:r>
      <w:r w:rsidR="00B50068">
        <w:t xml:space="preserve">hệ thống mạng sẽ tương tác với các </w:t>
      </w:r>
      <w:r w:rsidR="00B50068" w:rsidRPr="00550BAC">
        <w:t xml:space="preserve">đối tượng đó </w:t>
      </w:r>
      <w:r w:rsidR="00B50068">
        <w:t xml:space="preserve">thông qua </w:t>
      </w:r>
      <w:r w:rsidRPr="00550BAC">
        <w:t xml:space="preserve">các lệnh </w:t>
      </w:r>
      <w:r w:rsidR="00B50068">
        <w:t>và thông điệp</w:t>
      </w:r>
      <w:r w:rsidRPr="00550BAC">
        <w:t xml:space="preserve">. </w:t>
      </w:r>
      <w:r w:rsidR="00760EA9">
        <w:t>Mỗi người chơi chỉ có thể điều khiển nhân vật riêng của mình và không thể điều khiển các nhân vật khác của những người chơi khác</w:t>
      </w:r>
      <w:r w:rsidRPr="00550BAC">
        <w:t>. Vì vậy,</w:t>
      </w:r>
      <w:r w:rsidR="00760EA9">
        <w:t xml:space="preserve"> ta có thể bảo</w:t>
      </w:r>
      <w:r w:rsidRPr="00550BAC">
        <w:t xml:space="preserve"> </w:t>
      </w:r>
      <w:r w:rsidR="00760EA9">
        <w:t>các đối tượng (nhân vật) người chơi có tính</w:t>
      </w:r>
      <w:r w:rsidRPr="00550BAC">
        <w:t xml:space="preserve"> "</w:t>
      </w:r>
      <w:r w:rsidR="00760EA9">
        <w:t xml:space="preserve">độc nhất </w:t>
      </w:r>
      <w:r w:rsidRPr="00550BAC">
        <w:t xml:space="preserve">". Khi </w:t>
      </w:r>
      <w:r w:rsidR="006010B1">
        <w:t xml:space="preserve">một </w:t>
      </w:r>
      <w:r w:rsidRPr="00550BAC">
        <w:t xml:space="preserve">người chơi </w:t>
      </w:r>
      <w:r w:rsidR="006010B1">
        <w:t>mới tham gia</w:t>
      </w:r>
      <w:r w:rsidRPr="00550BAC">
        <w:t xml:space="preserve"> vào </w:t>
      </w:r>
      <w:r w:rsidR="006010B1">
        <w:t xml:space="preserve">trò chơi </w:t>
      </w:r>
      <w:r w:rsidRPr="00550BAC">
        <w:t xml:space="preserve">và </w:t>
      </w:r>
      <w:r w:rsidR="006010B1">
        <w:t xml:space="preserve">hệ thống </w:t>
      </w:r>
      <w:r w:rsidRPr="00550BAC">
        <w:t xml:space="preserve">thực hiện </w:t>
      </w:r>
      <w:r w:rsidR="006010B1">
        <w:t>tạo</w:t>
      </w:r>
      <w:r w:rsidRPr="00550BAC">
        <w:t xml:space="preserve"> kết nối</w:t>
      </w:r>
      <w:r w:rsidR="006010B1">
        <w:t xml:space="preserve"> cho người chơi tới hệ thống hoàn tất</w:t>
      </w:r>
      <w:r w:rsidRPr="00550BAC">
        <w:t>, đối tượng người chơi đó sẽ trở thành đối tượng "local player"</w:t>
      </w:r>
      <w:r w:rsidR="006010B1">
        <w:t xml:space="preserve"> (người chơi địa phương)</w:t>
      </w:r>
      <w:r w:rsidRPr="00550BAC">
        <w:t xml:space="preserve"> trên máy khách của người chơi đó</w:t>
      </w:r>
      <w:r w:rsidR="006010B1">
        <w:t xml:space="preserve"> (nghĩa là chỉ có máy khách đó quản lý người chơi đó)</w:t>
      </w:r>
      <w:r w:rsidRPr="00550BAC">
        <w:t xml:space="preserve">. </w:t>
      </w:r>
      <w:r w:rsidR="00D239AD">
        <w:t>Lúc đó, t</w:t>
      </w:r>
      <w:r w:rsidRPr="00550BAC">
        <w:t xml:space="preserve">huộc tính isLocalPlayer </w:t>
      </w:r>
      <w:r w:rsidR="00D239AD">
        <w:t xml:space="preserve">sẽ </w:t>
      </w:r>
      <w:r w:rsidRPr="00550BAC">
        <w:t xml:space="preserve">được đặt thành true, và </w:t>
      </w:r>
      <w:r w:rsidR="00D239AD">
        <w:t>hàm</w:t>
      </w:r>
      <w:r w:rsidRPr="00550BAC">
        <w:t xml:space="preserve"> OnStartLocalPlayer</w:t>
      </w:r>
      <w:r w:rsidR="00D239AD">
        <w:t>()</w:t>
      </w:r>
      <w:r w:rsidRPr="00550BAC">
        <w:t xml:space="preserve"> </w:t>
      </w:r>
      <w:r w:rsidR="00D239AD">
        <w:t>sẽ</w:t>
      </w:r>
      <w:r w:rsidRPr="00550BAC">
        <w:t xml:space="preserve"> được gọi trên đối tượng trên máy khách. </w:t>
      </w:r>
      <w:r w:rsidR="00D239AD">
        <w:t>Hình sau sẽ minh họa mối</w:t>
      </w:r>
      <w:r w:rsidR="00DF7428">
        <w:t xml:space="preserve"> quan hệ giữa người chơi, máy chủ và máy khách</w:t>
      </w:r>
      <w:r w:rsidRPr="00550BAC">
        <w:t>.</w:t>
      </w:r>
    </w:p>
    <w:p w14:paraId="1A93FE70" w14:textId="24B6DB55" w:rsidR="00DF7428" w:rsidRDefault="00DF7428" w:rsidP="00DF7428">
      <w:pPr>
        <w:pStyle w:val="Nidungvnbn"/>
        <w:jc w:val="center"/>
      </w:pPr>
      <w:r>
        <w:rPr>
          <w:noProof/>
        </w:rPr>
        <w:lastRenderedPageBreak/>
        <w:drawing>
          <wp:inline distT="0" distB="0" distL="0" distR="0" wp14:anchorId="793E1D9A" wp14:editId="5F02A2C4">
            <wp:extent cx="4191000" cy="21526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191000" cy="2152650"/>
                    </a:xfrm>
                    <a:prstGeom prst="rect">
                      <a:avLst/>
                    </a:prstGeom>
                  </pic:spPr>
                </pic:pic>
              </a:graphicData>
            </a:graphic>
          </wp:inline>
        </w:drawing>
      </w:r>
    </w:p>
    <w:p w14:paraId="16091EFA" w14:textId="009E36C4" w:rsidR="00DF7428" w:rsidRDefault="00DF7428" w:rsidP="00DF7428">
      <w:pPr>
        <w:pStyle w:val="Caption"/>
      </w:pPr>
      <w:bookmarkStart w:id="97" w:name="_Toc507759858"/>
      <w:r>
        <w:t>Hình 3.6 Mối quan hệ giữa player, client và server</w:t>
      </w:r>
      <w:r w:rsidRPr="00DF7428">
        <w:rPr>
          <w:vertAlign w:val="superscript"/>
        </w:rPr>
        <w:t>[4]</w:t>
      </w:r>
      <w:bookmarkEnd w:id="97"/>
    </w:p>
    <w:p w14:paraId="4A4AA0D4" w14:textId="62DB6ED4" w:rsidR="00DF7428" w:rsidRDefault="00DF7428" w:rsidP="00DF7428">
      <w:pPr>
        <w:pStyle w:val="Nidungvnbn"/>
      </w:pPr>
      <w:r>
        <w:t>Ta thấy trận đấu (trò chơi) của ta xảy ra ở đây có 2 người chơi tham gia (là Player 1 và Player 2) tương ứng với 2 máy khách là Client 1 và Client 2.</w:t>
      </w:r>
      <w:r w:rsidR="00E42323">
        <w:t xml:space="preserve"> Trong đó Client 1 (người chơi thứ nhất) sẽ điều khiển nhân vật có tên là Player 1. Tương tự người chơi thứ 2 (Client 2) sẽ điều khiển nhân vật có tên là Player 2.</w:t>
      </w:r>
      <w:r w:rsidR="005C71A2">
        <w:t xml:space="preserve"> Ở mỗi Player khi khởi tạo sẽ được gán thêm một cờ (biến) có tên là isLocalPlayer dùng để chương trình xác định xem người chơi đang điều khiển Player nào. Biến isLocalPlayer thuộc kiểu boolean có 2 giá trị duy nhất là true hoặc false dùng để đánh dấu. Player do người chơi điểu khiển thì isLocalPlayer sẽ có giá trị là true. Và Player không do người chơi điều khiển sẽ được gán giá trị là false. Như vậy, ở Client 1 thì isLocalPlayer ở Player 1 sẽ có giá trị là true, còn isLocalPlayer ở Player 2 sẽ có giá trị là false. Tương tự với Client 2.</w:t>
      </w:r>
    </w:p>
    <w:p w14:paraId="1BB4FEC9" w14:textId="77777777" w:rsidR="00591995" w:rsidRDefault="00DA4D22" w:rsidP="00DF7428">
      <w:pPr>
        <w:pStyle w:val="Nidungvnbn"/>
      </w:pPr>
      <w:r>
        <w:t>Mục đích của cờ (biến) isLocalPlayer</w:t>
      </w:r>
      <w:r w:rsidR="00DF7428">
        <w:t xml:space="preserve"> này </w:t>
      </w:r>
      <w:r>
        <w:t xml:space="preserve">đó là giúp chương trình </w:t>
      </w:r>
      <w:r w:rsidR="00DF7428">
        <w:t xml:space="preserve">có thể </w:t>
      </w:r>
      <w:r>
        <w:t>phân biệt người chơi điều khiển nhân vật (Player) nào</w:t>
      </w:r>
      <w:r w:rsidR="00DF7428">
        <w:t xml:space="preserve">, để </w:t>
      </w:r>
      <w:r>
        <w:t>từ đó ta có lọc riêng khung nhìn, bảng điều khiển đi lại, phím bắn,… chỉ riêng cho Player đó thôi mà không làm ảnh hưởng tới các Player khác trong hệ thống</w:t>
      </w:r>
      <w:r w:rsidR="00DF7428">
        <w:t>.</w:t>
      </w:r>
      <w:r w:rsidR="00591995">
        <w:t xml:space="preserve"> </w:t>
      </w:r>
    </w:p>
    <w:p w14:paraId="1F691CD8" w14:textId="1253314A" w:rsidR="00DF7428" w:rsidRDefault="00591995" w:rsidP="00DF7428">
      <w:pPr>
        <w:pStyle w:val="Nidungvnbn"/>
      </w:pPr>
      <w:r>
        <w:t xml:space="preserve">Mục đích của hệ thống đa người chơi đó là giúp những người chơi có tương tác được với nhau. Vì vậy việc đồng bộ hóa các trạng thái của trò chơi cho tất cả người chơi là một điều quan trọng. Vì nếu không đồng bộ hóa, Player 1 sẽ có thể không “thấy” hình ảnh của Player 2 để từ đó có thể tương tác. Để chương trình có thể đồng bộ hóa cho tất </w:t>
      </w:r>
      <w:r>
        <w:lastRenderedPageBreak/>
        <w:t>cả người chơi, việc đơn giản ta sẽ làm đó là thêm vào đối tượng Player công cụ đồng bộ mạng NetworkTransform của Unity.</w:t>
      </w:r>
    </w:p>
    <w:p w14:paraId="1C96AA78" w14:textId="035B512F" w:rsidR="00591995" w:rsidRDefault="00591995" w:rsidP="00552C7C">
      <w:pPr>
        <w:pStyle w:val="Nidungvnbn"/>
        <w:jc w:val="center"/>
      </w:pPr>
      <w:r>
        <w:rPr>
          <w:noProof/>
        </w:rPr>
        <w:drawing>
          <wp:inline distT="0" distB="0" distL="0" distR="0" wp14:anchorId="731369F9" wp14:editId="4AD571C3">
            <wp:extent cx="4095750" cy="20669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095750" cy="2066925"/>
                    </a:xfrm>
                    <a:prstGeom prst="rect">
                      <a:avLst/>
                    </a:prstGeom>
                  </pic:spPr>
                </pic:pic>
              </a:graphicData>
            </a:graphic>
          </wp:inline>
        </w:drawing>
      </w:r>
    </w:p>
    <w:p w14:paraId="61461C6A" w14:textId="1211B962" w:rsidR="00591995" w:rsidRDefault="00591995" w:rsidP="00552C7C">
      <w:pPr>
        <w:pStyle w:val="Caption"/>
      </w:pPr>
      <w:bookmarkStart w:id="98" w:name="_Toc507759859"/>
      <w:r>
        <w:t>Hình 3.7 Công cụ Network Transform của Unity</w:t>
      </w:r>
      <w:bookmarkEnd w:id="98"/>
    </w:p>
    <w:p w14:paraId="76D41415" w14:textId="1155FAD9" w:rsidR="00DF7428" w:rsidRDefault="00DF7428" w:rsidP="00DF7428">
      <w:pPr>
        <w:pStyle w:val="Nidungvnbn"/>
      </w:pPr>
      <w:r>
        <w:t xml:space="preserve">Đối với các đối tượng không </w:t>
      </w:r>
      <w:r w:rsidR="005A729B">
        <w:t>thuộc phạm vi của</w:t>
      </w:r>
      <w:r>
        <w:t xml:space="preserve"> người chơi </w:t>
      </w:r>
      <w:r w:rsidR="005A729B">
        <w:t>ví dụ như</w:t>
      </w:r>
      <w:r>
        <w:t xml:space="preserve"> kẻ thù,</w:t>
      </w:r>
      <w:r w:rsidR="005A729B">
        <w:t xml:space="preserve"> đồng minh trí tuệ nhân tạo,…</w:t>
      </w:r>
      <w:r>
        <w:t xml:space="preserve"> </w:t>
      </w:r>
      <w:r w:rsidR="005A729B">
        <w:t>hay nói cách khác các đối tượng này thuộc sự quản lý của trò chơi</w:t>
      </w:r>
      <w:r>
        <w:t xml:space="preserve">, do đó quyền lực </w:t>
      </w:r>
      <w:r w:rsidR="005A729B">
        <w:t xml:space="preserve">điều khiển các đối tượng này sẽ </w:t>
      </w:r>
      <w:r>
        <w:t>nằm trên máy chủ.</w:t>
      </w:r>
    </w:p>
    <w:p w14:paraId="2A8505F7" w14:textId="236C36F3" w:rsidR="005A729B" w:rsidRDefault="00B773CD" w:rsidP="00DF7428">
      <w:pPr>
        <w:pStyle w:val="Nidungvnbn"/>
      </w:pPr>
      <w:r>
        <w:t>Hình sau mô tả mối liên hệ giữa Client, Player, Enemy và Server.</w:t>
      </w:r>
    </w:p>
    <w:p w14:paraId="0984BF21" w14:textId="26823F94" w:rsidR="00B773CD" w:rsidRDefault="00CB4C72" w:rsidP="00CB4C72">
      <w:pPr>
        <w:pStyle w:val="Nidungvnbn"/>
        <w:jc w:val="center"/>
      </w:pPr>
      <w:r>
        <w:rPr>
          <w:noProof/>
        </w:rPr>
        <w:drawing>
          <wp:inline distT="0" distB="0" distL="0" distR="0" wp14:anchorId="211EFFF5" wp14:editId="3D4E0B02">
            <wp:extent cx="4229100" cy="22669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229100" cy="2266950"/>
                    </a:xfrm>
                    <a:prstGeom prst="rect">
                      <a:avLst/>
                    </a:prstGeom>
                  </pic:spPr>
                </pic:pic>
              </a:graphicData>
            </a:graphic>
          </wp:inline>
        </w:drawing>
      </w:r>
    </w:p>
    <w:p w14:paraId="6DCDE129" w14:textId="336EC5DE" w:rsidR="00CB4C72" w:rsidRDefault="00CB4C72" w:rsidP="00CB4C72">
      <w:pPr>
        <w:pStyle w:val="Caption"/>
      </w:pPr>
      <w:bookmarkStart w:id="99" w:name="_Toc507759860"/>
      <w:r>
        <w:t>Hình 3.8 Mối quan hệ giữa Client, Player, Server và đối tượng không thuộc người chơi</w:t>
      </w:r>
      <w:r w:rsidRPr="00CB4C72">
        <w:rPr>
          <w:vertAlign w:val="superscript"/>
        </w:rPr>
        <w:t>[4]</w:t>
      </w:r>
      <w:bookmarkEnd w:id="99"/>
    </w:p>
    <w:p w14:paraId="727E1F03" w14:textId="372585F0" w:rsidR="005A729B" w:rsidRDefault="00085BB0" w:rsidP="00DF7428">
      <w:pPr>
        <w:pStyle w:val="Nidungvnbn"/>
      </w:pPr>
      <w:r>
        <w:t xml:space="preserve">Trong lớp </w:t>
      </w:r>
      <w:r w:rsidRPr="005A729B">
        <w:t xml:space="preserve">NetworkBehaviour </w:t>
      </w:r>
      <w:r>
        <w:t>c</w:t>
      </w:r>
      <w:r w:rsidR="005A729B" w:rsidRPr="005A729B">
        <w:t xml:space="preserve">ó một thuộc tính </w:t>
      </w:r>
      <w:r>
        <w:t xml:space="preserve">có tên là </w:t>
      </w:r>
      <w:r w:rsidR="005A729B" w:rsidRPr="005A729B">
        <w:t xml:space="preserve">"hasAuthority" có thể được sử dụng để </w:t>
      </w:r>
      <w:r>
        <w:t>ủy quyền cho một</w:t>
      </w:r>
      <w:r w:rsidR="005A729B" w:rsidRPr="005A729B">
        <w:t xml:space="preserve"> đối tượng. </w:t>
      </w:r>
      <w:r>
        <w:t xml:space="preserve">Khác với nhân vật của người chơi, các </w:t>
      </w:r>
      <w:r>
        <w:lastRenderedPageBreak/>
        <w:t>đối tượng không thuộc người chơi hay nói cách khác không phải do người chơi điều khiển nên ta cần phải ủy quyền các đối tượng này cho server điều khiển</w:t>
      </w:r>
      <w:r w:rsidR="005A729B" w:rsidRPr="005A729B">
        <w:t>.</w:t>
      </w:r>
    </w:p>
    <w:p w14:paraId="635DF218" w14:textId="2BF63D38" w:rsidR="00CB368E" w:rsidRDefault="00CB368E" w:rsidP="004B2EBB">
      <w:pPr>
        <w:pStyle w:val="Tiumccp2"/>
      </w:pPr>
      <w:bookmarkStart w:id="100" w:name="_Toc507759788"/>
      <w:r>
        <w:t>3.2.3 Sự ủy quyền cho các đối tượng không phải là người chơi</w:t>
      </w:r>
      <w:bookmarkEnd w:id="100"/>
    </w:p>
    <w:p w14:paraId="2D77AA0A" w14:textId="510CD3F7" w:rsidR="00207540" w:rsidRDefault="00207540" w:rsidP="00207540">
      <w:pPr>
        <w:pStyle w:val="Nidungvnbn"/>
      </w:pPr>
      <w:r>
        <w:t xml:space="preserve">Khi ủy quyền cho một máy khách hay nói cách khác đó là ta gọi hàm OnStartAuthority() được gọi từ NetworkBehaviours trên đối tượng, và thuộc tính hasAuthority sẽ được gán là true. Trên các máy khách khác do không phải các máy này điều khiển thì thuộc tính hasAuthority sẽ là false. Các đối tượng không phải là người chơi đã được ủy quyền cho máy khách cũng có thể gửi lệnh (command), giống như các đối tượng người chơi. Các lệnh </w:t>
      </w:r>
      <w:r w:rsidR="004A66A5">
        <w:t>mà các đối tượng không thuộc người chơi gửi sẽ</w:t>
      </w:r>
      <w:r>
        <w:t xml:space="preserve"> được chạy trên máy chủ của đối tượng, </w:t>
      </w:r>
      <w:r w:rsidR="004A66A5">
        <w:t>điều này giúp đảm bảo không có bất kì một người chơi nào có thể</w:t>
      </w:r>
      <w:r>
        <w:t xml:space="preserve"> liên quan đến kết nối.</w:t>
      </w:r>
    </w:p>
    <w:p w14:paraId="20974D1C" w14:textId="5A623EC8" w:rsidR="00207540" w:rsidRDefault="00207540" w:rsidP="00207540">
      <w:pPr>
        <w:pStyle w:val="Nidungvnbn"/>
      </w:pPr>
      <w:r>
        <w:t xml:space="preserve">Các đối tượng không phải là người chơi </w:t>
      </w:r>
      <w:r w:rsidR="00885BCC">
        <w:t>được sự ủy</w:t>
      </w:r>
      <w:r>
        <w:t xml:space="preserve"> quyền của </w:t>
      </w:r>
      <w:r w:rsidR="00885BCC">
        <w:t xml:space="preserve">máy </w:t>
      </w:r>
      <w:r>
        <w:t xml:space="preserve">khách phải được LocalPlayerAuthority </w:t>
      </w:r>
      <w:r w:rsidR="00885BCC">
        <w:t xml:space="preserve">kiểm tra </w:t>
      </w:r>
      <w:r>
        <w:t xml:space="preserve">trong </w:t>
      </w:r>
      <w:r w:rsidR="00885BCC">
        <w:t xml:space="preserve">công cụ </w:t>
      </w:r>
      <w:r>
        <w:t xml:space="preserve">NetworkIdentity của </w:t>
      </w:r>
      <w:r w:rsidR="00885BCC">
        <w:t>các đối tượng này</w:t>
      </w:r>
      <w:r>
        <w:t>.</w:t>
      </w:r>
    </w:p>
    <w:p w14:paraId="26C01F0D" w14:textId="393B23BA" w:rsidR="00CB368E" w:rsidRDefault="00CB368E" w:rsidP="004B2EBB">
      <w:pPr>
        <w:pStyle w:val="Tiumccp2"/>
      </w:pPr>
      <w:bookmarkStart w:id="101" w:name="_Toc507759789"/>
      <w:r>
        <w:t>3.2.4</w:t>
      </w:r>
      <w:r w:rsidR="00F86E74">
        <w:t xml:space="preserve"> Các tính chất phạm vi của hệ thống mạng</w:t>
      </w:r>
      <w:bookmarkEnd w:id="101"/>
    </w:p>
    <w:p w14:paraId="55A7AD66" w14:textId="11CBCF75" w:rsidR="00885BCC" w:rsidRDefault="00AD4FF9" w:rsidP="00885BCC">
      <w:pPr>
        <w:pStyle w:val="Nidungvnbn"/>
      </w:pPr>
      <w:r>
        <w:t>Trong</w:t>
      </w:r>
      <w:r w:rsidR="00885BCC">
        <w:t xml:space="preserve"> lớp NetworkBehaviour </w:t>
      </w:r>
      <w:r>
        <w:t xml:space="preserve">có các thuộc tính </w:t>
      </w:r>
      <w:r w:rsidR="00885BCC">
        <w:t xml:space="preserve">cho phép kịch bản </w:t>
      </w:r>
      <w:r>
        <w:t xml:space="preserve">(script) </w:t>
      </w:r>
      <w:r w:rsidR="00885BCC">
        <w:t xml:space="preserve">biết ngữ cảnh mạng </w:t>
      </w:r>
      <w:r>
        <w:t>nào</w:t>
      </w:r>
      <w:r w:rsidR="00885BCC">
        <w:t xml:space="preserve"> </w:t>
      </w:r>
      <w:r>
        <w:t>thuộc về</w:t>
      </w:r>
      <w:r w:rsidR="00885BCC">
        <w:t xml:space="preserve"> đối tượng.</w:t>
      </w:r>
      <w:r>
        <w:t xml:space="preserve"> Các ngữ cảnh này bào gồm:</w:t>
      </w:r>
    </w:p>
    <w:p w14:paraId="1CB40364" w14:textId="40DB6872" w:rsidR="00885BCC" w:rsidRDefault="00885BCC" w:rsidP="00885BCC">
      <w:pPr>
        <w:pStyle w:val="Nidungvnbn"/>
        <w:numPr>
          <w:ilvl w:val="0"/>
          <w:numId w:val="31"/>
        </w:numPr>
      </w:pPr>
      <w:r>
        <w:t xml:space="preserve">isServer - true nếu đối tượng </w:t>
      </w:r>
      <w:r w:rsidR="00AD4FF9">
        <w:t>thuộc phạm vi điều khiển bởi</w:t>
      </w:r>
      <w:r>
        <w:t xml:space="preserve"> máy chủ (hoặc host) và đã được sinh ra.</w:t>
      </w:r>
    </w:p>
    <w:p w14:paraId="40F2C4EE" w14:textId="4844B76B" w:rsidR="00885BCC" w:rsidRDefault="00885BCC" w:rsidP="00885BCC">
      <w:pPr>
        <w:pStyle w:val="Nidungvnbn"/>
        <w:numPr>
          <w:ilvl w:val="0"/>
          <w:numId w:val="31"/>
        </w:numPr>
      </w:pPr>
      <w:r>
        <w:t xml:space="preserve">isClient - </w:t>
      </w:r>
      <w:r w:rsidR="00AD4FF9">
        <w:t>true</w:t>
      </w:r>
      <w:r>
        <w:t xml:space="preserve"> nếu đối tượng </w:t>
      </w:r>
      <w:r w:rsidR="00AD4FF9">
        <w:t xml:space="preserve">thuộc phạm vi điều khiển bởi </w:t>
      </w:r>
      <w:r>
        <w:t>máy khách, và đã được tạo ra bởi máy chủ.</w:t>
      </w:r>
    </w:p>
    <w:p w14:paraId="3C79C1BE" w14:textId="2252D890" w:rsidR="00885BCC" w:rsidRDefault="00885BCC" w:rsidP="00885BCC">
      <w:pPr>
        <w:pStyle w:val="Nidungvnbn"/>
        <w:numPr>
          <w:ilvl w:val="0"/>
          <w:numId w:val="31"/>
        </w:numPr>
      </w:pPr>
      <w:r>
        <w:t xml:space="preserve">isLocalPlayer - true nếu đối tượng là một đối tượng </w:t>
      </w:r>
      <w:r w:rsidR="00AD4FF9">
        <w:t xml:space="preserve">thuộc phạm vi điều khiển bởi </w:t>
      </w:r>
      <w:r>
        <w:t xml:space="preserve">người chơi </w:t>
      </w:r>
      <w:r w:rsidR="00AD4FF9">
        <w:t>do máy khách của người chơi quản lý</w:t>
      </w:r>
      <w:r>
        <w:t>.</w:t>
      </w:r>
    </w:p>
    <w:p w14:paraId="260A635A" w14:textId="1F6DF047" w:rsidR="00885BCC" w:rsidRDefault="00885BCC" w:rsidP="004C1285">
      <w:pPr>
        <w:pStyle w:val="Nidungvnbn"/>
        <w:numPr>
          <w:ilvl w:val="0"/>
          <w:numId w:val="31"/>
        </w:numPr>
      </w:pPr>
      <w:r>
        <w:t xml:space="preserve">hasAuthority - true nếu đối tượng </w:t>
      </w:r>
      <w:r w:rsidR="004C1285">
        <w:t>thuộc phạm vi điều khiển bởi máy khách của người chơi</w:t>
      </w:r>
    </w:p>
    <w:p w14:paraId="2CD6640C" w14:textId="2602F97E" w:rsidR="00885BCC" w:rsidRDefault="00885BCC" w:rsidP="00885BCC">
      <w:pPr>
        <w:pStyle w:val="Nidungvnbn"/>
      </w:pPr>
      <w:r>
        <w:t xml:space="preserve">Các thuộc tính này có thể được </w:t>
      </w:r>
      <w:r w:rsidR="004C1285">
        <w:t>gán tùy chỉnh giá trị true hoặc false tùy vào nhà phát triển trong các đoạn script bằng các câu lệnh</w:t>
      </w:r>
      <w:r>
        <w:t>.</w:t>
      </w:r>
    </w:p>
    <w:p w14:paraId="67581619" w14:textId="1B3BA1DA" w:rsidR="00C814DC" w:rsidRDefault="00C814DC" w:rsidP="00202C26">
      <w:pPr>
        <w:pStyle w:val="Tiumccp1"/>
      </w:pPr>
      <w:bookmarkStart w:id="102" w:name="_Toc507759790"/>
      <w:r>
        <w:lastRenderedPageBreak/>
        <w:t>3.3 Network Manger</w:t>
      </w:r>
      <w:bookmarkEnd w:id="102"/>
    </w:p>
    <w:p w14:paraId="59BCF4EC" w14:textId="79817973" w:rsidR="00E52E28" w:rsidRDefault="00BA7062" w:rsidP="00E52E28">
      <w:pPr>
        <w:pStyle w:val="Nidungvnbn"/>
      </w:pPr>
      <w:r>
        <w:t>Để đưa nền tảng mạng (network) vào trò chơi, trước hết ta cần thiết lập một trình điều khiển mạng cho nó. Để thiết lập ta làm theo những bước sau:</w:t>
      </w:r>
    </w:p>
    <w:p w14:paraId="771D2750" w14:textId="6E689BF6" w:rsidR="00BA7062" w:rsidRDefault="00BA7062" w:rsidP="00E52E28">
      <w:pPr>
        <w:pStyle w:val="Nidungvnbn"/>
      </w:pPr>
      <w:r>
        <w:t>Bước 1</w:t>
      </w:r>
      <w:r w:rsidR="00CB664A">
        <w:t>,</w:t>
      </w:r>
      <w:r>
        <w:t xml:space="preserve"> tạo một game object (đối tượng trò chơi) rỗng.</w:t>
      </w:r>
    </w:p>
    <w:p w14:paraId="2BA17B48" w14:textId="45DAEEF6" w:rsidR="00BA7062" w:rsidRDefault="00CB664A" w:rsidP="00CB664A">
      <w:pPr>
        <w:pStyle w:val="Nidungvnbn"/>
        <w:jc w:val="center"/>
      </w:pPr>
      <w:r>
        <w:rPr>
          <w:noProof/>
        </w:rPr>
        <w:drawing>
          <wp:inline distT="0" distB="0" distL="0" distR="0" wp14:anchorId="35125ED0" wp14:editId="1CCC3465">
            <wp:extent cx="1790700" cy="419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790700" cy="419100"/>
                    </a:xfrm>
                    <a:prstGeom prst="rect">
                      <a:avLst/>
                    </a:prstGeom>
                  </pic:spPr>
                </pic:pic>
              </a:graphicData>
            </a:graphic>
          </wp:inline>
        </w:drawing>
      </w:r>
    </w:p>
    <w:p w14:paraId="7B0E29FB" w14:textId="38271BB0" w:rsidR="00CB664A" w:rsidRDefault="00CB664A" w:rsidP="00CB664A">
      <w:pPr>
        <w:pStyle w:val="Caption"/>
      </w:pPr>
      <w:bookmarkStart w:id="103" w:name="_Toc507759861"/>
      <w:r>
        <w:t>Hình 3.9 Tạo một game object rỗng</w:t>
      </w:r>
      <w:bookmarkEnd w:id="103"/>
    </w:p>
    <w:p w14:paraId="4F5DF884" w14:textId="64E8B941" w:rsidR="00CB664A" w:rsidRDefault="00CB664A" w:rsidP="00E52E28">
      <w:pPr>
        <w:pStyle w:val="Nidungvnbn"/>
      </w:pPr>
      <w:r>
        <w:t>Bước 2, sửa tên game object rỗng thành Network Manger</w:t>
      </w:r>
    </w:p>
    <w:p w14:paraId="00123D36" w14:textId="7BBFD7BF" w:rsidR="00CB664A" w:rsidRDefault="00CB664A" w:rsidP="00E52E28">
      <w:pPr>
        <w:pStyle w:val="Nidungvnbn"/>
        <w:rPr>
          <w:noProof/>
        </w:rPr>
      </w:pPr>
      <w:r>
        <w:rPr>
          <w:noProof/>
        </w:rPr>
        <w:t>Bước 3, thêm công cụ Network Manager vào đối tượng</w:t>
      </w:r>
    </w:p>
    <w:p w14:paraId="09C4BE57" w14:textId="00432141" w:rsidR="00CB664A" w:rsidRDefault="00CB664A" w:rsidP="00CB664A">
      <w:pPr>
        <w:pStyle w:val="Nidungvnbn"/>
        <w:jc w:val="center"/>
      </w:pPr>
      <w:r>
        <w:rPr>
          <w:noProof/>
        </w:rPr>
        <w:drawing>
          <wp:inline distT="0" distB="0" distL="0" distR="0" wp14:anchorId="6320B562" wp14:editId="78DB6A35">
            <wp:extent cx="2057400" cy="20383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057400" cy="2038350"/>
                    </a:xfrm>
                    <a:prstGeom prst="rect">
                      <a:avLst/>
                    </a:prstGeom>
                  </pic:spPr>
                </pic:pic>
              </a:graphicData>
            </a:graphic>
          </wp:inline>
        </w:drawing>
      </w:r>
    </w:p>
    <w:p w14:paraId="2A5F6F84" w14:textId="59B9F08C" w:rsidR="00CB664A" w:rsidRDefault="00CB664A" w:rsidP="00CB664A">
      <w:pPr>
        <w:pStyle w:val="Caption"/>
      </w:pPr>
      <w:bookmarkStart w:id="104" w:name="_Toc507759862"/>
      <w:r>
        <w:t>Hình 3.10 Thêm công cụ NetworkManager vào đối tượng</w:t>
      </w:r>
      <w:bookmarkEnd w:id="104"/>
    </w:p>
    <w:p w14:paraId="4D4DFEB4" w14:textId="1A006C2F" w:rsidR="00CB664A" w:rsidRDefault="00CB664A" w:rsidP="00E52E28">
      <w:pPr>
        <w:pStyle w:val="Nidungvnbn"/>
      </w:pPr>
      <w:r>
        <w:t>Vậy là ta đưa nền tảng mạng thành công vào trò chơi.</w:t>
      </w:r>
    </w:p>
    <w:p w14:paraId="2117F62D" w14:textId="71442B1B" w:rsidR="00C814DC" w:rsidRDefault="00C814DC" w:rsidP="00202C26">
      <w:pPr>
        <w:pStyle w:val="Tiumccp1"/>
      </w:pPr>
      <w:bookmarkStart w:id="105" w:name="_Toc507759791"/>
      <w:r>
        <w:t>3.4 Thiết lập prefab nhân vật của người chơi</w:t>
      </w:r>
      <w:bookmarkEnd w:id="105"/>
    </w:p>
    <w:p w14:paraId="5F3697E8" w14:textId="6F5AEA54" w:rsidR="00CB664A" w:rsidRDefault="00CB664A" w:rsidP="00CB664A">
      <w:pPr>
        <w:pStyle w:val="Nidungvnbn"/>
      </w:pPr>
      <w:r>
        <w:t>Như đã nói ở các phần trước, nhân vật của người chơi ta không thể tạo trực tiếp trên bản đồ vì có 2 lý do:</w:t>
      </w:r>
    </w:p>
    <w:p w14:paraId="0DDC97BF" w14:textId="76FE7C09" w:rsidR="00CB664A" w:rsidRDefault="00CB664A" w:rsidP="00CB664A">
      <w:pPr>
        <w:pStyle w:val="Nidungvnbn"/>
        <w:numPr>
          <w:ilvl w:val="0"/>
          <w:numId w:val="32"/>
        </w:numPr>
      </w:pPr>
      <w:r>
        <w:t>Một là, ta không thể biết được chính xác có bao nhiêu đối tượng người chơi tham gia vào trò chơi ở mọi thời điểm mà trò chơi đang hoạt động.</w:t>
      </w:r>
    </w:p>
    <w:p w14:paraId="1BE9670C" w14:textId="0933E6CE" w:rsidR="00CB664A" w:rsidRDefault="00CB664A" w:rsidP="00CB664A">
      <w:pPr>
        <w:pStyle w:val="Nidungvnbn"/>
        <w:numPr>
          <w:ilvl w:val="0"/>
          <w:numId w:val="32"/>
        </w:numPr>
      </w:pPr>
      <w:r>
        <w:t>Hai là, nếu tạo trực tiếp như vậy, trình điều khiển mạng sẽ khó quản lý được đối tượng.</w:t>
      </w:r>
    </w:p>
    <w:p w14:paraId="0638ACC6" w14:textId="44DD738C" w:rsidR="00CB664A" w:rsidRDefault="00CB664A" w:rsidP="00CB664A">
      <w:pPr>
        <w:pStyle w:val="Nidungvnbn"/>
      </w:pPr>
      <w:r>
        <w:lastRenderedPageBreak/>
        <w:t>Vì vậy ta sẽ phải thiết lập một prefab (mô hình) đối tượng nhân vật của người chơi, từ mô hình này trình điều khiển sẽ tạo ra (lưu ý là tạo ra ở đây có nghĩa là “Spawn”)</w:t>
      </w:r>
      <w:r w:rsidR="001B7172">
        <w:t xml:space="preserve"> nhân vật cho người chơi điều khiển.</w:t>
      </w:r>
    </w:p>
    <w:p w14:paraId="7EA69207" w14:textId="2D8B767C" w:rsidR="001B7172" w:rsidRDefault="001B7172" w:rsidP="00CB664A">
      <w:pPr>
        <w:pStyle w:val="Nidungvnbn"/>
      </w:pPr>
      <w:r>
        <w:t>Prefab của nhân vật ở đây sẽ gồm các thành phần:</w:t>
      </w:r>
    </w:p>
    <w:p w14:paraId="5A4D4E3C" w14:textId="6A594F4D" w:rsidR="001B7172" w:rsidRDefault="001B7172" w:rsidP="001B7172">
      <w:pPr>
        <w:pStyle w:val="Nidungvnbn"/>
        <w:numPr>
          <w:ilvl w:val="0"/>
          <w:numId w:val="33"/>
        </w:numPr>
      </w:pPr>
      <w:r>
        <w:t>Mô hình của nhân vật (hình ảnh của nhân vật) trong trò chơi</w:t>
      </w:r>
    </w:p>
    <w:p w14:paraId="7F4420A0" w14:textId="3BA63936" w:rsidR="001B7172" w:rsidRDefault="001B7172" w:rsidP="001B7172">
      <w:pPr>
        <w:pStyle w:val="Nidungvnbn"/>
        <w:numPr>
          <w:ilvl w:val="0"/>
          <w:numId w:val="33"/>
        </w:numPr>
      </w:pPr>
      <w:r>
        <w:t>Bộ quản lý (trình quản lý) chuyển động của nhân vật (Animator)</w:t>
      </w:r>
    </w:p>
    <w:p w14:paraId="72ED8E1A" w14:textId="52890BC2" w:rsidR="001B7172" w:rsidRDefault="001B7172" w:rsidP="001B7172">
      <w:pPr>
        <w:pStyle w:val="Nidungvnbn"/>
        <w:numPr>
          <w:ilvl w:val="0"/>
          <w:numId w:val="33"/>
        </w:numPr>
      </w:pPr>
      <w:r>
        <w:t>Trình quản lý va chạm theo mẫu khối (Box Collider)</w:t>
      </w:r>
    </w:p>
    <w:p w14:paraId="6E94F787" w14:textId="4F7E544C" w:rsidR="001B7172" w:rsidRDefault="001B7172" w:rsidP="001B7172">
      <w:pPr>
        <w:pStyle w:val="Nidungvnbn"/>
        <w:numPr>
          <w:ilvl w:val="0"/>
          <w:numId w:val="33"/>
        </w:numPr>
      </w:pPr>
      <w:r>
        <w:t>Các đoạn scipt quản lý hoạt động, camera, VR, âm thanh, vũ khí,… của đối tượng</w:t>
      </w:r>
    </w:p>
    <w:p w14:paraId="3C74B948" w14:textId="326123B0" w:rsidR="001B7172" w:rsidRDefault="001B7172" w:rsidP="001B7172">
      <w:pPr>
        <w:pStyle w:val="Nidungvnbn"/>
        <w:numPr>
          <w:ilvl w:val="0"/>
          <w:numId w:val="33"/>
        </w:numPr>
      </w:pPr>
      <w:r>
        <w:t>Âm thanh cho đối tượng (Audio Source)</w:t>
      </w:r>
    </w:p>
    <w:p w14:paraId="53A2DAD2" w14:textId="12490D82" w:rsidR="001B7172" w:rsidRDefault="001B7172" w:rsidP="001B7172">
      <w:pPr>
        <w:pStyle w:val="Nidungvnbn"/>
        <w:numPr>
          <w:ilvl w:val="0"/>
          <w:numId w:val="33"/>
        </w:numPr>
      </w:pPr>
      <w:r>
        <w:t>Trình quản lý các hiệu ứng vật lý (trọng lực (gravity),…) (RigidBody)</w:t>
      </w:r>
    </w:p>
    <w:p w14:paraId="1797EDB3" w14:textId="1182FEB1" w:rsidR="001B7172" w:rsidRDefault="001B7172" w:rsidP="001B7172">
      <w:pPr>
        <w:pStyle w:val="Nidungvnbn"/>
        <w:numPr>
          <w:ilvl w:val="0"/>
          <w:numId w:val="33"/>
        </w:numPr>
      </w:pPr>
      <w:r>
        <w:t>Định danh mạng cho đối tượng (Network Identity)</w:t>
      </w:r>
    </w:p>
    <w:p w14:paraId="69718B3D" w14:textId="55DF1EBC" w:rsidR="001B7172" w:rsidRDefault="001B7172" w:rsidP="001B7172">
      <w:pPr>
        <w:pStyle w:val="Nidungvnbn"/>
        <w:numPr>
          <w:ilvl w:val="0"/>
          <w:numId w:val="33"/>
        </w:numPr>
      </w:pPr>
      <w:r>
        <w:t>Trình đồng bộ mạng (Network Transform)</w:t>
      </w:r>
    </w:p>
    <w:p w14:paraId="055F9072" w14:textId="7CCD7CE6" w:rsidR="001B7172" w:rsidRDefault="007A7302" w:rsidP="00CB664A">
      <w:pPr>
        <w:pStyle w:val="Nidungvnbn"/>
      </w:pPr>
      <w:r w:rsidRPr="003A2EB0">
        <w:rPr>
          <w:b/>
        </w:rPr>
        <w:t>Bước 1</w:t>
      </w:r>
      <w:r>
        <w:t>, ta kéo mô hình nhân vật ta đã vẽ và lưu từ assets lên bản đồ (scence)</w:t>
      </w:r>
    </w:p>
    <w:p w14:paraId="723D6BED" w14:textId="6235C440" w:rsidR="007A7302" w:rsidRDefault="007A7302" w:rsidP="007A7302">
      <w:pPr>
        <w:pStyle w:val="Nidungvnbn"/>
        <w:jc w:val="center"/>
      </w:pPr>
      <w:r>
        <w:rPr>
          <w:noProof/>
        </w:rPr>
        <w:drawing>
          <wp:inline distT="0" distB="0" distL="0" distR="0" wp14:anchorId="7058E3C6" wp14:editId="17CBA364">
            <wp:extent cx="4609588" cy="1495425"/>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624241" cy="1500179"/>
                    </a:xfrm>
                    <a:prstGeom prst="rect">
                      <a:avLst/>
                    </a:prstGeom>
                  </pic:spPr>
                </pic:pic>
              </a:graphicData>
            </a:graphic>
          </wp:inline>
        </w:drawing>
      </w:r>
    </w:p>
    <w:p w14:paraId="43B6C8E8" w14:textId="2AC03D94" w:rsidR="007A7302" w:rsidRDefault="007A7302" w:rsidP="007A7302">
      <w:pPr>
        <w:pStyle w:val="Caption"/>
      </w:pPr>
      <w:bookmarkStart w:id="106" w:name="_Toc507759863"/>
      <w:r>
        <w:t>Hình 3.11 Tạo mô hình thô cho nhân vật</w:t>
      </w:r>
      <w:bookmarkEnd w:id="106"/>
    </w:p>
    <w:p w14:paraId="2C071482" w14:textId="4F232A2B" w:rsidR="007A7302" w:rsidRDefault="007A7302" w:rsidP="00CB664A">
      <w:pPr>
        <w:pStyle w:val="Nidungvnbn"/>
      </w:pPr>
      <w:r w:rsidRPr="003A2EB0">
        <w:rPr>
          <w:b/>
        </w:rPr>
        <w:t>Bước 2</w:t>
      </w:r>
      <w:r>
        <w:t>, Bấm Add Component và thêm trình điều khiển hoạt động cho nhân vật (Animator)</w:t>
      </w:r>
    </w:p>
    <w:p w14:paraId="38D02458" w14:textId="5B58B32C" w:rsidR="007A7302" w:rsidRDefault="007A7302" w:rsidP="007A7302">
      <w:pPr>
        <w:pStyle w:val="Nidungvnbn"/>
        <w:jc w:val="center"/>
      </w:pPr>
      <w:r>
        <w:rPr>
          <w:noProof/>
        </w:rPr>
        <w:drawing>
          <wp:inline distT="0" distB="0" distL="0" distR="0" wp14:anchorId="6D41710B" wp14:editId="50821F80">
            <wp:extent cx="1743075" cy="779797"/>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760651" cy="787660"/>
                    </a:xfrm>
                    <a:prstGeom prst="rect">
                      <a:avLst/>
                    </a:prstGeom>
                  </pic:spPr>
                </pic:pic>
              </a:graphicData>
            </a:graphic>
          </wp:inline>
        </w:drawing>
      </w:r>
    </w:p>
    <w:p w14:paraId="74DE7A2B" w14:textId="5919E757" w:rsidR="007A7302" w:rsidRDefault="007A7302" w:rsidP="007A7302">
      <w:pPr>
        <w:pStyle w:val="Caption"/>
      </w:pPr>
      <w:bookmarkStart w:id="107" w:name="_Toc507759864"/>
      <w:r>
        <w:t>Hình 3.12 Thêm trình điều khiển hoạt động cho nhân vật</w:t>
      </w:r>
      <w:bookmarkEnd w:id="107"/>
    </w:p>
    <w:p w14:paraId="51CCD5A3" w14:textId="311964A9" w:rsidR="007A7302" w:rsidRDefault="007A7302" w:rsidP="00CB664A">
      <w:pPr>
        <w:pStyle w:val="Nidungvnbn"/>
      </w:pPr>
      <w:r>
        <w:lastRenderedPageBreak/>
        <w:t>Gán vào Controller của Animator bộ quản lý hoạt động mà ta đã tạo</w:t>
      </w:r>
    </w:p>
    <w:p w14:paraId="36376A3B" w14:textId="79345019" w:rsidR="007A7302" w:rsidRDefault="007A7302" w:rsidP="007A7302">
      <w:pPr>
        <w:pStyle w:val="Nidungvnbn"/>
        <w:jc w:val="center"/>
      </w:pPr>
      <w:r>
        <w:rPr>
          <w:noProof/>
        </w:rPr>
        <w:drawing>
          <wp:inline distT="0" distB="0" distL="0" distR="0" wp14:anchorId="025BA3E0" wp14:editId="5F8AAF2C">
            <wp:extent cx="3695700" cy="1576606"/>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703077" cy="1579753"/>
                    </a:xfrm>
                    <a:prstGeom prst="rect">
                      <a:avLst/>
                    </a:prstGeom>
                  </pic:spPr>
                </pic:pic>
              </a:graphicData>
            </a:graphic>
          </wp:inline>
        </w:drawing>
      </w:r>
    </w:p>
    <w:p w14:paraId="66F1BB20" w14:textId="2D802D2C" w:rsidR="007A7302" w:rsidRDefault="007A7302" w:rsidP="007A7302">
      <w:pPr>
        <w:pStyle w:val="Caption"/>
      </w:pPr>
      <w:bookmarkStart w:id="108" w:name="_Toc507759865"/>
      <w:r>
        <w:t>Hình 3.13 Animator sau khi thiết lập</w:t>
      </w:r>
      <w:bookmarkEnd w:id="108"/>
    </w:p>
    <w:p w14:paraId="2951CF65" w14:textId="054CBB88" w:rsidR="007A7302" w:rsidRDefault="003A2EB0" w:rsidP="00CB664A">
      <w:pPr>
        <w:pStyle w:val="Nidungvnbn"/>
      </w:pPr>
      <w:r w:rsidRPr="003A2EB0">
        <w:rPr>
          <w:b/>
        </w:rPr>
        <w:t>Bước 4</w:t>
      </w:r>
      <w:r>
        <w:t>, kéo các đoạn script ta đã viết vào đối tượng</w:t>
      </w:r>
    </w:p>
    <w:p w14:paraId="6BC2F724" w14:textId="60C9C795" w:rsidR="003A2EB0" w:rsidRDefault="003A2EB0" w:rsidP="003A2EB0">
      <w:pPr>
        <w:pStyle w:val="Nidungvnbn"/>
        <w:jc w:val="center"/>
      </w:pPr>
      <w:r>
        <w:rPr>
          <w:noProof/>
        </w:rPr>
        <w:drawing>
          <wp:inline distT="0" distB="0" distL="0" distR="0" wp14:anchorId="27F608D5" wp14:editId="24BD941E">
            <wp:extent cx="3009900" cy="5524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009900" cy="552450"/>
                    </a:xfrm>
                    <a:prstGeom prst="rect">
                      <a:avLst/>
                    </a:prstGeom>
                  </pic:spPr>
                </pic:pic>
              </a:graphicData>
            </a:graphic>
          </wp:inline>
        </w:drawing>
      </w:r>
    </w:p>
    <w:p w14:paraId="37FA96F1" w14:textId="112BE22E" w:rsidR="003A2EB0" w:rsidRDefault="003A2EB0" w:rsidP="003A2EB0">
      <w:pPr>
        <w:pStyle w:val="Caption"/>
      </w:pPr>
      <w:bookmarkStart w:id="109" w:name="_Toc507759866"/>
      <w:r>
        <w:t>Hình 3.14 Các đoạn script đã được kéo vào</w:t>
      </w:r>
      <w:bookmarkEnd w:id="109"/>
    </w:p>
    <w:p w14:paraId="5B90C36B" w14:textId="13824BFF" w:rsidR="003A2EB0" w:rsidRDefault="003A2EB0" w:rsidP="00CB664A">
      <w:pPr>
        <w:pStyle w:val="Nidungvnbn"/>
      </w:pPr>
      <w:r w:rsidRPr="003A2EB0">
        <w:rPr>
          <w:b/>
        </w:rPr>
        <w:t>Bước 5</w:t>
      </w:r>
      <w:r>
        <w:t>, thêm Box Collider</w:t>
      </w:r>
    </w:p>
    <w:p w14:paraId="08AA33C2" w14:textId="6EB7B6AE" w:rsidR="003A2EB0" w:rsidRDefault="003A2EB0" w:rsidP="003A2EB0">
      <w:pPr>
        <w:pStyle w:val="Nidungvnbn"/>
        <w:jc w:val="center"/>
      </w:pPr>
      <w:r>
        <w:rPr>
          <w:noProof/>
        </w:rPr>
        <w:drawing>
          <wp:inline distT="0" distB="0" distL="0" distR="0" wp14:anchorId="6C41933C" wp14:editId="2ABA6381">
            <wp:extent cx="4143375" cy="11430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143375" cy="1143000"/>
                    </a:xfrm>
                    <a:prstGeom prst="rect">
                      <a:avLst/>
                    </a:prstGeom>
                  </pic:spPr>
                </pic:pic>
              </a:graphicData>
            </a:graphic>
          </wp:inline>
        </w:drawing>
      </w:r>
    </w:p>
    <w:p w14:paraId="18E8256D" w14:textId="6EAE9CE4" w:rsidR="003A2EB0" w:rsidRDefault="003A2EB0" w:rsidP="003A2EB0">
      <w:pPr>
        <w:pStyle w:val="Caption"/>
      </w:pPr>
      <w:bookmarkStart w:id="110" w:name="_Toc507759867"/>
      <w:r>
        <w:t>Hình 3.15 Box Collider sau khi được thêm vào nhân vật</w:t>
      </w:r>
      <w:bookmarkEnd w:id="110"/>
    </w:p>
    <w:p w14:paraId="3AC11869" w14:textId="2919C5AD" w:rsidR="003A2EB0" w:rsidRDefault="003A2EB0" w:rsidP="00CB664A">
      <w:pPr>
        <w:pStyle w:val="Nidungvnbn"/>
      </w:pPr>
      <w:r w:rsidRPr="003A2EB0">
        <w:rPr>
          <w:b/>
        </w:rPr>
        <w:t>Bước 6</w:t>
      </w:r>
      <w:r>
        <w:t>, thêm Audio Source (âm thanh) cho nhân vật</w:t>
      </w:r>
    </w:p>
    <w:p w14:paraId="779F66B3" w14:textId="7D273B87" w:rsidR="003A2EB0" w:rsidRDefault="003A2EB0" w:rsidP="003A2EB0">
      <w:pPr>
        <w:pStyle w:val="Nidungvnbn"/>
        <w:jc w:val="center"/>
      </w:pPr>
      <w:r>
        <w:rPr>
          <w:noProof/>
        </w:rPr>
        <w:drawing>
          <wp:inline distT="0" distB="0" distL="0" distR="0" wp14:anchorId="1AD92387" wp14:editId="1734A12D">
            <wp:extent cx="2600325" cy="5524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600325" cy="552450"/>
                    </a:xfrm>
                    <a:prstGeom prst="rect">
                      <a:avLst/>
                    </a:prstGeom>
                  </pic:spPr>
                </pic:pic>
              </a:graphicData>
            </a:graphic>
          </wp:inline>
        </w:drawing>
      </w:r>
    </w:p>
    <w:p w14:paraId="6523A9CB" w14:textId="1DEC568E" w:rsidR="003A2EB0" w:rsidRDefault="003A2EB0" w:rsidP="003A2EB0">
      <w:pPr>
        <w:pStyle w:val="Caption"/>
      </w:pPr>
      <w:bookmarkStart w:id="111" w:name="_Toc507759868"/>
      <w:r>
        <w:t>Hình 3.16 Sau khi thêm Audio Source vào nhân vật</w:t>
      </w:r>
      <w:bookmarkEnd w:id="111"/>
    </w:p>
    <w:p w14:paraId="0EC15071" w14:textId="4059DA4A" w:rsidR="003A2EB0" w:rsidRDefault="003A2EB0" w:rsidP="00CB664A">
      <w:pPr>
        <w:pStyle w:val="Nidungvnbn"/>
      </w:pPr>
      <w:r w:rsidRPr="002337AC">
        <w:rPr>
          <w:b/>
        </w:rPr>
        <w:t>Bước 7</w:t>
      </w:r>
      <w:r>
        <w:t>, thêm trình định danh cho nhân vật (Network Identity)</w:t>
      </w:r>
    </w:p>
    <w:p w14:paraId="52180F77" w14:textId="2DF0FBEC" w:rsidR="003A2EB0" w:rsidRDefault="002337AC" w:rsidP="008E7E07">
      <w:pPr>
        <w:pStyle w:val="Nidungvnbn"/>
        <w:jc w:val="center"/>
      </w:pPr>
      <w:r>
        <w:rPr>
          <w:noProof/>
        </w:rPr>
        <w:lastRenderedPageBreak/>
        <w:drawing>
          <wp:inline distT="0" distB="0" distL="0" distR="0" wp14:anchorId="00437754" wp14:editId="374582E5">
            <wp:extent cx="2181225" cy="16954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181225" cy="1695450"/>
                    </a:xfrm>
                    <a:prstGeom prst="rect">
                      <a:avLst/>
                    </a:prstGeom>
                  </pic:spPr>
                </pic:pic>
              </a:graphicData>
            </a:graphic>
          </wp:inline>
        </w:drawing>
      </w:r>
    </w:p>
    <w:p w14:paraId="10FD6228" w14:textId="20C53E54" w:rsidR="002337AC" w:rsidRDefault="008E7E07" w:rsidP="008E7E07">
      <w:pPr>
        <w:pStyle w:val="Caption"/>
      </w:pPr>
      <w:bookmarkStart w:id="112" w:name="_Toc507759869"/>
      <w:r>
        <w:t>Hình 3.17 Thêm NetworkIdentity vào nhân vật</w:t>
      </w:r>
      <w:bookmarkEnd w:id="112"/>
    </w:p>
    <w:p w14:paraId="49F4E44C" w14:textId="4CA4A200" w:rsidR="008E7E07" w:rsidRDefault="008E7E07" w:rsidP="00CB664A">
      <w:pPr>
        <w:pStyle w:val="Nidungvnbn"/>
      </w:pPr>
      <w:r>
        <w:t xml:space="preserve">Vì đây là đối tượng do </w:t>
      </w:r>
      <w:r w:rsidR="009D1FF6">
        <w:t>người chơi hay máy khách quản lý nên ta chọn mục Local Player Authority.</w:t>
      </w:r>
    </w:p>
    <w:p w14:paraId="62E7B244" w14:textId="23AF7F0B" w:rsidR="009D1FF6" w:rsidRDefault="009D1FF6" w:rsidP="009D1FF6">
      <w:pPr>
        <w:pStyle w:val="Nidungvnbn"/>
        <w:jc w:val="center"/>
      </w:pPr>
      <w:r>
        <w:rPr>
          <w:noProof/>
        </w:rPr>
        <w:drawing>
          <wp:inline distT="0" distB="0" distL="0" distR="0" wp14:anchorId="5ED05106" wp14:editId="78C13E79">
            <wp:extent cx="3695700" cy="5524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695700" cy="552450"/>
                    </a:xfrm>
                    <a:prstGeom prst="rect">
                      <a:avLst/>
                    </a:prstGeom>
                  </pic:spPr>
                </pic:pic>
              </a:graphicData>
            </a:graphic>
          </wp:inline>
        </w:drawing>
      </w:r>
    </w:p>
    <w:p w14:paraId="1EA98FCE" w14:textId="43DA4A9A" w:rsidR="009D1FF6" w:rsidRDefault="009D1FF6" w:rsidP="009D1FF6">
      <w:pPr>
        <w:pStyle w:val="Caption"/>
      </w:pPr>
      <w:bookmarkStart w:id="113" w:name="_Toc507759870"/>
      <w:r>
        <w:t>Hình 3.18 Ủy quyền cho máy người chơi quản lý nhân vật</w:t>
      </w:r>
      <w:bookmarkEnd w:id="113"/>
    </w:p>
    <w:p w14:paraId="286CC944" w14:textId="35E7A806" w:rsidR="009D1FF6" w:rsidRDefault="00406EC8" w:rsidP="00CB664A">
      <w:pPr>
        <w:pStyle w:val="Nidungvnbn"/>
      </w:pPr>
      <w:r w:rsidRPr="006D17D4">
        <w:rPr>
          <w:b/>
        </w:rPr>
        <w:t>Bước 8</w:t>
      </w:r>
      <w:r>
        <w:t>, thêm trình đồng bộ hóa vào nhân vật</w:t>
      </w:r>
    </w:p>
    <w:p w14:paraId="1325B67D" w14:textId="5F90F01C" w:rsidR="00406EC8" w:rsidRDefault="00406EC8" w:rsidP="00406EC8">
      <w:pPr>
        <w:pStyle w:val="Nidungvnbn"/>
        <w:jc w:val="center"/>
      </w:pPr>
      <w:r>
        <w:rPr>
          <w:noProof/>
        </w:rPr>
        <w:drawing>
          <wp:inline distT="0" distB="0" distL="0" distR="0" wp14:anchorId="27A02327" wp14:editId="45716902">
            <wp:extent cx="2200275" cy="21240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200275" cy="2124075"/>
                    </a:xfrm>
                    <a:prstGeom prst="rect">
                      <a:avLst/>
                    </a:prstGeom>
                  </pic:spPr>
                </pic:pic>
              </a:graphicData>
            </a:graphic>
          </wp:inline>
        </w:drawing>
      </w:r>
    </w:p>
    <w:p w14:paraId="56583F4F" w14:textId="566DEBB1" w:rsidR="00406EC8" w:rsidRDefault="00406EC8" w:rsidP="00406EC8">
      <w:pPr>
        <w:pStyle w:val="Caption"/>
      </w:pPr>
      <w:bookmarkStart w:id="114" w:name="_Toc507759871"/>
      <w:r>
        <w:t>Hình 3.19 Thêm trình đồng bộ hóa vào nhân vật</w:t>
      </w:r>
      <w:bookmarkEnd w:id="114"/>
    </w:p>
    <w:p w14:paraId="51F7CAFA" w14:textId="68CA02BD" w:rsidR="00406EC8" w:rsidRDefault="006D17D4" w:rsidP="00406EC8">
      <w:pPr>
        <w:pStyle w:val="Nidungvnbn"/>
      </w:pPr>
      <w:r>
        <w:t>Chỉnh các tham số của trình đồng bộ theo hình sau:</w:t>
      </w:r>
    </w:p>
    <w:p w14:paraId="28D8012D" w14:textId="2257E4CE" w:rsidR="006D17D4" w:rsidRDefault="006D17D4" w:rsidP="006D17D4">
      <w:pPr>
        <w:pStyle w:val="Nidungvnbn"/>
        <w:jc w:val="center"/>
      </w:pPr>
      <w:r>
        <w:rPr>
          <w:noProof/>
        </w:rPr>
        <w:lastRenderedPageBreak/>
        <w:drawing>
          <wp:inline distT="0" distB="0" distL="0" distR="0" wp14:anchorId="7428D920" wp14:editId="5E1E8973">
            <wp:extent cx="4143375" cy="20478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143375" cy="2047875"/>
                    </a:xfrm>
                    <a:prstGeom prst="rect">
                      <a:avLst/>
                    </a:prstGeom>
                  </pic:spPr>
                </pic:pic>
              </a:graphicData>
            </a:graphic>
          </wp:inline>
        </w:drawing>
      </w:r>
    </w:p>
    <w:p w14:paraId="20F17F91" w14:textId="3C6CF81C" w:rsidR="006D17D4" w:rsidRDefault="006D17D4" w:rsidP="006D17D4">
      <w:pPr>
        <w:pStyle w:val="Caption"/>
      </w:pPr>
      <w:bookmarkStart w:id="115" w:name="_Toc507759872"/>
      <w:r>
        <w:t>Hình 3.20 Trình đồng bộ hóa của nhân vật</w:t>
      </w:r>
      <w:bookmarkEnd w:id="115"/>
    </w:p>
    <w:p w14:paraId="3B7720DD" w14:textId="36F4140A" w:rsidR="006D17D4" w:rsidRDefault="006D17D4" w:rsidP="00406EC8">
      <w:pPr>
        <w:pStyle w:val="Nidungvnbn"/>
      </w:pPr>
      <w:r w:rsidRPr="000D1999">
        <w:rPr>
          <w:b/>
        </w:rPr>
        <w:t>Bước 9</w:t>
      </w:r>
      <w:r>
        <w:t xml:space="preserve">, thêm </w:t>
      </w:r>
      <w:r w:rsidR="000D1999">
        <w:t>RegidBody vào nhân vật</w:t>
      </w:r>
    </w:p>
    <w:p w14:paraId="2DD3DC7E" w14:textId="28B1BD2B" w:rsidR="000D1999" w:rsidRPr="00406EC8" w:rsidRDefault="000D1999" w:rsidP="00A16B57">
      <w:pPr>
        <w:pStyle w:val="Nidungvnbn"/>
      </w:pPr>
      <w:r w:rsidRPr="000D1999">
        <w:rPr>
          <w:b/>
        </w:rPr>
        <w:t>Bước 10</w:t>
      </w:r>
      <w:r>
        <w:t xml:space="preserve">, thêm camera và công cụ VR vào nhân </w:t>
      </w:r>
      <w:r w:rsidR="00A16B57">
        <w:t>vật (sẽ nói rõ hơn ở chương 4).</w:t>
      </w:r>
    </w:p>
    <w:p w14:paraId="309F5E2F" w14:textId="45770C65" w:rsidR="00C814DC" w:rsidRDefault="00C814DC" w:rsidP="00202C26">
      <w:pPr>
        <w:pStyle w:val="Tiumccp1"/>
      </w:pPr>
      <w:bookmarkStart w:id="116" w:name="_Toc507759792"/>
      <w:r>
        <w:t xml:space="preserve">3.5 </w:t>
      </w:r>
      <w:r w:rsidR="003A2EB0">
        <w:t>Viết Script mạng cho nhân vật</w:t>
      </w:r>
      <w:bookmarkEnd w:id="116"/>
    </w:p>
    <w:p w14:paraId="1666C8DB" w14:textId="138D2486" w:rsidR="00A16B57" w:rsidRDefault="00A16B57" w:rsidP="00A16B57">
      <w:pPr>
        <w:pStyle w:val="Tiumccp2"/>
      </w:pPr>
      <w:bookmarkStart w:id="117" w:name="_Toc507759793"/>
      <w:r>
        <w:t>3.5.1 Chuyển từ script thông thường sang script mạng</w:t>
      </w:r>
      <w:bookmarkEnd w:id="117"/>
    </w:p>
    <w:p w14:paraId="28BEDB68" w14:textId="736D3D91" w:rsidR="00A16B57" w:rsidRDefault="00DD17D9" w:rsidP="00A16B57">
      <w:pPr>
        <w:pStyle w:val="Nidungvnbn"/>
      </w:pPr>
      <w:r>
        <w:t>Để chuyển từ một script không mạng thành script có thể chạy trên nền tảng mạng, đầu tiên, ta sử dụng thư viện UnityEngine.Networking.</w:t>
      </w:r>
    </w:p>
    <w:p w14:paraId="0B7865EE" w14:textId="5E30DD83" w:rsidR="00DD17D9" w:rsidRDefault="00DD17D9" w:rsidP="00A16B57">
      <w:pPr>
        <w:pStyle w:val="Nidungvnbn"/>
      </w:pPr>
      <w:r>
        <w:t>Sau đó ta cho lớp của Script kế thừa sang lớp NetworkBehaviour.</w:t>
      </w:r>
    </w:p>
    <w:p w14:paraId="13AEE434" w14:textId="2953B130" w:rsidR="00DD17D9" w:rsidRDefault="00DD17D9" w:rsidP="00A16B57">
      <w:pPr>
        <w:pStyle w:val="Nidungvnbn"/>
      </w:pPr>
      <w:r>
        <w:t>Ta có minh họa như sau:</w:t>
      </w:r>
    </w:p>
    <w:p w14:paraId="0AC159A1" w14:textId="5C7858A0" w:rsidR="00DD17D9" w:rsidRDefault="00DD17D9" w:rsidP="00DD17D9">
      <w:pPr>
        <w:pStyle w:val="Nidungvnbn"/>
        <w:jc w:val="center"/>
      </w:pPr>
      <w:r>
        <w:rPr>
          <w:noProof/>
        </w:rPr>
        <w:drawing>
          <wp:inline distT="0" distB="0" distL="0" distR="0" wp14:anchorId="585E93F2" wp14:editId="3F5E874D">
            <wp:extent cx="3381375" cy="4762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381375" cy="476250"/>
                    </a:xfrm>
                    <a:prstGeom prst="rect">
                      <a:avLst/>
                    </a:prstGeom>
                  </pic:spPr>
                </pic:pic>
              </a:graphicData>
            </a:graphic>
          </wp:inline>
        </w:drawing>
      </w:r>
    </w:p>
    <w:p w14:paraId="0FECCDD7" w14:textId="32063BAC" w:rsidR="00DD17D9" w:rsidRDefault="00DD17D9" w:rsidP="00DD17D9">
      <w:pPr>
        <w:pStyle w:val="Caption"/>
      </w:pPr>
      <w:bookmarkStart w:id="118" w:name="_Toc507759873"/>
      <w:r>
        <w:t>Hình 3.21 Cách chuyển từ 1 script thường sang script mạng</w:t>
      </w:r>
      <w:bookmarkEnd w:id="118"/>
    </w:p>
    <w:p w14:paraId="225E2010" w14:textId="2CD8DB6E" w:rsidR="00A16B57" w:rsidRDefault="00A16B57" w:rsidP="00A16B57">
      <w:pPr>
        <w:pStyle w:val="Tiumccp2"/>
      </w:pPr>
      <w:bookmarkStart w:id="119" w:name="_Toc507759794"/>
      <w:r>
        <w:t>3.5.2 Lọc bỏ các thành phần không thuộc người chơi</w:t>
      </w:r>
      <w:bookmarkEnd w:id="119"/>
    </w:p>
    <w:p w14:paraId="03235AEF" w14:textId="6BB1E2FE" w:rsidR="00A16B57" w:rsidRDefault="00A16B57" w:rsidP="00A16B57">
      <w:pPr>
        <w:pStyle w:val="Nidungvnbn"/>
      </w:pPr>
      <w:r>
        <w:t>Để máy khách (client) có thể biết được nên lọc bỏ các đối tượng không thuộc phạm vi của người chơi mình đang tham gia dùng hàm if(!isLocalPlayer) như sau:</w:t>
      </w:r>
    </w:p>
    <w:p w14:paraId="19F0B4DD" w14:textId="6102304B" w:rsidR="00A16B57" w:rsidRDefault="00A16B57" w:rsidP="00A16B57">
      <w:pPr>
        <w:pStyle w:val="Nidungvnbn"/>
        <w:jc w:val="center"/>
      </w:pPr>
      <w:r>
        <w:rPr>
          <w:noProof/>
        </w:rPr>
        <w:drawing>
          <wp:inline distT="0" distB="0" distL="0" distR="0" wp14:anchorId="147CE885" wp14:editId="16F0E5E6">
            <wp:extent cx="1495425" cy="8667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495425" cy="866775"/>
                    </a:xfrm>
                    <a:prstGeom prst="rect">
                      <a:avLst/>
                    </a:prstGeom>
                  </pic:spPr>
                </pic:pic>
              </a:graphicData>
            </a:graphic>
          </wp:inline>
        </w:drawing>
      </w:r>
    </w:p>
    <w:p w14:paraId="2C039699" w14:textId="2C1BF20F" w:rsidR="00A16B57" w:rsidRDefault="00A16B57" w:rsidP="00A16B57">
      <w:pPr>
        <w:pStyle w:val="Caption"/>
      </w:pPr>
      <w:bookmarkStart w:id="120" w:name="_Toc507759874"/>
      <w:r>
        <w:t xml:space="preserve">Hình </w:t>
      </w:r>
      <w:r w:rsidR="00DD17D9">
        <w:t>3.22</w:t>
      </w:r>
      <w:r>
        <w:t xml:space="preserve"> Đoạn code lọc bỏ các đối tượng không thuộc người chơi</w:t>
      </w:r>
      <w:bookmarkEnd w:id="120"/>
    </w:p>
    <w:p w14:paraId="12B6BB1F" w14:textId="402091C2" w:rsidR="00A16B57" w:rsidRDefault="00A16B57" w:rsidP="00A16B57">
      <w:pPr>
        <w:pStyle w:val="Nidungvnbn"/>
      </w:pPr>
      <w:r>
        <w:lastRenderedPageBreak/>
        <w:t>Nếu các đối tượng nào không thuộc phạm vi trực tiếp của người chơi ta sẽ dùng hàm Destroy(this) để xóa script này nếu script này không phải là script của nhân vật của người chơi đang tham gia.</w:t>
      </w:r>
    </w:p>
    <w:p w14:paraId="3C8490D9" w14:textId="186ED9D8" w:rsidR="00A16B57" w:rsidRDefault="00A16B57" w:rsidP="00A16B57">
      <w:pPr>
        <w:pStyle w:val="Nidungvnbn"/>
      </w:pPr>
      <w:r>
        <w:t>Với đoạn script ta sẽ lọc bỏ được các đoạn script không trực thuộc nhân vật của người chơi đang tham gia giúp máy của người chơi có thể tập trung điều khiển vào nhân vật của người chơi giúp tránh được tình trạng người chơi này điều khiển một thành phần nào đó của người chơi khác. Nói chung là giúp nhân vật và người chơi thống nhất với nhau trong thể.</w:t>
      </w:r>
    </w:p>
    <w:p w14:paraId="6FA7FF4B" w14:textId="154C0DE8" w:rsidR="004D0B46" w:rsidRDefault="004D0B46" w:rsidP="00A16B57">
      <w:pPr>
        <w:pStyle w:val="Nidungvnbn"/>
      </w:pPr>
      <w:r>
        <w:t xml:space="preserve">Tận dụng điều này ta có thể tắt các camera của các người chơi để trò chơi tập trung vào camera vào nhân vật mà người chơi của client đang sở hữu. Ta thực hiện bằng cách gọi lệnh Camera.enable = false </w:t>
      </w:r>
      <w:r w:rsidR="000D3A00">
        <w:t>(Camera trong minh họa sau sẽ có tên biến là cameraVr):</w:t>
      </w:r>
    </w:p>
    <w:p w14:paraId="286EDC21" w14:textId="216463C3" w:rsidR="004D0B46" w:rsidRDefault="004D0B46" w:rsidP="00DD17D9">
      <w:pPr>
        <w:pStyle w:val="Nidungvnbn"/>
        <w:jc w:val="center"/>
      </w:pPr>
      <w:r>
        <w:rPr>
          <w:noProof/>
        </w:rPr>
        <w:drawing>
          <wp:inline distT="0" distB="0" distL="0" distR="0" wp14:anchorId="635794B6" wp14:editId="0E729291">
            <wp:extent cx="1857375" cy="101075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873327" cy="1019439"/>
                    </a:xfrm>
                    <a:prstGeom prst="rect">
                      <a:avLst/>
                    </a:prstGeom>
                  </pic:spPr>
                </pic:pic>
              </a:graphicData>
            </a:graphic>
          </wp:inline>
        </w:drawing>
      </w:r>
    </w:p>
    <w:p w14:paraId="2353E0EC" w14:textId="15207255" w:rsidR="004D0B46" w:rsidRDefault="004D0B46" w:rsidP="00DD17D9">
      <w:pPr>
        <w:pStyle w:val="Caption"/>
      </w:pPr>
      <w:bookmarkStart w:id="121" w:name="_Toc507759875"/>
      <w:r>
        <w:t xml:space="preserve">Hình </w:t>
      </w:r>
      <w:r w:rsidR="007A4394">
        <w:t>3.23</w:t>
      </w:r>
      <w:r>
        <w:t xml:space="preserve"> </w:t>
      </w:r>
      <w:r w:rsidR="00DD17D9">
        <w:t>Tắt các camera của các người chơi khác</w:t>
      </w:r>
      <w:bookmarkEnd w:id="121"/>
    </w:p>
    <w:p w14:paraId="5074710D" w14:textId="22932F85" w:rsidR="00DD17D9" w:rsidRDefault="00DD17D9" w:rsidP="00A16B57">
      <w:pPr>
        <w:pStyle w:val="Nidungvnbn"/>
      </w:pPr>
      <w:r>
        <w:t>Như vậy sau khi thực hiện các đoạn script trên, mỗi người chơi chỉ có điều khiển nhân vật cũng như chỉ thấy được những gì mà nhân vật mình đang thấy. Điều này khiến trò chơi trở nên logic và mạch lạc hơn.</w:t>
      </w:r>
    </w:p>
    <w:p w14:paraId="5BB64255" w14:textId="62C96F47" w:rsidR="00C814DC" w:rsidRDefault="00C814DC" w:rsidP="00202C26">
      <w:pPr>
        <w:pStyle w:val="Tiumccp1"/>
      </w:pPr>
      <w:bookmarkStart w:id="122" w:name="_Toc507759795"/>
      <w:r>
        <w:t xml:space="preserve">3.6 Quản lý vật thể ngoài phạm vi của người chơi trong </w:t>
      </w:r>
      <w:r w:rsidR="00DD17D9">
        <w:t>hệ thống mạng</w:t>
      </w:r>
      <w:bookmarkEnd w:id="122"/>
    </w:p>
    <w:p w14:paraId="0C6C8896" w14:textId="546E820C" w:rsidR="00DD17D9" w:rsidRDefault="00C6376C" w:rsidP="00C6376C">
      <w:pPr>
        <w:pStyle w:val="Tiumccp2"/>
      </w:pPr>
      <w:bookmarkStart w:id="123" w:name="_Toc507759796"/>
      <w:r>
        <w:t>3.6.1 Các hàm quản lý trạng thái trực tuyến</w:t>
      </w:r>
      <w:bookmarkEnd w:id="123"/>
    </w:p>
    <w:p w14:paraId="30179BEC" w14:textId="28E736BF" w:rsidR="00C6376C" w:rsidRDefault="00C6376C" w:rsidP="00C6376C">
      <w:pPr>
        <w:pStyle w:val="Nidungvnbn"/>
      </w:pPr>
      <w:r>
        <w:t>Có bốn hàm giúp ta có thể quản lý trực tuyến đó là:</w:t>
      </w:r>
    </w:p>
    <w:p w14:paraId="492C0099" w14:textId="6BC140E9" w:rsidR="00C6376C" w:rsidRDefault="00C6376C" w:rsidP="00C6376C">
      <w:pPr>
        <w:pStyle w:val="Nidungvnbn"/>
        <w:numPr>
          <w:ilvl w:val="0"/>
          <w:numId w:val="35"/>
        </w:numPr>
      </w:pPr>
      <w:r>
        <w:t>OnStartClient</w:t>
      </w:r>
    </w:p>
    <w:p w14:paraId="6FE40A2D" w14:textId="779F52D2" w:rsidR="00C6376C" w:rsidRDefault="00C6376C" w:rsidP="00C6376C">
      <w:pPr>
        <w:pStyle w:val="Nidungvnbn"/>
        <w:numPr>
          <w:ilvl w:val="0"/>
          <w:numId w:val="35"/>
        </w:numPr>
      </w:pPr>
      <w:r>
        <w:t>OnStartHost</w:t>
      </w:r>
    </w:p>
    <w:p w14:paraId="363940EB" w14:textId="734A994C" w:rsidR="00C6376C" w:rsidRDefault="00C6376C" w:rsidP="00C6376C">
      <w:pPr>
        <w:pStyle w:val="Nidungvnbn"/>
        <w:numPr>
          <w:ilvl w:val="0"/>
          <w:numId w:val="35"/>
        </w:numPr>
      </w:pPr>
      <w:r>
        <w:t>OnStopClient</w:t>
      </w:r>
    </w:p>
    <w:p w14:paraId="0FE7E422" w14:textId="6E51E4BF" w:rsidR="00C6376C" w:rsidRDefault="00C6376C" w:rsidP="00C6376C">
      <w:pPr>
        <w:pStyle w:val="Nidungvnbn"/>
        <w:numPr>
          <w:ilvl w:val="0"/>
          <w:numId w:val="35"/>
        </w:numPr>
      </w:pPr>
      <w:r>
        <w:t>OnStopHost</w:t>
      </w:r>
    </w:p>
    <w:p w14:paraId="56C1589D" w14:textId="696B5C3C" w:rsidR="00C6376C" w:rsidRDefault="001A04F6" w:rsidP="00C6376C">
      <w:pPr>
        <w:pStyle w:val="Nidungvnbn"/>
      </w:pPr>
      <w:r>
        <w:lastRenderedPageBreak/>
        <w:t>Để sử dụng 4 hàm này ta vẫn sẽ phải khai báo thư viện UnityEngine.Networking và kế thừa lớp NetworkBehavious của Unity.</w:t>
      </w:r>
    </w:p>
    <w:p w14:paraId="56BE613B" w14:textId="3A20BC24" w:rsidR="001A04F6" w:rsidRDefault="001A04F6" w:rsidP="00C6376C">
      <w:pPr>
        <w:pStyle w:val="Nidungvnbn"/>
      </w:pPr>
      <w:r>
        <w:t>Ta có, OnStartHost sẽ chạy những đoạn code trong nó khi có người chơi host (máy chủ) xuất hiện.</w:t>
      </w:r>
    </w:p>
    <w:p w14:paraId="6EFA0CA9" w14:textId="35A9AE32" w:rsidR="001A04F6" w:rsidRDefault="001A04F6" w:rsidP="001A04F6">
      <w:pPr>
        <w:pStyle w:val="Nidungvnbn"/>
      </w:pPr>
      <w:r>
        <w:t>Tương tự, OnStartClient sẽ chạy những đoạn code trong nó trên máy của người chơi chỉ khi người chơi tham gia vào trận đấu trực tuyến.</w:t>
      </w:r>
    </w:p>
    <w:p w14:paraId="319C80BC" w14:textId="248BDCCE" w:rsidR="001A04F6" w:rsidRDefault="001A04F6" w:rsidP="001A04F6">
      <w:pPr>
        <w:pStyle w:val="Nidungvnbn"/>
      </w:pPr>
      <w:r>
        <w:t>Ngược lại với OnStartHost thì OnStopHost sẽ chạy những đoạn code trong nó khi người chơi host chấm dứt và thoát ra ngoài hệ thống.</w:t>
      </w:r>
    </w:p>
    <w:p w14:paraId="53EB9FD7" w14:textId="5D784074" w:rsidR="001A04F6" w:rsidRDefault="001A04F6" w:rsidP="001A04F6">
      <w:pPr>
        <w:pStyle w:val="Nidungvnbn"/>
      </w:pPr>
      <w:r>
        <w:t>Tương tự OnStopClient sẽ chạy những đoạn code trong nó khi người chơi thoát ra khỏi trận đấu.</w:t>
      </w:r>
    </w:p>
    <w:p w14:paraId="694D85F1" w14:textId="0BF68D69" w:rsidR="001A04F6" w:rsidRDefault="001A04F6" w:rsidP="001A04F6">
      <w:pPr>
        <w:pStyle w:val="Nidungvnbn"/>
      </w:pPr>
      <w:r>
        <w:t>Để minh họa, ta sẽ làm một ứng dụng đơn giản đó là ta sẽ tạo một khung nhìn gợi ý về bản đồ mà người chơi sẽ tham gia. Khung nhìn này sẽ quay toàn cảnh 360 độ một phần nào đó của bản đồ.</w:t>
      </w:r>
    </w:p>
    <w:p w14:paraId="0C9B9A76" w14:textId="0B90DA3C" w:rsidR="001A04F6" w:rsidRDefault="001A04F6" w:rsidP="001A04F6">
      <w:pPr>
        <w:pStyle w:val="Nidungvnbn"/>
      </w:pPr>
      <w:r>
        <w:t>Đầu tiên, ta sẽ khai báo đối tượng Camera, bán kính mà Camera sẽ quay</w:t>
      </w:r>
      <w:r w:rsidR="007A4394">
        <w:t>, và tốc quay của nó. Đồng thời ta sẽ khai báo một cờ có biến logic (bool) để xác định lúc nào thì camera sẽ được bật.</w:t>
      </w:r>
    </w:p>
    <w:p w14:paraId="44CB4E26" w14:textId="47181129" w:rsidR="007A4394" w:rsidRDefault="007A4394" w:rsidP="007A4394">
      <w:pPr>
        <w:pStyle w:val="Nidungvnbn"/>
        <w:jc w:val="center"/>
      </w:pPr>
      <w:r>
        <w:rPr>
          <w:noProof/>
        </w:rPr>
        <w:drawing>
          <wp:inline distT="0" distB="0" distL="0" distR="0" wp14:anchorId="01571EDA" wp14:editId="0D66F578">
            <wp:extent cx="4257675" cy="641216"/>
            <wp:effectExtent l="0" t="0" r="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302729" cy="648001"/>
                    </a:xfrm>
                    <a:prstGeom prst="rect">
                      <a:avLst/>
                    </a:prstGeom>
                  </pic:spPr>
                </pic:pic>
              </a:graphicData>
            </a:graphic>
          </wp:inline>
        </w:drawing>
      </w:r>
    </w:p>
    <w:p w14:paraId="0FDE43AD" w14:textId="77777777" w:rsidR="007A4394" w:rsidRDefault="007A4394" w:rsidP="007A4394">
      <w:pPr>
        <w:pStyle w:val="Caption"/>
      </w:pPr>
      <w:bookmarkStart w:id="124" w:name="_Toc507759876"/>
      <w:r>
        <w:t>Hình 3.24 Khai báo Camera và các thuộc tính liên quan</w:t>
      </w:r>
      <w:bookmarkEnd w:id="124"/>
    </w:p>
    <w:p w14:paraId="16CAC9AA" w14:textId="5A50923E" w:rsidR="007A4394" w:rsidRDefault="007A4394" w:rsidP="001A04F6">
      <w:pPr>
        <w:pStyle w:val="Nidungvnbn"/>
      </w:pPr>
      <w:r>
        <w:t xml:space="preserve"> Tiếp tục ta sẽ khai báo vị trí bắt đầu quay của camera</w:t>
      </w:r>
    </w:p>
    <w:p w14:paraId="60072944" w14:textId="1521E59B" w:rsidR="007A4394" w:rsidRDefault="007A4394" w:rsidP="007A4394">
      <w:pPr>
        <w:pStyle w:val="Nidungvnbn"/>
        <w:jc w:val="center"/>
      </w:pPr>
      <w:r>
        <w:rPr>
          <w:noProof/>
        </w:rPr>
        <w:drawing>
          <wp:inline distT="0" distB="0" distL="0" distR="0" wp14:anchorId="72AEE483" wp14:editId="5532A925">
            <wp:extent cx="1333500" cy="51468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347194" cy="519969"/>
                    </a:xfrm>
                    <a:prstGeom prst="rect">
                      <a:avLst/>
                    </a:prstGeom>
                  </pic:spPr>
                </pic:pic>
              </a:graphicData>
            </a:graphic>
          </wp:inline>
        </w:drawing>
      </w:r>
    </w:p>
    <w:p w14:paraId="50722F45" w14:textId="1B57149C" w:rsidR="007A4394" w:rsidRDefault="007A4394" w:rsidP="007A4394">
      <w:pPr>
        <w:pStyle w:val="Caption"/>
      </w:pPr>
      <w:bookmarkStart w:id="125" w:name="_Toc507759877"/>
      <w:r>
        <w:t>Hình 3.25 Khai báo vị trí bắt đầu quay của camera</w:t>
      </w:r>
      <w:bookmarkEnd w:id="125"/>
    </w:p>
    <w:p w14:paraId="76BE61BC" w14:textId="763F1045" w:rsidR="007A4394" w:rsidRDefault="007A4394" w:rsidP="007A4394">
      <w:pPr>
        <w:pStyle w:val="Nidungvnbn"/>
      </w:pPr>
      <w:r>
        <w:t>Cuối cùng là khai báo góc quay của nó</w:t>
      </w:r>
    </w:p>
    <w:p w14:paraId="55A106EA" w14:textId="53F6A3AA" w:rsidR="007A4394" w:rsidRDefault="007A4394" w:rsidP="007A4394">
      <w:pPr>
        <w:pStyle w:val="Nidungvnbn"/>
        <w:jc w:val="center"/>
      </w:pPr>
      <w:r>
        <w:rPr>
          <w:noProof/>
        </w:rPr>
        <w:drawing>
          <wp:inline distT="0" distB="0" distL="0" distR="0" wp14:anchorId="604F5D84" wp14:editId="5FC38265">
            <wp:extent cx="1552575" cy="2476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552575" cy="247650"/>
                    </a:xfrm>
                    <a:prstGeom prst="rect">
                      <a:avLst/>
                    </a:prstGeom>
                  </pic:spPr>
                </pic:pic>
              </a:graphicData>
            </a:graphic>
          </wp:inline>
        </w:drawing>
      </w:r>
    </w:p>
    <w:p w14:paraId="37F18D25" w14:textId="08B6C83D" w:rsidR="007A4394" w:rsidRDefault="007A4394" w:rsidP="007A4394">
      <w:pPr>
        <w:pStyle w:val="Caption"/>
      </w:pPr>
      <w:bookmarkStart w:id="126" w:name="_Toc507759878"/>
      <w:r>
        <w:t>Hình 3.26 Khai báo góc quay của của camera</w:t>
      </w:r>
      <w:bookmarkEnd w:id="126"/>
    </w:p>
    <w:p w14:paraId="672C84E2" w14:textId="7F5F321F" w:rsidR="007A4394" w:rsidRDefault="007A4394" w:rsidP="007A4394">
      <w:pPr>
        <w:pStyle w:val="Nidungvnbn"/>
      </w:pPr>
      <w:r>
        <w:lastRenderedPageBreak/>
        <w:t>Ta chỉ cho camera quay quanh bản đồ khi người chơi ở ngoài trận đấu vì vậy trong trận đấu ta sẽ phải tắt camera này đi. Vì vậy ta sẽ chỉnh cờ isRotate = false để thông báo chương trình tắt camera này đi</w:t>
      </w:r>
      <w:r w:rsidR="008D1236">
        <w:t xml:space="preserve"> bằng cách đặt lệnh này trong 2 hàm là OnStartClient và OnStartHost</w:t>
      </w:r>
      <w:r>
        <w:t>.</w:t>
      </w:r>
    </w:p>
    <w:p w14:paraId="255B521E" w14:textId="5E6DE1B5" w:rsidR="007A4394" w:rsidRDefault="008D1236" w:rsidP="008D1236">
      <w:pPr>
        <w:pStyle w:val="Nidungvnbn"/>
        <w:jc w:val="center"/>
      </w:pPr>
      <w:r>
        <w:rPr>
          <w:noProof/>
        </w:rPr>
        <w:drawing>
          <wp:inline distT="0" distB="0" distL="0" distR="0" wp14:anchorId="727399DD" wp14:editId="57E2BA3B">
            <wp:extent cx="3848100" cy="15621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848100" cy="1562100"/>
                    </a:xfrm>
                    <a:prstGeom prst="rect">
                      <a:avLst/>
                    </a:prstGeom>
                  </pic:spPr>
                </pic:pic>
              </a:graphicData>
            </a:graphic>
          </wp:inline>
        </w:drawing>
      </w:r>
    </w:p>
    <w:p w14:paraId="3878D77D" w14:textId="3F6A83F3" w:rsidR="008D1236" w:rsidRDefault="008D1236" w:rsidP="008D1236">
      <w:pPr>
        <w:pStyle w:val="Caption"/>
      </w:pPr>
      <w:bookmarkStart w:id="127" w:name="_Toc507759879"/>
      <w:r>
        <w:t>Hình 3.27 Bật cờ thông báo hủy camera</w:t>
      </w:r>
      <w:bookmarkEnd w:id="127"/>
    </w:p>
    <w:p w14:paraId="7454DA5D" w14:textId="76EA8B9A" w:rsidR="008D1236" w:rsidRDefault="008D1236" w:rsidP="007A4394">
      <w:pPr>
        <w:pStyle w:val="Nidungvnbn"/>
      </w:pPr>
      <w:r>
        <w:t>Còn nếu khi người chơi thoát ra khỏi trận đấu ta sẽ bật camera này quay bình thường bằng cách đặt cờ isRotate = true; trong hàm OnStopClient.</w:t>
      </w:r>
    </w:p>
    <w:p w14:paraId="1EFA9223" w14:textId="323EFA61" w:rsidR="008D1236" w:rsidRDefault="008D1236" w:rsidP="008D1236">
      <w:pPr>
        <w:pStyle w:val="Nidungvnbn"/>
        <w:jc w:val="center"/>
      </w:pPr>
      <w:r>
        <w:rPr>
          <w:noProof/>
        </w:rPr>
        <w:drawing>
          <wp:inline distT="0" distB="0" distL="0" distR="0" wp14:anchorId="499A3AC6" wp14:editId="3CCDA4CF">
            <wp:extent cx="2381250" cy="6572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381250" cy="657225"/>
                    </a:xfrm>
                    <a:prstGeom prst="rect">
                      <a:avLst/>
                    </a:prstGeom>
                  </pic:spPr>
                </pic:pic>
              </a:graphicData>
            </a:graphic>
          </wp:inline>
        </w:drawing>
      </w:r>
    </w:p>
    <w:p w14:paraId="35182D23" w14:textId="1909CE60" w:rsidR="008D1236" w:rsidRDefault="008D1236" w:rsidP="008D1236">
      <w:pPr>
        <w:pStyle w:val="Caption"/>
      </w:pPr>
      <w:bookmarkStart w:id="128" w:name="_Toc507759880"/>
      <w:r>
        <w:t>Hình 3.28 Thông báo bật camera khi người chơi thoát khỏi trận đấu</w:t>
      </w:r>
      <w:bookmarkEnd w:id="128"/>
    </w:p>
    <w:p w14:paraId="3E90CCDA" w14:textId="607D4C9B" w:rsidR="00AE2C1E" w:rsidRDefault="00AE2C1E" w:rsidP="00AE2C1E">
      <w:pPr>
        <w:pStyle w:val="Nidungvnbn"/>
      </w:pPr>
      <w:r>
        <w:t>Để camera có thể quay liên tục hoặc bật tắt bất cứ lúc nào khi trò chơi diễn ra, ta sẽ tiếp tục viết code cho hàm Update().</w:t>
      </w:r>
    </w:p>
    <w:p w14:paraId="41F0C8F3" w14:textId="2C423483" w:rsidR="00AE2C1E" w:rsidRDefault="00AE2C1E" w:rsidP="00AE2C1E">
      <w:pPr>
        <w:pStyle w:val="Nidungvnbn"/>
      </w:pPr>
      <w:r>
        <w:t>Trong hàm Update, đầu tiên, ta sẽ xét xem chương trình muốn camera bật hay tắt. Ta sẽ thực hiện bằng cách xét xem biến isRotate là true hay false. Nếu là false nghĩa là chương trình muốn tắt camera. Ta sẽ tắt camera bằng các lệnh sau:</w:t>
      </w:r>
    </w:p>
    <w:p w14:paraId="02E54D3A" w14:textId="47FAE618" w:rsidR="00AE2C1E" w:rsidRDefault="00AE2C1E" w:rsidP="00AE2C1E">
      <w:pPr>
        <w:pStyle w:val="Nidungvnbn"/>
        <w:jc w:val="center"/>
      </w:pPr>
      <w:r>
        <w:rPr>
          <w:noProof/>
        </w:rPr>
        <w:drawing>
          <wp:inline distT="0" distB="0" distL="0" distR="0" wp14:anchorId="739762EF" wp14:editId="11BB6077">
            <wp:extent cx="3705225" cy="8858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705225" cy="885825"/>
                    </a:xfrm>
                    <a:prstGeom prst="rect">
                      <a:avLst/>
                    </a:prstGeom>
                  </pic:spPr>
                </pic:pic>
              </a:graphicData>
            </a:graphic>
          </wp:inline>
        </w:drawing>
      </w:r>
    </w:p>
    <w:p w14:paraId="7F5A0F2A" w14:textId="49B708D8" w:rsidR="00AE2C1E" w:rsidRDefault="00AE2C1E" w:rsidP="00AE2C1E">
      <w:pPr>
        <w:pStyle w:val="Caption"/>
      </w:pPr>
      <w:bookmarkStart w:id="129" w:name="_Toc507759881"/>
      <w:r>
        <w:t>Hình 3.29 Tắt camera nếu cờ isRotate là false</w:t>
      </w:r>
      <w:bookmarkEnd w:id="129"/>
    </w:p>
    <w:p w14:paraId="0DDB2C60" w14:textId="43FF1382" w:rsidR="00AE2C1E" w:rsidRDefault="00AE2C1E" w:rsidP="00AE2C1E">
      <w:pPr>
        <w:pStyle w:val="Nidungvnbn"/>
      </w:pPr>
      <w:r>
        <w:t>Nếu biến isRotate = true ta sẽ thực hiện các lệnh sau:</w:t>
      </w:r>
    </w:p>
    <w:p w14:paraId="2B9C376C" w14:textId="18820F08" w:rsidR="00AE2C1E" w:rsidRDefault="00AE2C1E" w:rsidP="00AE2C1E">
      <w:pPr>
        <w:pStyle w:val="Nidungvnbn"/>
      </w:pPr>
      <w:r>
        <w:lastRenderedPageBreak/>
        <w:t>Bật camera và tạo góc xoay cho camera (nếu góc xoay camera lớn hơn 360 thì cho góc xoay quy về 0).</w:t>
      </w:r>
    </w:p>
    <w:p w14:paraId="23F35785" w14:textId="79135A6B" w:rsidR="00AE2C1E" w:rsidRDefault="00AE2C1E" w:rsidP="00AE2C1E">
      <w:pPr>
        <w:pStyle w:val="Nidungvnbn"/>
        <w:jc w:val="center"/>
      </w:pPr>
      <w:r>
        <w:rPr>
          <w:noProof/>
        </w:rPr>
        <w:drawing>
          <wp:inline distT="0" distB="0" distL="0" distR="0" wp14:anchorId="63747A3E" wp14:editId="068290E4">
            <wp:extent cx="5514975" cy="11334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514975" cy="1133475"/>
                    </a:xfrm>
                    <a:prstGeom prst="rect">
                      <a:avLst/>
                    </a:prstGeom>
                  </pic:spPr>
                </pic:pic>
              </a:graphicData>
            </a:graphic>
          </wp:inline>
        </w:drawing>
      </w:r>
    </w:p>
    <w:p w14:paraId="7680B8F9" w14:textId="1848513C" w:rsidR="00AE2C1E" w:rsidRDefault="00AE2C1E" w:rsidP="00AE2C1E">
      <w:pPr>
        <w:pStyle w:val="Caption"/>
      </w:pPr>
      <w:bookmarkStart w:id="130" w:name="_Toc507759882"/>
      <w:r>
        <w:t>Hình 3.30 Khởi động camera và tạo góc xoay cho camera</w:t>
      </w:r>
      <w:bookmarkEnd w:id="130"/>
    </w:p>
    <w:p w14:paraId="296139EC" w14:textId="5621D6D9" w:rsidR="00AE2C1E" w:rsidRDefault="009A5BA8" w:rsidP="00AE2C1E">
      <w:pPr>
        <w:pStyle w:val="Nidungvnbn"/>
      </w:pPr>
      <w:r>
        <w:t>Và công đoạn cuối cùng đó là xoay camera và dịch chuyển camera cùng một lúc.</w:t>
      </w:r>
    </w:p>
    <w:p w14:paraId="6B3C38FE" w14:textId="38370A4F" w:rsidR="009A5BA8" w:rsidRDefault="009A5BA8" w:rsidP="00E920D9">
      <w:pPr>
        <w:pStyle w:val="Nidungvnbn"/>
        <w:jc w:val="center"/>
      </w:pPr>
      <w:r>
        <w:rPr>
          <w:noProof/>
        </w:rPr>
        <w:drawing>
          <wp:inline distT="0" distB="0" distL="0" distR="0" wp14:anchorId="3DA208A7" wp14:editId="0C32BB06">
            <wp:extent cx="4686300" cy="8001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686300" cy="800100"/>
                    </a:xfrm>
                    <a:prstGeom prst="rect">
                      <a:avLst/>
                    </a:prstGeom>
                  </pic:spPr>
                </pic:pic>
              </a:graphicData>
            </a:graphic>
          </wp:inline>
        </w:drawing>
      </w:r>
    </w:p>
    <w:p w14:paraId="32935935" w14:textId="6BDDF189" w:rsidR="009A5BA8" w:rsidRDefault="009A5BA8" w:rsidP="00E920D9">
      <w:pPr>
        <w:pStyle w:val="Caption"/>
      </w:pPr>
      <w:bookmarkStart w:id="131" w:name="_Toc507759883"/>
      <w:r>
        <w:t>Hình 3.31 Xoay và dịch chuyển camera</w:t>
      </w:r>
      <w:bookmarkEnd w:id="131"/>
    </w:p>
    <w:p w14:paraId="3C880BAE" w14:textId="6C277B99" w:rsidR="009A5BA8" w:rsidRDefault="009A5BA8" w:rsidP="00AE2C1E">
      <w:pPr>
        <w:pStyle w:val="Nidungvnbn"/>
      </w:pPr>
      <w:r>
        <w:t>Đầu tiên ta sẽ lấy vị trí hiện tại của camera. Sau đó ta sẽ thực hiện phép xoay bằng cách gọi hàm Quaternion.Euler() là phép dịch quaternion trong toán học vì vậy ta cần ba tham số là x, y, và z ứng với mỗi trục của đồ thị. Do là phép xoay tròn nên x và z không đổi và xoay quanh tâm nên x và z ta truyền 0, còn y ta sẽ truyền vào là góc xoay mà ta đã tính được ở trên.</w:t>
      </w:r>
    </w:p>
    <w:p w14:paraId="41BD9C56" w14:textId="62095B01" w:rsidR="009A5BA8" w:rsidRDefault="009A5BA8" w:rsidP="00AE2C1E">
      <w:pPr>
        <w:pStyle w:val="Nidungvnbn"/>
      </w:pPr>
      <w:r>
        <w:t>Tiếp tục ta sẽ thực hiện dịch camera bằng hàm Translate() với ba tham số tương ứng</w:t>
      </w:r>
      <w:r w:rsidR="00EE5FA1">
        <w:t xml:space="preserve"> là x, y, z là 3 trục của tọa độ.</w:t>
      </w:r>
    </w:p>
    <w:p w14:paraId="1BF5321F" w14:textId="0BD13119" w:rsidR="00EE5FA1" w:rsidRDefault="00EE5FA1" w:rsidP="00AE2C1E">
      <w:pPr>
        <w:pStyle w:val="Nidungvnbn"/>
      </w:pPr>
      <w:r>
        <w:t>Còn LookAt là hàm ta muốn Camera nhìn về điểm nào trên bản đồ.</w:t>
      </w:r>
    </w:p>
    <w:p w14:paraId="73554912" w14:textId="3B355B5B" w:rsidR="00EE5FA1" w:rsidRPr="007A4394" w:rsidRDefault="00EE5FA1" w:rsidP="00AE2C1E">
      <w:pPr>
        <w:pStyle w:val="Nidungvnbn"/>
      </w:pPr>
      <w:r>
        <w:t>Như vậy là ta đã hoàn thành xong ứng dụng áp dụng 4 hàm quản lý trạng thái mạng của Unity.</w:t>
      </w:r>
    </w:p>
    <w:p w14:paraId="4C077402" w14:textId="2862F1BB" w:rsidR="00C6376C" w:rsidRDefault="00C6376C" w:rsidP="00C6376C">
      <w:pPr>
        <w:pStyle w:val="Tiumccp2"/>
      </w:pPr>
      <w:bookmarkStart w:id="132" w:name="_Toc507759797"/>
      <w:r>
        <w:t>3.6.2 Quản lý các đối tượng khác ngoài phạm vi người chơi</w:t>
      </w:r>
      <w:bookmarkEnd w:id="132"/>
    </w:p>
    <w:p w14:paraId="76E06055" w14:textId="3322B6CA" w:rsidR="00936842" w:rsidRDefault="00E920D9" w:rsidP="00936842">
      <w:pPr>
        <w:pStyle w:val="Nidungvnbn"/>
      </w:pPr>
      <w:r>
        <w:t xml:space="preserve">Để hệ thống mạng quản lý các đối tượng khác ngoài nhân vật của người chơi, ta cũng phải thêm cho đối tượng trình định danh. Tuy nhiên ta sẽ không chọn Local Player </w:t>
      </w:r>
      <w:r>
        <w:lastRenderedPageBreak/>
        <w:t>Authority vì các đối tượng này không phải do người chơi quản lý, do đó ta sẽ chọn là Server Only nghĩa là để server quản lý.</w:t>
      </w:r>
    </w:p>
    <w:p w14:paraId="55CB3953" w14:textId="411012A9" w:rsidR="00E920D9" w:rsidRDefault="00E920D9" w:rsidP="00E920D9">
      <w:pPr>
        <w:pStyle w:val="Nidungvnbn"/>
        <w:jc w:val="center"/>
      </w:pPr>
      <w:r>
        <w:rPr>
          <w:noProof/>
        </w:rPr>
        <w:drawing>
          <wp:inline distT="0" distB="0" distL="0" distR="0" wp14:anchorId="62347AF6" wp14:editId="125E2ADA">
            <wp:extent cx="3505200" cy="5238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505200" cy="523875"/>
                    </a:xfrm>
                    <a:prstGeom prst="rect">
                      <a:avLst/>
                    </a:prstGeom>
                  </pic:spPr>
                </pic:pic>
              </a:graphicData>
            </a:graphic>
          </wp:inline>
        </w:drawing>
      </w:r>
    </w:p>
    <w:p w14:paraId="20A8AFE5" w14:textId="384A2ECB" w:rsidR="00E920D9" w:rsidRDefault="00E920D9" w:rsidP="00E920D9">
      <w:pPr>
        <w:pStyle w:val="Caption"/>
      </w:pPr>
      <w:bookmarkStart w:id="133" w:name="_Toc507759884"/>
      <w:r>
        <w:t>Hình 3.32 Định danh mạng cho đối tượng và ủy quyền cho server quản lý</w:t>
      </w:r>
      <w:bookmarkEnd w:id="133"/>
    </w:p>
    <w:p w14:paraId="10F20421" w14:textId="2908DABB" w:rsidR="00E920D9" w:rsidRDefault="00E920D9" w:rsidP="00936842">
      <w:pPr>
        <w:pStyle w:val="Nidungvnbn"/>
      </w:pPr>
      <w:r>
        <w:t>Để áp dụng, ta sẽ tạo ứng dụng tạo kẻ thù (zombie) một cách tự động khi trò chơi bắt đầu.</w:t>
      </w:r>
    </w:p>
    <w:p w14:paraId="53BC12D2" w14:textId="39DA8083" w:rsidR="00E920D9" w:rsidRDefault="00A342DF" w:rsidP="00936842">
      <w:pPr>
        <w:pStyle w:val="Nidungvnbn"/>
      </w:pPr>
      <w:r>
        <w:t>Đầu tiên ta sẽ khai báo các tham số cho script bao gồm: mô hình zombie, số lượng zombie muốn thả lên bản đồ, tên khu vực muốn thả và kích thước của khu vực.</w:t>
      </w:r>
    </w:p>
    <w:p w14:paraId="0E80FC42" w14:textId="75EDFA79" w:rsidR="00A342DF" w:rsidRDefault="00A342DF" w:rsidP="00222F9D">
      <w:pPr>
        <w:pStyle w:val="Nidungvnbn"/>
        <w:jc w:val="center"/>
      </w:pPr>
      <w:r>
        <w:rPr>
          <w:noProof/>
        </w:rPr>
        <w:drawing>
          <wp:inline distT="0" distB="0" distL="0" distR="0" wp14:anchorId="11DB4F18" wp14:editId="25760E68">
            <wp:extent cx="2219325" cy="23526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219325" cy="2352675"/>
                    </a:xfrm>
                    <a:prstGeom prst="rect">
                      <a:avLst/>
                    </a:prstGeom>
                  </pic:spPr>
                </pic:pic>
              </a:graphicData>
            </a:graphic>
          </wp:inline>
        </w:drawing>
      </w:r>
    </w:p>
    <w:p w14:paraId="45AEF5BC" w14:textId="4065CE6E" w:rsidR="00A342DF" w:rsidRDefault="00A342DF" w:rsidP="00222F9D">
      <w:pPr>
        <w:pStyle w:val="Caption"/>
      </w:pPr>
      <w:bookmarkStart w:id="134" w:name="_Toc507759885"/>
      <w:r>
        <w:t>Hình 3.33 Khởi tạo các thuộc tính cho lớp tạo zombie</w:t>
      </w:r>
      <w:bookmarkEnd w:id="134"/>
    </w:p>
    <w:p w14:paraId="3AD28235" w14:textId="121A3BC7" w:rsidR="00A342DF" w:rsidRDefault="00222F9D" w:rsidP="00936842">
      <w:pPr>
        <w:pStyle w:val="Nidungvnbn"/>
      </w:pPr>
      <w:r>
        <w:t>Hàm thiết lập khu vực:</w:t>
      </w:r>
    </w:p>
    <w:p w14:paraId="1374064E" w14:textId="67790294" w:rsidR="00222F9D" w:rsidRDefault="00222F9D" w:rsidP="009776B1">
      <w:pPr>
        <w:pStyle w:val="Nidungvnbn"/>
        <w:jc w:val="center"/>
      </w:pPr>
      <w:r>
        <w:rPr>
          <w:noProof/>
        </w:rPr>
        <w:lastRenderedPageBreak/>
        <w:drawing>
          <wp:inline distT="0" distB="0" distL="0" distR="0" wp14:anchorId="0532DA6B" wp14:editId="19EC64D7">
            <wp:extent cx="1323975" cy="3021954"/>
            <wp:effectExtent l="0" t="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343825" cy="3067260"/>
                    </a:xfrm>
                    <a:prstGeom prst="rect">
                      <a:avLst/>
                    </a:prstGeom>
                  </pic:spPr>
                </pic:pic>
              </a:graphicData>
            </a:graphic>
          </wp:inline>
        </w:drawing>
      </w:r>
    </w:p>
    <w:p w14:paraId="2864E340" w14:textId="09FC31BD" w:rsidR="00222F9D" w:rsidRDefault="00222F9D" w:rsidP="009776B1">
      <w:pPr>
        <w:pStyle w:val="Caption"/>
      </w:pPr>
      <w:bookmarkStart w:id="135" w:name="_Toc507759886"/>
      <w:r>
        <w:t>Hình 3.34 Hàm thiết lập khu vực</w:t>
      </w:r>
      <w:bookmarkEnd w:id="135"/>
    </w:p>
    <w:p w14:paraId="2B0CD7C8" w14:textId="5D746995" w:rsidR="00222F9D" w:rsidRDefault="00F35C9F" w:rsidP="00936842">
      <w:pPr>
        <w:pStyle w:val="Nidungvnbn"/>
      </w:pPr>
      <w:r>
        <w:t>Zombie ta đã ủy cho server quản lý nên khi server được khởi động ta có thể tạo tự động (spawn) các đối tượng này. Hàm OnStartServer() sẽ chạy những lệnh trong nó khi server được kích hoạt. Khi server được kích hoạt, ta sẽ cho chạy hàm SetUpZone() để thiết lập tham số cho khu vực zombie sẽ được tạo. Tiếp theo ta sẽ cho chạy vòng lặp để tạo ra đúng số zombie yêu cầu. Ở mỗi vòng lặp ta sẽ thực hiện tạo zombie bằng cách dùng hàm Instance() để tạo ra mô hình cho zombie và hàm Spawn() để làm zombie xuất hiện trên bản đồ theo đúng các tham số mà ta đã truyền vào khi tạo mô hình cho zombie.</w:t>
      </w:r>
    </w:p>
    <w:p w14:paraId="56036121" w14:textId="21957DDD" w:rsidR="00F35C9F" w:rsidRDefault="00F35C9F" w:rsidP="00F35C9F">
      <w:pPr>
        <w:pStyle w:val="Nidungvnbn"/>
        <w:jc w:val="center"/>
      </w:pPr>
      <w:r>
        <w:rPr>
          <w:noProof/>
        </w:rPr>
        <w:lastRenderedPageBreak/>
        <w:drawing>
          <wp:inline distT="0" distB="0" distL="0" distR="0" wp14:anchorId="61120D35" wp14:editId="28D5B34D">
            <wp:extent cx="5324475" cy="3162228"/>
            <wp:effectExtent l="0" t="0" r="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333582" cy="3167637"/>
                    </a:xfrm>
                    <a:prstGeom prst="rect">
                      <a:avLst/>
                    </a:prstGeom>
                  </pic:spPr>
                </pic:pic>
              </a:graphicData>
            </a:graphic>
          </wp:inline>
        </w:drawing>
      </w:r>
    </w:p>
    <w:p w14:paraId="7F0A4E50" w14:textId="3963CD05" w:rsidR="00F35C9F" w:rsidRDefault="00F35C9F" w:rsidP="00F35C9F">
      <w:pPr>
        <w:pStyle w:val="Caption"/>
      </w:pPr>
      <w:bookmarkStart w:id="136" w:name="_Toc507759887"/>
      <w:r>
        <w:t>Hình 3.35 Hàm tạo zombie tự động khi trận đấu mạng bắt đầu</w:t>
      </w:r>
      <w:bookmarkEnd w:id="136"/>
    </w:p>
    <w:p w14:paraId="44BD174D" w14:textId="074F5B12" w:rsidR="00F35C9F" w:rsidRDefault="006567D1" w:rsidP="006567D1">
      <w:pPr>
        <w:pStyle w:val="Tiumccp1"/>
      </w:pPr>
      <w:bookmarkStart w:id="137" w:name="_Toc507759798"/>
      <w:r>
        <w:t xml:space="preserve">3.7 </w:t>
      </w:r>
      <w:r w:rsidR="00E417AE">
        <w:t>Xây dựng hành động bắn trực tuyến</w:t>
      </w:r>
      <w:bookmarkEnd w:id="137"/>
    </w:p>
    <w:p w14:paraId="10CAC451" w14:textId="4E32C4BE" w:rsidR="00E417AE" w:rsidRDefault="00E417AE" w:rsidP="00E417AE">
      <w:pPr>
        <w:pStyle w:val="Nidungvnbn"/>
      </w:pPr>
      <w:r>
        <w:t>Ở chương 2, ta biết cách xây dựng để nhân vật có thể bắn ra đạn, nhưng tuy nhiên việc bắn đạn này chỉ xảy ra ở máy tính của người chơi mà thôi, các máy tính khác của những người chơi sẽ không thể thấy được điều này. Vì vậy ta sẽ chỉnh sửa để đưa hành động này có thể xảy ra trên mạng.</w:t>
      </w:r>
    </w:p>
    <w:p w14:paraId="0CB28EA9" w14:textId="424CA533" w:rsidR="00E417AE" w:rsidRDefault="00E417AE" w:rsidP="00E417AE">
      <w:pPr>
        <w:pStyle w:val="Nidungvnbn"/>
      </w:pPr>
      <w:r>
        <w:t>Đầu tiên sẽ thêm thư viện UnityEngine.Networking cho lớp PlayerFire_Network (lớp chứa hành động bắn)</w:t>
      </w:r>
      <w:r w:rsidR="00F12115">
        <w:t xml:space="preserve"> và lớp BulletController (lớp quản lý đạn)</w:t>
      </w:r>
      <w:r>
        <w:t>.</w:t>
      </w:r>
    </w:p>
    <w:p w14:paraId="37F93205" w14:textId="2F842F9D" w:rsidR="00E417AE" w:rsidRDefault="00E417AE" w:rsidP="00F12115">
      <w:pPr>
        <w:pStyle w:val="Nidungvnbn"/>
        <w:jc w:val="center"/>
      </w:pPr>
      <w:r>
        <w:rPr>
          <w:noProof/>
        </w:rPr>
        <w:drawing>
          <wp:inline distT="0" distB="0" distL="0" distR="0" wp14:anchorId="2A5C42E2" wp14:editId="307EA08F">
            <wp:extent cx="2019300" cy="1714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019300" cy="171450"/>
                    </a:xfrm>
                    <a:prstGeom prst="rect">
                      <a:avLst/>
                    </a:prstGeom>
                  </pic:spPr>
                </pic:pic>
              </a:graphicData>
            </a:graphic>
          </wp:inline>
        </w:drawing>
      </w:r>
    </w:p>
    <w:p w14:paraId="7D2374EB" w14:textId="53F96A59" w:rsidR="00E417AE" w:rsidRDefault="00E417AE" w:rsidP="00F12115">
      <w:pPr>
        <w:pStyle w:val="Caption"/>
      </w:pPr>
      <w:bookmarkStart w:id="138" w:name="_Toc507759888"/>
      <w:r>
        <w:t xml:space="preserve">Hình 3.36 </w:t>
      </w:r>
      <w:r w:rsidR="00F12115">
        <w:t>Thêm thư viện UnityEngine.Networking cho lớp</w:t>
      </w:r>
      <w:bookmarkEnd w:id="138"/>
    </w:p>
    <w:p w14:paraId="22A74216" w14:textId="69F38444" w:rsidR="00E417AE" w:rsidRDefault="00E417AE" w:rsidP="00E417AE">
      <w:pPr>
        <w:pStyle w:val="Nidungvnbn"/>
      </w:pPr>
      <w:r>
        <w:t xml:space="preserve">Tiếp đó, để đưa các đoạn script có thể chạy trên mạng, ta sẽ cho lớp PlayerFire_Network </w:t>
      </w:r>
      <w:r w:rsidR="00F12115">
        <w:t xml:space="preserve">và BulletController </w:t>
      </w:r>
      <w:r>
        <w:t>kế thừa lớp MonoBehaviour (chạy trên máy tính đơn) sang kế thừa lớp NetworkBehaviour (chạy trên nhiều)</w:t>
      </w:r>
    </w:p>
    <w:p w14:paraId="1AD6390F" w14:textId="780295DF" w:rsidR="006567D1" w:rsidRDefault="00E417AE" w:rsidP="00F12115">
      <w:pPr>
        <w:pStyle w:val="Nidungvnbn"/>
        <w:jc w:val="center"/>
      </w:pPr>
      <w:r>
        <w:rPr>
          <w:noProof/>
        </w:rPr>
        <w:drawing>
          <wp:inline distT="0" distB="0" distL="0" distR="0" wp14:anchorId="7EF1A2D2" wp14:editId="17004E39">
            <wp:extent cx="3448050" cy="152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448050" cy="152400"/>
                    </a:xfrm>
                    <a:prstGeom prst="rect">
                      <a:avLst/>
                    </a:prstGeom>
                  </pic:spPr>
                </pic:pic>
              </a:graphicData>
            </a:graphic>
          </wp:inline>
        </w:drawing>
      </w:r>
    </w:p>
    <w:p w14:paraId="163C8DB7" w14:textId="078FF83D" w:rsidR="00F12115" w:rsidRDefault="00F12115" w:rsidP="00F12115">
      <w:pPr>
        <w:pStyle w:val="Caption"/>
      </w:pPr>
      <w:bookmarkStart w:id="139" w:name="_Toc507759889"/>
      <w:r>
        <w:t>Hình 3.37 Chuyển sang kế thừa lớp NetworkBehaviour</w:t>
      </w:r>
      <w:bookmarkEnd w:id="139"/>
    </w:p>
    <w:p w14:paraId="3932FE53" w14:textId="304D0CB7" w:rsidR="00F12115" w:rsidRDefault="00F12115" w:rsidP="006567D1">
      <w:pPr>
        <w:pStyle w:val="Nidungvnbn"/>
      </w:pPr>
      <w:r>
        <w:lastRenderedPageBreak/>
        <w:t>Quá trình bắn đạn này gồm 2 phần: phần 1, client sẽ gửi lệnh command yêu cầu server xuất đạn; và phần 2 là phần server sẽ phản hồi yêu cầu client destroy đạn sau một khoảng thời gian.</w:t>
      </w:r>
    </w:p>
    <w:p w14:paraId="16ED9B21" w14:textId="517524CB" w:rsidR="00F12115" w:rsidRDefault="00F12115" w:rsidP="00A520ED">
      <w:pPr>
        <w:pStyle w:val="Tiumccp2"/>
      </w:pPr>
      <w:bookmarkStart w:id="140" w:name="_Toc507759799"/>
      <w:r>
        <w:t>3.7.1 Thiết lập công cụ mạng cho mô hình đạn</w:t>
      </w:r>
      <w:bookmarkEnd w:id="140"/>
    </w:p>
    <w:p w14:paraId="161159BD" w14:textId="3D367898" w:rsidR="00A520ED" w:rsidRDefault="00A520ED" w:rsidP="006567D1">
      <w:pPr>
        <w:pStyle w:val="Nidungvnbn"/>
      </w:pPr>
      <w:r>
        <w:t>Để mô hình có thể hoạt động trên mạng ta cần phải đưa nó vào danh sách quản lý của trình điều khiển mạng. Trình điều khiển chỉ quản lý các đối tượng có trình định danh mạng (NetworkIdentiy), vì vậy ta sẽ thêm NetworkIdentity vào mô hình đạn như sau.</w:t>
      </w:r>
    </w:p>
    <w:p w14:paraId="6DBD4246" w14:textId="1638A6A4" w:rsidR="00A520ED" w:rsidRDefault="00A520ED" w:rsidP="00A520ED">
      <w:pPr>
        <w:pStyle w:val="Nidungvnbn"/>
        <w:jc w:val="center"/>
      </w:pPr>
      <w:r>
        <w:rPr>
          <w:noProof/>
        </w:rPr>
        <w:drawing>
          <wp:inline distT="0" distB="0" distL="0" distR="0" wp14:anchorId="28BF05FB" wp14:editId="43553DAF">
            <wp:extent cx="4181475" cy="5810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181475" cy="581025"/>
                    </a:xfrm>
                    <a:prstGeom prst="rect">
                      <a:avLst/>
                    </a:prstGeom>
                  </pic:spPr>
                </pic:pic>
              </a:graphicData>
            </a:graphic>
          </wp:inline>
        </w:drawing>
      </w:r>
    </w:p>
    <w:p w14:paraId="165DAADC" w14:textId="7E3BB4E8" w:rsidR="00A520ED" w:rsidRDefault="00A520ED" w:rsidP="00A520ED">
      <w:pPr>
        <w:pStyle w:val="Caption"/>
      </w:pPr>
      <w:bookmarkStart w:id="141" w:name="_Toc507759890"/>
      <w:r>
        <w:t xml:space="preserve">Hình 3.38 Thêm </w:t>
      </w:r>
      <w:r w:rsidR="00B43E57">
        <w:t>NetworkIdentity</w:t>
      </w:r>
      <w:r>
        <w:t xml:space="preserve"> cho mô hình Bullet</w:t>
      </w:r>
      <w:bookmarkEnd w:id="141"/>
    </w:p>
    <w:p w14:paraId="237C0256" w14:textId="0CF3EF9B" w:rsidR="00A520ED" w:rsidRDefault="00A520ED" w:rsidP="006567D1">
      <w:pPr>
        <w:pStyle w:val="Nidungvnbn"/>
      </w:pPr>
      <w:r>
        <w:t>Do mô hình đạn chịu sự thực thi của cả 2 phía là server và client nên ta sẽ không chọn cho đối tượng chịu sự quản lý duy nhất của ai cả. Ta không chọn tức là nó sẽ được chịu sự quản lý của cả 2 là server và client.</w:t>
      </w:r>
    </w:p>
    <w:p w14:paraId="053BD4B8" w14:textId="2F032743" w:rsidR="00A520ED" w:rsidRDefault="00A520ED" w:rsidP="006567D1">
      <w:pPr>
        <w:pStyle w:val="Nidungvnbn"/>
      </w:pPr>
      <w:r>
        <w:t>Để các máy tính khác có thể thấy đạn bắn ra, ta cần thêm trình đồng bộ mạng (NetworkTransform) cho đối tượng.</w:t>
      </w:r>
    </w:p>
    <w:p w14:paraId="2705F8B4" w14:textId="7ABDF452" w:rsidR="00A520ED" w:rsidRDefault="00B43E57" w:rsidP="00B43E57">
      <w:pPr>
        <w:pStyle w:val="Nidungvnbn"/>
        <w:jc w:val="center"/>
      </w:pPr>
      <w:r>
        <w:rPr>
          <w:noProof/>
        </w:rPr>
        <w:drawing>
          <wp:inline distT="0" distB="0" distL="0" distR="0" wp14:anchorId="6452DA49" wp14:editId="598CFCF5">
            <wp:extent cx="4162425" cy="23145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162425" cy="2314575"/>
                    </a:xfrm>
                    <a:prstGeom prst="rect">
                      <a:avLst/>
                    </a:prstGeom>
                  </pic:spPr>
                </pic:pic>
              </a:graphicData>
            </a:graphic>
          </wp:inline>
        </w:drawing>
      </w:r>
    </w:p>
    <w:p w14:paraId="2495F1B7" w14:textId="7B568D9D" w:rsidR="00A520ED" w:rsidRDefault="00A520ED" w:rsidP="00B43E57">
      <w:pPr>
        <w:pStyle w:val="Caption"/>
      </w:pPr>
      <w:bookmarkStart w:id="142" w:name="_Toc507759891"/>
      <w:r>
        <w:t>Hình 3.39 Thêm N</w:t>
      </w:r>
      <w:r w:rsidR="00B43E57">
        <w:t>etworkTransform</w:t>
      </w:r>
      <w:bookmarkEnd w:id="142"/>
    </w:p>
    <w:p w14:paraId="4283C555" w14:textId="463C3318" w:rsidR="00B43E57" w:rsidRDefault="00B43E57" w:rsidP="00B43E57">
      <w:pPr>
        <w:pStyle w:val="Nidungvnbn"/>
      </w:pPr>
      <w:r>
        <w:t>Network Send Rate là số frame sẽ xảy ra trong 1s của trò chơi mà hệ thống có thể gửi đi. Vì đạn bay nhanh nên ta sẽ chỉnh Network Send Rate lên cao.</w:t>
      </w:r>
    </w:p>
    <w:p w14:paraId="0E80F584" w14:textId="422DBB55" w:rsidR="0035369A" w:rsidRDefault="0035369A" w:rsidP="00B43E57">
      <w:pPr>
        <w:pStyle w:val="Nidungvnbn"/>
      </w:pPr>
      <w:r>
        <w:lastRenderedPageBreak/>
        <w:t>Cuối cùng ta sẽ thêm đối tượng mô hình đạn vào danh sách các đối tượng sẽ được sinh ra bởi hệ thống.</w:t>
      </w:r>
    </w:p>
    <w:p w14:paraId="6F788CFC" w14:textId="7AB9F374" w:rsidR="0035369A" w:rsidRDefault="0035369A" w:rsidP="0035369A">
      <w:pPr>
        <w:pStyle w:val="Nidungvnbn"/>
        <w:jc w:val="center"/>
      </w:pPr>
      <w:r>
        <w:rPr>
          <w:noProof/>
        </w:rPr>
        <w:drawing>
          <wp:inline distT="0" distB="0" distL="0" distR="0" wp14:anchorId="3CC79FC7" wp14:editId="514967CA">
            <wp:extent cx="3990975" cy="523875"/>
            <wp:effectExtent l="0" t="0" r="9525"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990975" cy="523875"/>
                    </a:xfrm>
                    <a:prstGeom prst="rect">
                      <a:avLst/>
                    </a:prstGeom>
                  </pic:spPr>
                </pic:pic>
              </a:graphicData>
            </a:graphic>
          </wp:inline>
        </w:drawing>
      </w:r>
    </w:p>
    <w:p w14:paraId="4ABDA047" w14:textId="3BDBB87E" w:rsidR="0035369A" w:rsidRDefault="0035369A" w:rsidP="0035369A">
      <w:pPr>
        <w:pStyle w:val="Caption"/>
      </w:pPr>
      <w:bookmarkStart w:id="143" w:name="_Toc507759892"/>
      <w:r>
        <w:t>Hình 3.40 Thêm Bullet vào Registered Spawnable Prefabs</w:t>
      </w:r>
      <w:bookmarkEnd w:id="143"/>
    </w:p>
    <w:p w14:paraId="11C36CD7" w14:textId="73E995D1" w:rsidR="00F12115" w:rsidRDefault="00F12115" w:rsidP="00A520ED">
      <w:pPr>
        <w:pStyle w:val="Tiumccp2"/>
      </w:pPr>
      <w:bookmarkStart w:id="144" w:name="_Toc507759800"/>
      <w:r>
        <w:t>3.7.2 Viết lệnh Command cho client</w:t>
      </w:r>
      <w:bookmarkEnd w:id="144"/>
    </w:p>
    <w:p w14:paraId="632574DA" w14:textId="7F18B118" w:rsidR="00A520ED" w:rsidRDefault="0035369A" w:rsidP="006567D1">
      <w:pPr>
        <w:pStyle w:val="Nidungvnbn"/>
      </w:pPr>
      <w:r>
        <w:t>Sau khi thiết lập các thành phần mạng xong cho mô hình đạn, ta sẽ viết lệnh Command để client có thể yêu cầu server sinh đạn bắn.</w:t>
      </w:r>
    </w:p>
    <w:p w14:paraId="714ECFE4" w14:textId="2B658E6B" w:rsidR="0035369A" w:rsidRDefault="0035369A" w:rsidP="006567D1">
      <w:pPr>
        <w:pStyle w:val="Nidungvnbn"/>
      </w:pPr>
      <w:r>
        <w:t>Ta có đoạn lệnh như sau:</w:t>
      </w:r>
    </w:p>
    <w:p w14:paraId="72155AE3" w14:textId="4436FB68" w:rsidR="0035369A" w:rsidRDefault="0035369A" w:rsidP="0035369A">
      <w:pPr>
        <w:pStyle w:val="Nidungvnbn"/>
        <w:jc w:val="center"/>
      </w:pPr>
      <w:r>
        <w:rPr>
          <w:noProof/>
        </w:rPr>
        <w:drawing>
          <wp:inline distT="0" distB="0" distL="0" distR="0" wp14:anchorId="131A4412" wp14:editId="62E986B5">
            <wp:extent cx="5791835" cy="108966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91835" cy="1089660"/>
                    </a:xfrm>
                    <a:prstGeom prst="rect">
                      <a:avLst/>
                    </a:prstGeom>
                  </pic:spPr>
                </pic:pic>
              </a:graphicData>
            </a:graphic>
          </wp:inline>
        </w:drawing>
      </w:r>
    </w:p>
    <w:p w14:paraId="0C57A3DE" w14:textId="6AAE6DF6" w:rsidR="0035369A" w:rsidRDefault="0035369A" w:rsidP="0035369A">
      <w:pPr>
        <w:pStyle w:val="Caption"/>
      </w:pPr>
      <w:bookmarkStart w:id="145" w:name="_Toc507759893"/>
      <w:r>
        <w:t>Hình 3.41 Cấu trúc hàm sinh đạn trên hệ thống mạng</w:t>
      </w:r>
      <w:bookmarkEnd w:id="145"/>
    </w:p>
    <w:p w14:paraId="149F76AC" w14:textId="5C8578B8" w:rsidR="0035369A" w:rsidRDefault="0035369A" w:rsidP="006567D1">
      <w:pPr>
        <w:pStyle w:val="Nidungvnbn"/>
      </w:pPr>
      <w:r>
        <w:t>Trước hàm ta sẽ đề chữ [Command] cho chương trình biết đây là lệnh sẽ được gửi lên server.</w:t>
      </w:r>
    </w:p>
    <w:p w14:paraId="077503CA" w14:textId="18672984" w:rsidR="0035369A" w:rsidRDefault="0035369A" w:rsidP="006567D1">
      <w:pPr>
        <w:pStyle w:val="Nidungvnbn"/>
      </w:pPr>
      <w:r>
        <w:t>Instantiate() là hàm khởi tạo đối tượng bullet bắt đầu từ vị trí headGun.transform.position và độ xoay xuất phát từ bullet.transform.rotation.</w:t>
      </w:r>
    </w:p>
    <w:p w14:paraId="48B078A1" w14:textId="57664F68" w:rsidR="0035369A" w:rsidRDefault="0035369A" w:rsidP="006567D1">
      <w:pPr>
        <w:pStyle w:val="Nidungvnbn"/>
      </w:pPr>
      <w:r>
        <w:t>AddForce() là hàm tạo lực giúp tạo một lực đẩy cho đạn khi bắn ra khỏi nòng súng (headGun).</w:t>
      </w:r>
    </w:p>
    <w:p w14:paraId="0DD3D875" w14:textId="3F3A23AC" w:rsidR="0035369A" w:rsidRDefault="0035369A" w:rsidP="006567D1">
      <w:pPr>
        <w:pStyle w:val="Nidungvnbn"/>
      </w:pPr>
      <w:r>
        <w:t>Và cuối cùng là NetworkServer.Spawn(bl); chính là lệnh m</w:t>
      </w:r>
      <w:r w:rsidR="0001777C">
        <w:t>à client yêu cầu server xuất ra trò chơi mô hình đạn đã được ta khởi tạo.</w:t>
      </w:r>
    </w:p>
    <w:p w14:paraId="0FFAA1F2" w14:textId="7AAB53A7" w:rsidR="00F12115" w:rsidRDefault="00F12115" w:rsidP="00A520ED">
      <w:pPr>
        <w:pStyle w:val="Tiumccp2"/>
      </w:pPr>
      <w:bookmarkStart w:id="146" w:name="_Toc507759801"/>
      <w:r>
        <w:t xml:space="preserve">3.7.3 Viết lệnh </w:t>
      </w:r>
      <w:r w:rsidR="00A520ED">
        <w:t>ServerCallback của server</w:t>
      </w:r>
      <w:bookmarkEnd w:id="146"/>
    </w:p>
    <w:p w14:paraId="19B51FF0" w14:textId="668FF7CB" w:rsidR="00A520ED" w:rsidRDefault="008A7988" w:rsidP="006567D1">
      <w:pPr>
        <w:pStyle w:val="Nidungvnbn"/>
      </w:pPr>
      <w:r>
        <w:t>Để tránh gây tắc mạng khi quản lý nhiều đối tượng và cũng như tránh mô hình đạn chịu sự chỉ quản lý từ 1 bên (do ta không setup ở 3.7.1), ta sẽ giải phóng mô hình đạn sau một gian khi nó đã được bay đi.</w:t>
      </w:r>
    </w:p>
    <w:p w14:paraId="09D7342A" w14:textId="4E5BCA19" w:rsidR="008A7988" w:rsidRDefault="008A7988" w:rsidP="006567D1">
      <w:pPr>
        <w:pStyle w:val="Nidungvnbn"/>
      </w:pPr>
      <w:r>
        <w:lastRenderedPageBreak/>
        <w:t>Ta có đoạn lệnh sau:</w:t>
      </w:r>
    </w:p>
    <w:p w14:paraId="3264FB39" w14:textId="0F3316CD" w:rsidR="008A7988" w:rsidRDefault="008A7988" w:rsidP="008A7988">
      <w:pPr>
        <w:pStyle w:val="Nidungvnbn"/>
        <w:jc w:val="center"/>
      </w:pPr>
      <w:r>
        <w:rPr>
          <w:noProof/>
        </w:rPr>
        <w:drawing>
          <wp:inline distT="0" distB="0" distL="0" distR="0" wp14:anchorId="7105FA20" wp14:editId="0D599D02">
            <wp:extent cx="2867025" cy="1409700"/>
            <wp:effectExtent l="0" t="0" r="952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867025" cy="1409700"/>
                    </a:xfrm>
                    <a:prstGeom prst="rect">
                      <a:avLst/>
                    </a:prstGeom>
                  </pic:spPr>
                </pic:pic>
              </a:graphicData>
            </a:graphic>
          </wp:inline>
        </w:drawing>
      </w:r>
    </w:p>
    <w:p w14:paraId="35FE6B4C" w14:textId="3834B6C9" w:rsidR="008A7988" w:rsidRDefault="008A7988" w:rsidP="008A7988">
      <w:pPr>
        <w:pStyle w:val="Caption"/>
      </w:pPr>
      <w:bookmarkStart w:id="147" w:name="_Toc507759894"/>
      <w:r>
        <w:t>Hình 3.42 Cấu trúc hàm giải phóng đạn ra khỏi mạng và xóa mô hình đạn</w:t>
      </w:r>
      <w:bookmarkEnd w:id="147"/>
    </w:p>
    <w:p w14:paraId="101F2E12" w14:textId="085BC1FC" w:rsidR="008A7988" w:rsidRDefault="008A7988" w:rsidP="006567D1">
      <w:pPr>
        <w:pStyle w:val="Nidungvnbn"/>
      </w:pPr>
      <w:r>
        <w:t>Trước hàm ta sẽ đề chữ [ServerCallback] để thông báo cho chương trình biết đây là lệnh sẽ được server gửi xuống client.</w:t>
      </w:r>
    </w:p>
    <w:p w14:paraId="432DA0C3" w14:textId="6BA9DC9C" w:rsidR="008A7988" w:rsidRDefault="00FD0D8A" w:rsidP="006567D1">
      <w:pPr>
        <w:pStyle w:val="Nidungvnbn"/>
      </w:pPr>
      <w:r>
        <w:t>Age là một biến đếm xem đạn đã tồn tại trên hệ thống đã được bao lâu.</w:t>
      </w:r>
    </w:p>
    <w:p w14:paraId="6E814262" w14:textId="450ADA44" w:rsidR="00FD0D8A" w:rsidRDefault="00FD0D8A" w:rsidP="006567D1">
      <w:pPr>
        <w:pStyle w:val="Nidungvnbn"/>
      </w:pPr>
      <w:r>
        <w:t>Nếu thời gian tồn tại lớn hơn thời gian ta cho phép nó tồn tại (life = 2.0 s) thì ta sẽ giải phóng và tiêu hủy nó.</w:t>
      </w:r>
    </w:p>
    <w:p w14:paraId="4C644216" w14:textId="562751BC" w:rsidR="00FD0D8A" w:rsidRDefault="00FD0D8A" w:rsidP="006567D1">
      <w:pPr>
        <w:pStyle w:val="Nidungvnbn"/>
      </w:pPr>
      <w:r>
        <w:t>Cuối cùng ta có lệnh NetworkServer.Destroy(gameObject) là lệnh server sẽ gửi xuống cho tất cả client hãy xóa và giải phóng mô hình đạn này ra khỏi hệ thống.</w:t>
      </w:r>
    </w:p>
    <w:p w14:paraId="3D7787AB" w14:textId="628D59E5" w:rsidR="00FD0D8A" w:rsidRDefault="00FD0D8A" w:rsidP="006567D1">
      <w:pPr>
        <w:pStyle w:val="Nidungvnbn"/>
      </w:pPr>
      <w:r>
        <w:t>Như vậy là quá trình bắn đạn trên hệ thống mạng đã hoàn tất.</w:t>
      </w:r>
    </w:p>
    <w:p w14:paraId="63BE8E31" w14:textId="37ECF0D1" w:rsidR="00FD0D8A" w:rsidRDefault="00FD0D8A" w:rsidP="00FD0D8A">
      <w:pPr>
        <w:pStyle w:val="Tiumccp1"/>
      </w:pPr>
      <w:bookmarkStart w:id="148" w:name="_Toc507759802"/>
      <w:r>
        <w:t>3.8 Tổng kết chương</w:t>
      </w:r>
      <w:bookmarkEnd w:id="148"/>
    </w:p>
    <w:p w14:paraId="17DF5792" w14:textId="36594603" w:rsidR="00FD0D8A" w:rsidRDefault="009165A3" w:rsidP="00FD0D8A">
      <w:pPr>
        <w:pStyle w:val="Nidungvnbn"/>
      </w:pPr>
      <w:r>
        <w:t>Sau chương này ta đã biết một hệ thống mạng do Unity xây dựng sẽ hoạt động như thế nào. Cách nó quản lý đối tượng cũng như là cách nó đồng bộ các đối tượng trên các máy tính trong hệ thống của mình.</w:t>
      </w:r>
    </w:p>
    <w:p w14:paraId="4E05B9A6" w14:textId="2E30BA1C" w:rsidR="009165A3" w:rsidRDefault="009165A3" w:rsidP="009165A3">
      <w:pPr>
        <w:pStyle w:val="Nidungvnbn"/>
      </w:pPr>
      <w:r>
        <w:t>Ta cũng biết được tổng quát các framework mạng của Unity.</w:t>
      </w:r>
    </w:p>
    <w:p w14:paraId="7F2EF5B8" w14:textId="2970783F" w:rsidR="009165A3" w:rsidRDefault="009165A3" w:rsidP="00FD0D8A">
      <w:pPr>
        <w:pStyle w:val="Nidungvnbn"/>
      </w:pPr>
      <w:r>
        <w:t>Đồng thời ta cũng biết được cách xây dựng các chức năng để nó có thể xảy ra trên hệ thống mạng (sinh zombie, bắn đạn,…).</w:t>
      </w:r>
    </w:p>
    <w:p w14:paraId="5AC1CC8C" w14:textId="32932A37" w:rsidR="009165A3" w:rsidRDefault="009165A3" w:rsidP="00FD0D8A">
      <w:pPr>
        <w:pStyle w:val="Nidungvnbn"/>
      </w:pPr>
    </w:p>
    <w:p w14:paraId="52C744EA" w14:textId="4B3BE83C" w:rsidR="009165A3" w:rsidRDefault="009165A3" w:rsidP="00FD0D8A">
      <w:pPr>
        <w:pStyle w:val="Nidungvnbn"/>
      </w:pPr>
    </w:p>
    <w:p w14:paraId="54492CAC" w14:textId="1A19B147" w:rsidR="009165A3" w:rsidRDefault="009165A3" w:rsidP="00FD0D8A">
      <w:pPr>
        <w:pStyle w:val="Nidungvnbn"/>
      </w:pPr>
    </w:p>
    <w:p w14:paraId="66B2BD84" w14:textId="77777777" w:rsidR="009165A3" w:rsidRDefault="009165A3" w:rsidP="00FD0D8A">
      <w:pPr>
        <w:pStyle w:val="Nidungvnbn"/>
      </w:pPr>
    </w:p>
    <w:p w14:paraId="30914457" w14:textId="54E8DBBD" w:rsidR="00C814DC" w:rsidRDefault="000D1999" w:rsidP="000D1999">
      <w:pPr>
        <w:pStyle w:val="Chng"/>
      </w:pPr>
      <w:bookmarkStart w:id="149" w:name="_Toc507759803"/>
      <w:r>
        <w:lastRenderedPageBreak/>
        <w:t>CHƯƠNG 4 – XÂY DỰNG VR CHO TRÒ CHƠI</w:t>
      </w:r>
      <w:bookmarkEnd w:id="149"/>
    </w:p>
    <w:p w14:paraId="553A67D5" w14:textId="3DA49F2B" w:rsidR="00CA0CED" w:rsidRDefault="00CA0CED" w:rsidP="00CA0CED">
      <w:pPr>
        <w:pStyle w:val="Nidungvnbn"/>
      </w:pPr>
      <w:r w:rsidRPr="00CA0CED">
        <w:t xml:space="preserve">Unity </w:t>
      </w:r>
      <w:r w:rsidR="00321BCF">
        <w:t>có các công cụ để hỗ trợ cho việc phát triển các trò chơi có liên quan đến việc sử dụng các</w:t>
      </w:r>
      <w:r w:rsidRPr="00CA0CED">
        <w:t xml:space="preserve"> thiết bị VR. </w:t>
      </w:r>
      <w:r w:rsidR="00321BCF">
        <w:t>Chương</w:t>
      </w:r>
      <w:r w:rsidRPr="00CA0CED">
        <w:t xml:space="preserve"> này sẽ tập trung vào </w:t>
      </w:r>
      <w:r w:rsidR="00321BCF">
        <w:t xml:space="preserve">phát triển trò chơi có thể hoạt động trên nền tảng </w:t>
      </w:r>
      <w:r w:rsidRPr="00CA0CED">
        <w:t xml:space="preserve">các thiết bị VR của Oculus, đặc biệt là bộ </w:t>
      </w:r>
      <w:r w:rsidR="00321BCF">
        <w:t xml:space="preserve">VR </w:t>
      </w:r>
      <w:r w:rsidRPr="00CA0CED">
        <w:t>Oculus Rift Development Kit 2 (DK2) và phiên bản</w:t>
      </w:r>
      <w:r w:rsidR="00321BCF">
        <w:t xml:space="preserve"> VR</w:t>
      </w:r>
      <w:r w:rsidRPr="00CA0CED">
        <w:t xml:space="preserve"> dành cho người tiêu dùng của Gear VR (một </w:t>
      </w:r>
      <w:r w:rsidR="00321BCF">
        <w:t>loại thiết bị VR có thể chạy trên các loại điện thoại di động như</w:t>
      </w:r>
      <w:r w:rsidRPr="00CA0CED">
        <w:t xml:space="preserve"> Samsung Galaxy S6, S6 Edge, S6 Edge + hoặc Note 5</w:t>
      </w:r>
      <w:r w:rsidR="00321BCF">
        <w:t>,…).</w:t>
      </w:r>
    </w:p>
    <w:p w14:paraId="6F7B0EAF" w14:textId="30FC857C" w:rsidR="00321BCF" w:rsidRDefault="00321BCF" w:rsidP="00321BCF">
      <w:pPr>
        <w:pStyle w:val="Tiumccp1"/>
      </w:pPr>
      <w:bookmarkStart w:id="150" w:name="_Toc507759804"/>
      <w:r>
        <w:t>4.1 Kiến nghị về phần cứng và phần mềm</w:t>
      </w:r>
      <w:bookmarkEnd w:id="150"/>
    </w:p>
    <w:p w14:paraId="12787906" w14:textId="425D66AE" w:rsidR="00321BCF" w:rsidRDefault="00321BCF" w:rsidP="00321BCF">
      <w:pPr>
        <w:pStyle w:val="Nidungvnbn"/>
      </w:pPr>
      <w:r>
        <w:t>Vì VR là một công nghệ mới nên có thể ta sẽ cần có một số kiến nghị về phần cứng và phần mềm để chương trình có thể hoạt động với một hiệu suất thật hiệu quả. Lưu ý đây chỉ là các kiến nghị chứ không phải là các yêu cầu.</w:t>
      </w:r>
    </w:p>
    <w:p w14:paraId="1FEE64B0" w14:textId="1923300A" w:rsidR="00321BCF" w:rsidRDefault="00321BCF" w:rsidP="00321BCF">
      <w:pPr>
        <w:pStyle w:val="Tiumccp2"/>
      </w:pPr>
      <w:bookmarkStart w:id="151" w:name="_Toc507759805"/>
      <w:r>
        <w:t>4.1.1 Kiến nghị về phần cứng</w:t>
      </w:r>
      <w:bookmarkEnd w:id="151"/>
    </w:p>
    <w:p w14:paraId="12704205" w14:textId="1707DA5B" w:rsidR="00321BCF" w:rsidRDefault="00A864D3" w:rsidP="00321BCF">
      <w:pPr>
        <w:pStyle w:val="Nidungvnbn"/>
      </w:pPr>
      <w:r>
        <w:t>Y</w:t>
      </w:r>
      <w:r w:rsidR="00321BCF">
        <w:t xml:space="preserve">êu cầu </w:t>
      </w:r>
      <w:r>
        <w:t>cao về frame rate của</w:t>
      </w:r>
      <w:r w:rsidR="00321BCF">
        <w:t xml:space="preserve"> HMD</w:t>
      </w:r>
      <w:r>
        <w:t xml:space="preserve"> (Head-Mounted Display – thiết bị đeo trên đầu (VR))</w:t>
      </w:r>
      <w:r w:rsidR="00321BCF">
        <w:t xml:space="preserve"> là điều cần thiết </w:t>
      </w:r>
      <w:r>
        <w:t>để người dùng có</w:t>
      </w:r>
      <w:r w:rsidR="00321BCF">
        <w:t xml:space="preserve"> một trải nghiệm VR </w:t>
      </w:r>
      <w:r>
        <w:t>thoải mái</w:t>
      </w:r>
      <w:r w:rsidR="00321BCF">
        <w:t xml:space="preserve">, và </w:t>
      </w:r>
      <w:r>
        <w:t>frame rate</w:t>
      </w:r>
      <w:r w:rsidR="00FA5B85">
        <w:t xml:space="preserve"> (tần suất khung nhìn)</w:t>
      </w:r>
      <w:r w:rsidR="00321BCF">
        <w:t xml:space="preserve"> </w:t>
      </w:r>
      <w:r>
        <w:t xml:space="preserve">của HMD </w:t>
      </w:r>
      <w:r w:rsidR="00321BCF">
        <w:t xml:space="preserve">phải </w:t>
      </w:r>
      <w:r>
        <w:t xml:space="preserve">làm sao cho thật </w:t>
      </w:r>
      <w:r w:rsidR="00321BCF">
        <w:t xml:space="preserve">phù hợp với </w:t>
      </w:r>
      <w:r>
        <w:t>refresh rate</w:t>
      </w:r>
      <w:r w:rsidR="00321BCF">
        <w:t xml:space="preserve"> </w:t>
      </w:r>
      <w:r w:rsidR="00FA5B85">
        <w:t xml:space="preserve">(tần suất làm mới) </w:t>
      </w:r>
      <w:r w:rsidR="00321BCF">
        <w:t xml:space="preserve">của bảng điều khiển được sử dụng trong HMD. </w:t>
      </w:r>
      <w:r>
        <w:t>Trong</w:t>
      </w:r>
      <w:r w:rsidR="00321BCF">
        <w:t xml:space="preserve"> DK2, tốc độ </w:t>
      </w:r>
      <w:r>
        <w:t xml:space="preserve">frame rate </w:t>
      </w:r>
      <w:r w:rsidR="00321BCF">
        <w:t>này phải là 75 khung hình / giây và đối với Gear VR</w:t>
      </w:r>
      <w:r>
        <w:t xml:space="preserve"> thì</w:t>
      </w:r>
      <w:r w:rsidR="00321BCF">
        <w:t xml:space="preserve"> tốc độ này phải là 60 khung hình / giây. Nếu tỷ lệ khung hình giảm xuống dưới mức này, </w:t>
      </w:r>
      <w:r>
        <w:t>các hiệu ứng hình ảnh có thể sẽ khiến thị lực cũng như não bộ trở nên ảnh hưởng tới sức khỏe (đau đầu, buồn nôn,…)</w:t>
      </w:r>
      <w:r w:rsidR="00321BCF">
        <w:t>.</w:t>
      </w:r>
    </w:p>
    <w:p w14:paraId="0A04043A" w14:textId="4BD1C8A4" w:rsidR="00321BCF" w:rsidRDefault="00321BCF" w:rsidP="00321BCF">
      <w:pPr>
        <w:pStyle w:val="Nidungvnbn"/>
      </w:pPr>
      <w:r>
        <w:t xml:space="preserve">Trong khi </w:t>
      </w:r>
      <w:r w:rsidR="00FA5B85">
        <w:t xml:space="preserve">VR cố gắng </w:t>
      </w:r>
      <w:r>
        <w:t>đạt được</w:t>
      </w:r>
      <w:r w:rsidR="00FA5B85">
        <w:t xml:space="preserve"> các</w:t>
      </w:r>
      <w:r>
        <w:t xml:space="preserve"> tỷ lệ khung hình </w:t>
      </w:r>
      <w:r w:rsidR="00FA5B85">
        <w:t>yêu cầu</w:t>
      </w:r>
      <w:r>
        <w:t xml:space="preserve">, </w:t>
      </w:r>
      <w:r w:rsidR="00FA5B85">
        <w:t xml:space="preserve">thì các </w:t>
      </w:r>
      <w:r>
        <w:t xml:space="preserve">GPU trong </w:t>
      </w:r>
      <w:r w:rsidR="00FA5B85">
        <w:t xml:space="preserve">các </w:t>
      </w:r>
      <w:r>
        <w:t xml:space="preserve">máy tính cá nhân </w:t>
      </w:r>
      <w:r w:rsidR="00FA5B85">
        <w:t xml:space="preserve">mà VR đang chạy trên nó cũng </w:t>
      </w:r>
      <w:r>
        <w:t xml:space="preserve">phải có khả năng xuất ra độ phân giải yêu cầu </w:t>
      </w:r>
      <w:r w:rsidR="00FA5B85">
        <w:t>tương xứng với refresh rate</w:t>
      </w:r>
      <w:r>
        <w:t xml:space="preserve"> của HMD. Trong trường hợp của DK2, </w:t>
      </w:r>
      <w:r w:rsidR="00FA5B85">
        <w:t>thì refresh rate yêu cầu cho máy tính là 75 Hz</w:t>
      </w:r>
      <w:r>
        <w:t xml:space="preserve"> </w:t>
      </w:r>
      <w:r w:rsidR="00FA5B85">
        <w:t xml:space="preserve">với kích thước khung nhìn là </w:t>
      </w:r>
      <w:r>
        <w:t xml:space="preserve">1920 x 1080. Lưu ý rằng nếu </w:t>
      </w:r>
      <w:r w:rsidR="00FA5B85">
        <w:t>ta</w:t>
      </w:r>
      <w:r>
        <w:t xml:space="preserve"> định phát triển </w:t>
      </w:r>
      <w:r w:rsidR="00FA5B85">
        <w:t xml:space="preserve">trên các thiết bị </w:t>
      </w:r>
      <w:r>
        <w:t xml:space="preserve">Oculus Rift thương mại (CV1), độ phân giải này </w:t>
      </w:r>
      <w:r w:rsidR="00FA5B85">
        <w:t xml:space="preserve">phải </w:t>
      </w:r>
      <w:r>
        <w:t xml:space="preserve">có độ phân giải </w:t>
      </w:r>
      <w:r w:rsidR="00FA5B85">
        <w:t xml:space="preserve">là </w:t>
      </w:r>
      <w:r>
        <w:t>2160 x 1200 ở 90hz, điều này đòi hỏi nhiều hơn</w:t>
      </w:r>
      <w:r w:rsidR="00FA5B85">
        <w:t xml:space="preserve"> so với</w:t>
      </w:r>
      <w:r>
        <w:t xml:space="preserve"> DK2.</w:t>
      </w:r>
    </w:p>
    <w:p w14:paraId="75F69E16" w14:textId="3C2B93D8" w:rsidR="00321BCF" w:rsidRDefault="00321BCF" w:rsidP="00321BCF">
      <w:pPr>
        <w:pStyle w:val="Nidungvnbn"/>
      </w:pPr>
      <w:r>
        <w:lastRenderedPageBreak/>
        <w:t xml:space="preserve">Nếu </w:t>
      </w:r>
      <w:r w:rsidR="003A3D4E">
        <w:t>ta</w:t>
      </w:r>
      <w:r>
        <w:t xml:space="preserve"> đang sử dụng DK2, hãy đảm bảo rằng phần cứng của </w:t>
      </w:r>
      <w:r w:rsidR="003A3D4E">
        <w:t>ta</w:t>
      </w:r>
      <w:r>
        <w:t xml:space="preserve"> có khả năng xuất ra độ phân giải yêu cầu theo </w:t>
      </w:r>
      <w:r w:rsidR="003A3D4E">
        <w:t>refresh rate</w:t>
      </w:r>
      <w:r>
        <w:t xml:space="preserve"> cần thiết. Nhiều máy tính xách tay sử dụng chipset để chuyển đổi giữa các chipset rời và tích hợp, và các chipset này thường không thể xuất ra 1920 x 1080 ở 75hz, dẫn đến một trải nghiệm VR </w:t>
      </w:r>
      <w:r w:rsidR="003A3D4E">
        <w:t>tồi tệ cho người chơi</w:t>
      </w:r>
      <w:r>
        <w:t>.</w:t>
      </w:r>
    </w:p>
    <w:p w14:paraId="17843099" w14:textId="29F7C283" w:rsidR="00321BCF" w:rsidRDefault="00321BCF" w:rsidP="00321BCF">
      <w:pPr>
        <w:pStyle w:val="Tiumccp2"/>
      </w:pPr>
      <w:bookmarkStart w:id="152" w:name="_Toc507759806"/>
      <w:r>
        <w:t>4.1.2 Kiến nghị về phần mềm</w:t>
      </w:r>
      <w:bookmarkEnd w:id="152"/>
    </w:p>
    <w:p w14:paraId="507D249A" w14:textId="2A93A440" w:rsidR="00321BCF" w:rsidRDefault="00AB5D60" w:rsidP="00321BCF">
      <w:pPr>
        <w:pStyle w:val="Nidungvnbn"/>
      </w:pPr>
      <w:r>
        <w:t xml:space="preserve">Yêu cầu về </w:t>
      </w:r>
      <w:r w:rsidR="00321BCF">
        <w:t xml:space="preserve">OS X: Vào thời điểm này, có thể phát triển trên OSX 10.9+ với </w:t>
      </w:r>
      <w:r>
        <w:t xml:space="preserve">bộ </w:t>
      </w:r>
      <w:r w:rsidR="00321BCF">
        <w:t xml:space="preserve">chạy </w:t>
      </w:r>
      <w:r>
        <w:t xml:space="preserve">là </w:t>
      </w:r>
      <w:r w:rsidR="00321BCF">
        <w:t xml:space="preserve">Oculus 0.0.5 nhưng khi Oculus tạm dừng phát triển cho OS X, </w:t>
      </w:r>
      <w:r>
        <w:t>nhà phát triển trò chơi</w:t>
      </w:r>
      <w:r w:rsidR="00321BCF">
        <w:t xml:space="preserve"> nên sử dụng Windows cho </w:t>
      </w:r>
      <w:r>
        <w:t xml:space="preserve">các </w:t>
      </w:r>
      <w:r w:rsidR="00321BCF">
        <w:t>chức năng VR gốc trong Unity.</w:t>
      </w:r>
    </w:p>
    <w:p w14:paraId="3D8355F8" w14:textId="5A22A0C0" w:rsidR="00321BCF" w:rsidRDefault="00AB5D60" w:rsidP="00321BCF">
      <w:pPr>
        <w:pStyle w:val="Nidungvnbn"/>
      </w:pPr>
      <w:r>
        <w:t xml:space="preserve">Yêu cầu về </w:t>
      </w:r>
      <w:r w:rsidR="00321BCF">
        <w:t>Windows: Windows 7, 8, 8.1 và Windows 10 đều tương thích.</w:t>
      </w:r>
    </w:p>
    <w:p w14:paraId="14E8FF4B" w14:textId="0B4129AE" w:rsidR="00321BCF" w:rsidRDefault="00AB5D60" w:rsidP="00321BCF">
      <w:pPr>
        <w:pStyle w:val="Nidungvnbn"/>
      </w:pPr>
      <w:r>
        <w:t xml:space="preserve">Yêu cầu về </w:t>
      </w:r>
      <w:r w:rsidR="00321BCF">
        <w:t xml:space="preserve">Android: </w:t>
      </w:r>
      <w:r w:rsidR="000F3CBF">
        <w:t>Nhà phát triển nên sản xuất các trò chơi chạy trên nền tảng từ</w:t>
      </w:r>
      <w:r w:rsidR="00321BCF">
        <w:t xml:space="preserve"> Android OS Lollipop 5.1 trở lên.</w:t>
      </w:r>
    </w:p>
    <w:p w14:paraId="3262DE39" w14:textId="390C3DC9" w:rsidR="00321BCF" w:rsidRDefault="00321BCF" w:rsidP="00321BCF">
      <w:pPr>
        <w:pStyle w:val="Nidungvnbn"/>
      </w:pPr>
      <w:r>
        <w:t>Trình điều khiển thẻ đồ họa</w:t>
      </w:r>
      <w:r w:rsidR="00B852C9">
        <w:t xml:space="preserve"> (Graphic Card Driver)</w:t>
      </w:r>
      <w:r>
        <w:t xml:space="preserve">: </w:t>
      </w:r>
      <w:r w:rsidR="00B852C9">
        <w:t>C</w:t>
      </w:r>
      <w:r>
        <w:t xml:space="preserve">ác trình điều khiển </w:t>
      </w:r>
      <w:r w:rsidR="00B852C9">
        <w:t>này ta nên cần phải thường xuyên</w:t>
      </w:r>
      <w:r>
        <w:t xml:space="preserve"> cập nhật. Các trình điều khiển cũ có thể không được hỗ trợ</w:t>
      </w:r>
      <w:r w:rsidR="00B852C9">
        <w:t>.</w:t>
      </w:r>
    </w:p>
    <w:p w14:paraId="20EDDDD4" w14:textId="05870D90" w:rsidR="00321BCF" w:rsidRDefault="00321BCF" w:rsidP="00321BCF">
      <w:pPr>
        <w:pStyle w:val="Nidungvnbn"/>
      </w:pPr>
      <w:r>
        <w:t xml:space="preserve">Oculus Runtime: Để sử dụng </w:t>
      </w:r>
      <w:r w:rsidR="00E53C8D">
        <w:t>bộ hỗ trợ VR trong Unity</w:t>
      </w:r>
      <w:r>
        <w:t xml:space="preserve">, </w:t>
      </w:r>
      <w:r w:rsidR="00E53C8D">
        <w:t>ta nên</w:t>
      </w:r>
      <w:r>
        <w:t xml:space="preserve"> sử dụng Oculus Runtime 0.8 hoặc cao hơn.</w:t>
      </w:r>
    </w:p>
    <w:p w14:paraId="0442CBFD" w14:textId="57E5B894" w:rsidR="000D1999" w:rsidRDefault="00321BCF" w:rsidP="00F35C9F">
      <w:pPr>
        <w:pStyle w:val="Tiumccp1"/>
      </w:pPr>
      <w:bookmarkStart w:id="153" w:name="_Toc507759807"/>
      <w:r>
        <w:t>4.2</w:t>
      </w:r>
      <w:r w:rsidR="00F35C9F">
        <w:t xml:space="preserve"> Thiết lập VR cho </w:t>
      </w:r>
      <w:r w:rsidR="004B2038">
        <w:t>trò chơi</w:t>
      </w:r>
      <w:bookmarkEnd w:id="153"/>
    </w:p>
    <w:p w14:paraId="3AC786EF" w14:textId="215D1B02" w:rsidR="0061508C" w:rsidRDefault="00425BA6" w:rsidP="0061508C">
      <w:pPr>
        <w:pStyle w:val="Nidungvnbn"/>
      </w:pPr>
      <w:r>
        <w:t xml:space="preserve">Để cho trò chơi </w:t>
      </w:r>
      <w:r w:rsidR="00F74E99">
        <w:t>ta sẽ thiết lập cho nhân vật của trò chơi được phép có sự hỗ trợ từ VR bằng cách, ta vào Edit chọn Project Settings chọn Player.</w:t>
      </w:r>
    </w:p>
    <w:p w14:paraId="0BE1EF20" w14:textId="078FA767" w:rsidR="00F74E99" w:rsidRDefault="00F74E99" w:rsidP="00F74E99">
      <w:pPr>
        <w:pStyle w:val="Nidungvnbn"/>
        <w:jc w:val="center"/>
      </w:pPr>
      <w:r>
        <w:rPr>
          <w:noProof/>
        </w:rPr>
        <w:lastRenderedPageBreak/>
        <w:drawing>
          <wp:inline distT="0" distB="0" distL="0" distR="0" wp14:anchorId="1638633A" wp14:editId="0C4364EA">
            <wp:extent cx="3733800" cy="50006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733800" cy="5000625"/>
                    </a:xfrm>
                    <a:prstGeom prst="rect">
                      <a:avLst/>
                    </a:prstGeom>
                  </pic:spPr>
                </pic:pic>
              </a:graphicData>
            </a:graphic>
          </wp:inline>
        </w:drawing>
      </w:r>
    </w:p>
    <w:p w14:paraId="2D15D9CF" w14:textId="44B7969A" w:rsidR="00F74E99" w:rsidRDefault="00F74E99" w:rsidP="00F74E99">
      <w:pPr>
        <w:pStyle w:val="Caption"/>
      </w:pPr>
      <w:bookmarkStart w:id="154" w:name="_Toc507759895"/>
      <w:r>
        <w:t>Hình 4.1 Thiết lập cho nhân vật hỗ trợ VR</w:t>
      </w:r>
      <w:bookmarkEnd w:id="154"/>
    </w:p>
    <w:p w14:paraId="52197872" w14:textId="537D5B45" w:rsidR="00F74E99" w:rsidRDefault="00F74E99" w:rsidP="00F74E99">
      <w:pPr>
        <w:pStyle w:val="Nidungvnbn"/>
      </w:pPr>
      <w:r>
        <w:t>Ở mục XR Settings, ta bấm chọn Virtual Reality Supported</w:t>
      </w:r>
    </w:p>
    <w:p w14:paraId="0B234DB2" w14:textId="7F0BA274" w:rsidR="00F74E99" w:rsidRDefault="00F74E99" w:rsidP="00F74E99">
      <w:pPr>
        <w:pStyle w:val="Nidungvnbn"/>
        <w:jc w:val="center"/>
      </w:pPr>
      <w:r>
        <w:rPr>
          <w:noProof/>
        </w:rPr>
        <w:drawing>
          <wp:inline distT="0" distB="0" distL="0" distR="0" wp14:anchorId="10779222" wp14:editId="562DCBF0">
            <wp:extent cx="4000500" cy="15430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000500" cy="1543050"/>
                    </a:xfrm>
                    <a:prstGeom prst="rect">
                      <a:avLst/>
                    </a:prstGeom>
                  </pic:spPr>
                </pic:pic>
              </a:graphicData>
            </a:graphic>
          </wp:inline>
        </w:drawing>
      </w:r>
    </w:p>
    <w:p w14:paraId="7C64287C" w14:textId="1480019E" w:rsidR="00F74E99" w:rsidRDefault="00F74E99" w:rsidP="00F74E99">
      <w:pPr>
        <w:pStyle w:val="Caption"/>
      </w:pPr>
      <w:bookmarkStart w:id="155" w:name="_Toc507759896"/>
      <w:r>
        <w:t>Hình 4.2 Bấm chọn chế độ hỗ trợ VR cho nhân vật</w:t>
      </w:r>
      <w:bookmarkEnd w:id="155"/>
    </w:p>
    <w:p w14:paraId="0DCAB855" w14:textId="421D9EAD" w:rsidR="00F74E99" w:rsidRPr="00F74E99" w:rsidRDefault="00F74E99" w:rsidP="00F74E99">
      <w:pPr>
        <w:pStyle w:val="Nidungvnbn"/>
      </w:pPr>
      <w:r>
        <w:lastRenderedPageBreak/>
        <w:t>Như vậy là ta đã thiết lập xong cho trò chơi.</w:t>
      </w:r>
    </w:p>
    <w:p w14:paraId="2746B562" w14:textId="2D4905A0" w:rsidR="00F35C9F" w:rsidRDefault="00321BCF" w:rsidP="00F35C9F">
      <w:pPr>
        <w:pStyle w:val="Tiumccp1"/>
      </w:pPr>
      <w:bookmarkStart w:id="156" w:name="_Toc507759808"/>
      <w:r>
        <w:t>4.3</w:t>
      </w:r>
      <w:r w:rsidR="00F35C9F">
        <w:t xml:space="preserve"> </w:t>
      </w:r>
      <w:r w:rsidR="004B2038">
        <w:t>Thiết lập VR cho nhân vật</w:t>
      </w:r>
      <w:bookmarkEnd w:id="156"/>
    </w:p>
    <w:p w14:paraId="65698F02" w14:textId="6B847981" w:rsidR="00F74E99" w:rsidRDefault="002F6AB9" w:rsidP="00F74E99">
      <w:pPr>
        <w:pStyle w:val="Nidungvnbn"/>
      </w:pPr>
      <w:r>
        <w:t>Để sử dụng VR cho nhân vật ta sẽ phải tải bản SDK của hãng hỗ trợ driver cho các nhà sản xuất thiết bị VR. Ta sẽ tải bản SDK của GoogleVR.</w:t>
      </w:r>
    </w:p>
    <w:p w14:paraId="54362D84" w14:textId="0A4455BF" w:rsidR="008165EB" w:rsidRDefault="008165EB" w:rsidP="008165EB">
      <w:pPr>
        <w:pStyle w:val="Tiumccp2"/>
      </w:pPr>
      <w:bookmarkStart w:id="157" w:name="_Toc507759809"/>
      <w:r>
        <w:t>4.3.1 Thêm các đoạn script VR cơ bản</w:t>
      </w:r>
      <w:bookmarkEnd w:id="157"/>
    </w:p>
    <w:p w14:paraId="2451E841" w14:textId="6A420E18" w:rsidR="002F6AB9" w:rsidRDefault="002F6AB9" w:rsidP="00F74E99">
      <w:pPr>
        <w:pStyle w:val="Nidungvnbn"/>
      </w:pPr>
      <w:r>
        <w:t>Sau khi tải bản SDK VR về xong ta sẽ tạo một game object rỗng</w:t>
      </w:r>
      <w:r w:rsidR="00DB2FBC">
        <w:t xml:space="preserve"> có tên là GvrMain</w:t>
      </w:r>
      <w:r>
        <w:t>.</w:t>
      </w:r>
    </w:p>
    <w:p w14:paraId="23E5D531" w14:textId="6B4FFAA4" w:rsidR="002F6AB9" w:rsidRDefault="002F6AB9" w:rsidP="002F6AB9">
      <w:pPr>
        <w:pStyle w:val="Nidungvnbn"/>
        <w:jc w:val="center"/>
      </w:pPr>
      <w:r>
        <w:rPr>
          <w:noProof/>
        </w:rPr>
        <w:drawing>
          <wp:inline distT="0" distB="0" distL="0" distR="0" wp14:anchorId="0E28EB67" wp14:editId="52DB9693">
            <wp:extent cx="1524000" cy="17145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1524000" cy="1714500"/>
                    </a:xfrm>
                    <a:prstGeom prst="rect">
                      <a:avLst/>
                    </a:prstGeom>
                  </pic:spPr>
                </pic:pic>
              </a:graphicData>
            </a:graphic>
          </wp:inline>
        </w:drawing>
      </w:r>
    </w:p>
    <w:p w14:paraId="764F6780" w14:textId="56A2F0D8" w:rsidR="002F6AB9" w:rsidRDefault="002F6AB9" w:rsidP="002F6AB9">
      <w:pPr>
        <w:pStyle w:val="Caption"/>
      </w:pPr>
      <w:bookmarkStart w:id="158" w:name="_Toc507759897"/>
      <w:r>
        <w:t>Hình 4.3 Tạo một game object rỗng</w:t>
      </w:r>
      <w:bookmarkEnd w:id="158"/>
    </w:p>
    <w:p w14:paraId="43FE8049" w14:textId="537B95AC" w:rsidR="002F6AB9" w:rsidRDefault="002F6AB9" w:rsidP="00F74E99">
      <w:pPr>
        <w:pStyle w:val="Nidungvnbn"/>
      </w:pPr>
      <w:r>
        <w:t>Sau đó trên game object này ta sẽ thêm SDK vừa mới tải về vô.</w:t>
      </w:r>
    </w:p>
    <w:p w14:paraId="4729D4A8" w14:textId="2F1533E0" w:rsidR="002F6AB9" w:rsidRDefault="002F6AB9" w:rsidP="00DB2FBC">
      <w:pPr>
        <w:pStyle w:val="Nidungvnbn"/>
        <w:jc w:val="center"/>
      </w:pPr>
      <w:r>
        <w:rPr>
          <w:noProof/>
        </w:rPr>
        <w:lastRenderedPageBreak/>
        <w:drawing>
          <wp:inline distT="0" distB="0" distL="0" distR="0" wp14:anchorId="2BBC7B0C" wp14:editId="78C946CF">
            <wp:extent cx="4286250" cy="33718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286250" cy="3371850"/>
                    </a:xfrm>
                    <a:prstGeom prst="rect">
                      <a:avLst/>
                    </a:prstGeom>
                  </pic:spPr>
                </pic:pic>
              </a:graphicData>
            </a:graphic>
          </wp:inline>
        </w:drawing>
      </w:r>
    </w:p>
    <w:p w14:paraId="5B73E852" w14:textId="3868685C" w:rsidR="002F6AB9" w:rsidRDefault="002F6AB9" w:rsidP="00DB2FBC">
      <w:pPr>
        <w:pStyle w:val="Caption"/>
      </w:pPr>
      <w:bookmarkStart w:id="159" w:name="_Toc507759898"/>
      <w:r>
        <w:t xml:space="preserve">Hình </w:t>
      </w:r>
      <w:r w:rsidR="00DB2FBC">
        <w:t>4.4 Thêm VR vừa tải vô game object của player</w:t>
      </w:r>
      <w:bookmarkEnd w:id="159"/>
    </w:p>
    <w:p w14:paraId="03C13BA1" w14:textId="5F67A718" w:rsidR="00DB2FBC" w:rsidRDefault="00DB2FBC" w:rsidP="00F74E99">
      <w:pPr>
        <w:pStyle w:val="Nidungvnbn"/>
      </w:pPr>
      <w:r>
        <w:t>Đoạn script ta vừa mới thêm ở trên có chức năng:</w:t>
      </w:r>
    </w:p>
    <w:p w14:paraId="126E54DD" w14:textId="278EA01D" w:rsidR="00DB2FBC" w:rsidRDefault="00DB2FBC" w:rsidP="00DB2FBC">
      <w:pPr>
        <w:pStyle w:val="Nidungvnbn"/>
        <w:numPr>
          <w:ilvl w:val="0"/>
          <w:numId w:val="37"/>
        </w:numPr>
      </w:pPr>
      <w:r>
        <w:t>Truy vấn thiết bị để xem thông số</w:t>
      </w:r>
    </w:p>
    <w:p w14:paraId="2DBA4F78" w14:textId="715A1C0C" w:rsidR="00DB2FBC" w:rsidRDefault="00DB2FBC" w:rsidP="00DB2FBC">
      <w:pPr>
        <w:pStyle w:val="Nidungvnbn"/>
        <w:numPr>
          <w:ilvl w:val="0"/>
          <w:numId w:val="37"/>
        </w:numPr>
      </w:pPr>
      <w:r>
        <w:t>Truy xuất dữ liệu lưu lại được ở thời điểm gần nhất của người chơi</w:t>
      </w:r>
    </w:p>
    <w:p w14:paraId="26822DBF" w14:textId="56360BE7" w:rsidR="00DB2FBC" w:rsidRDefault="00DB2FBC" w:rsidP="00DB2FBC">
      <w:pPr>
        <w:pStyle w:val="Nidungvnbn"/>
        <w:numPr>
          <w:ilvl w:val="0"/>
          <w:numId w:val="37"/>
        </w:numPr>
      </w:pPr>
      <w:r>
        <w:t>Cung cấp cảnh hiển thị cho thiết bị để chỉnh sửa nếu hình ảnh bị méo (tùy chọn - optional)</w:t>
      </w:r>
    </w:p>
    <w:p w14:paraId="18786CFD" w14:textId="19CD6DA5" w:rsidR="00DB2FBC" w:rsidRDefault="00DB2FBC" w:rsidP="00F74E99">
      <w:pPr>
        <w:pStyle w:val="Nidungvnbn"/>
      </w:pPr>
      <w:r>
        <w:t xml:space="preserve">Tiếp tục ta sẽ tạo game object rỗng </w:t>
      </w:r>
      <w:r w:rsidR="00F541F6">
        <w:t>có tên là Head</w:t>
      </w:r>
      <w:r w:rsidR="00397C40">
        <w:t>. Và thêm vào đoạn script sau:</w:t>
      </w:r>
    </w:p>
    <w:p w14:paraId="29D3C6D4" w14:textId="2FA61F0A" w:rsidR="00397C40" w:rsidRDefault="00397C40" w:rsidP="006A351B">
      <w:pPr>
        <w:pStyle w:val="Nidungvnbn"/>
        <w:jc w:val="center"/>
      </w:pPr>
      <w:r>
        <w:rPr>
          <w:noProof/>
        </w:rPr>
        <w:lastRenderedPageBreak/>
        <w:drawing>
          <wp:inline distT="0" distB="0" distL="0" distR="0" wp14:anchorId="42EF5F8A" wp14:editId="7430F910">
            <wp:extent cx="4238625" cy="240030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238625" cy="2400300"/>
                    </a:xfrm>
                    <a:prstGeom prst="rect">
                      <a:avLst/>
                    </a:prstGeom>
                  </pic:spPr>
                </pic:pic>
              </a:graphicData>
            </a:graphic>
          </wp:inline>
        </w:drawing>
      </w:r>
    </w:p>
    <w:p w14:paraId="13017F1B" w14:textId="1AE1EEA2" w:rsidR="00397C40" w:rsidRDefault="00397C40" w:rsidP="006A351B">
      <w:pPr>
        <w:pStyle w:val="Caption"/>
      </w:pPr>
      <w:bookmarkStart w:id="160" w:name="_Toc507759899"/>
      <w:r>
        <w:t xml:space="preserve">Hình 4.5 </w:t>
      </w:r>
      <w:r w:rsidR="006A351B">
        <w:t>Thêm script GvrHead vào Head</w:t>
      </w:r>
      <w:bookmarkEnd w:id="160"/>
    </w:p>
    <w:p w14:paraId="33180F8D" w14:textId="3F70361A" w:rsidR="006A351B" w:rsidRDefault="006A351B" w:rsidP="006A351B">
      <w:pPr>
        <w:pStyle w:val="Nidungvnbn"/>
      </w:pPr>
      <w:r>
        <w:t xml:space="preserve">GvrHead có chức năng: Tập lệnh này cung cấp hỗ trợ theo dõi đầu cho máy ảnh. Đính kèm tập lệnh này với bất kỳ đối tượng trò chơi nào phù hợp với chuyển động đầu của </w:t>
      </w:r>
      <w:r w:rsidR="00850E08">
        <w:t xml:space="preserve">nhân vật </w:t>
      </w:r>
      <w:r>
        <w:t xml:space="preserve">người </w:t>
      </w:r>
      <w:r w:rsidR="00850E08">
        <w:t>chơi</w:t>
      </w:r>
      <w:r>
        <w:t>. Theo mặc định, nó liên tục cập nhật biến đổi cục bộ sang GvrViewer.HeadView. Một đối tượng đích có thể được chỉ định để cung cấp một khung tham chiếu thay thế cho chuyển động.</w:t>
      </w:r>
    </w:p>
    <w:p w14:paraId="77CBCBBF" w14:textId="4B00455D" w:rsidR="006A351B" w:rsidRDefault="006A351B" w:rsidP="006A351B">
      <w:pPr>
        <w:pStyle w:val="Nidungvnbn"/>
      </w:pPr>
      <w:r>
        <w:t xml:space="preserve">Trong một số trường hợp, </w:t>
      </w:r>
      <w:r w:rsidR="00850E08">
        <w:t>ta cần VR cho</w:t>
      </w:r>
      <w:r>
        <w:t xml:space="preserve"> hai trường hợp của GvrHead, đề cập đến hai mục tiêu khác nhau (một trong số đó có thể là </w:t>
      </w:r>
      <w:r w:rsidR="00850E08">
        <w:t>camera</w:t>
      </w:r>
      <w:r>
        <w:t xml:space="preserve">. Sử dụng </w:t>
      </w:r>
      <w:r w:rsidR="00850E08">
        <w:t xml:space="preserve">thuộc tính </w:t>
      </w:r>
      <w:r>
        <w:t>#trackRotation và #trackPosition trong trường hợp này.</w:t>
      </w:r>
    </w:p>
    <w:p w14:paraId="6471E423" w14:textId="7E9782E0" w:rsidR="00850E08" w:rsidRDefault="008165EB" w:rsidP="008165EB">
      <w:pPr>
        <w:pStyle w:val="Tiumccp2"/>
      </w:pPr>
      <w:bookmarkStart w:id="161" w:name="_Toc507759810"/>
      <w:r>
        <w:t>4.3.2 Tạo camera VR cho người chơi</w:t>
      </w:r>
      <w:bookmarkEnd w:id="161"/>
    </w:p>
    <w:p w14:paraId="1584BB05" w14:textId="528CE5CA" w:rsidR="008165EB" w:rsidRDefault="00F541F6" w:rsidP="008165EB">
      <w:pPr>
        <w:pStyle w:val="Nidungvnbn"/>
      </w:pPr>
      <w:r>
        <w:t>Trên đầu của người chơi ta sẽ tạo và gắn 1 game object rỗng. Đổi tên game object thành Main Camera.</w:t>
      </w:r>
    </w:p>
    <w:p w14:paraId="02584C08" w14:textId="04A514E4" w:rsidR="00F541F6" w:rsidRDefault="00F541F6" w:rsidP="008165EB">
      <w:pPr>
        <w:pStyle w:val="Nidungvnbn"/>
      </w:pPr>
      <w:r>
        <w:t>Tr</w:t>
      </w:r>
      <w:r w:rsidR="002E7578">
        <w:t>ong Main Camera ta sẽ tạo thêm 4</w:t>
      </w:r>
      <w:r>
        <w:t xml:space="preserve"> game object có tên lần lượt là: Main Camera Left (mắt trái của VR), Main Camera Right (mắt ph</w:t>
      </w:r>
      <w:r w:rsidR="002E7578">
        <w:t>ải của VR),</w:t>
      </w:r>
      <w:r>
        <w:t xml:space="preserve"> GvrReticalPointer (tâm nhìn của VR)</w:t>
      </w:r>
      <w:r w:rsidR="002E7578">
        <w:t xml:space="preserve"> và pointerswalid (quản lý con trỏ trên màn VR của người chơi)</w:t>
      </w:r>
      <w:r>
        <w:t>.</w:t>
      </w:r>
    </w:p>
    <w:p w14:paraId="18AEB621" w14:textId="1F81ACDF" w:rsidR="00F541F6" w:rsidRDefault="003743D4" w:rsidP="008165EB">
      <w:pPr>
        <w:pStyle w:val="Nidungvnbn"/>
      </w:pPr>
      <w:r>
        <w:t>Trong Main Camera ta sẽ thêm thành phần Camera</w:t>
      </w:r>
    </w:p>
    <w:p w14:paraId="4CD1B71C" w14:textId="4AB244AC" w:rsidR="003743D4" w:rsidRDefault="003743D4" w:rsidP="003743D4">
      <w:pPr>
        <w:pStyle w:val="Nidungvnbn"/>
        <w:jc w:val="center"/>
      </w:pPr>
      <w:r>
        <w:rPr>
          <w:noProof/>
        </w:rPr>
        <w:lastRenderedPageBreak/>
        <w:drawing>
          <wp:inline distT="0" distB="0" distL="0" distR="0" wp14:anchorId="63580E94" wp14:editId="44343B47">
            <wp:extent cx="4105275" cy="362902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105275" cy="3629025"/>
                    </a:xfrm>
                    <a:prstGeom prst="rect">
                      <a:avLst/>
                    </a:prstGeom>
                  </pic:spPr>
                </pic:pic>
              </a:graphicData>
            </a:graphic>
          </wp:inline>
        </w:drawing>
      </w:r>
    </w:p>
    <w:p w14:paraId="34014D5B" w14:textId="60035CC9" w:rsidR="003743D4" w:rsidRDefault="003743D4" w:rsidP="003743D4">
      <w:pPr>
        <w:pStyle w:val="Caption"/>
      </w:pPr>
      <w:bookmarkStart w:id="162" w:name="_Toc507759900"/>
      <w:r>
        <w:t>Hình 4.6 Thêm thành phần Camera cho Main Camera</w:t>
      </w:r>
      <w:bookmarkEnd w:id="162"/>
    </w:p>
    <w:p w14:paraId="7C0B67B4" w14:textId="0D8DD101" w:rsidR="003743D4" w:rsidRDefault="003743D4" w:rsidP="008165EB">
      <w:pPr>
        <w:pStyle w:val="Nidungvnbn"/>
      </w:pPr>
      <w:r>
        <w:t>Đối với Main Camera Left và Main Camera Right ta lần lượt thêm vào 2 object 2 đoạn script tương ứng sau:</w:t>
      </w:r>
    </w:p>
    <w:p w14:paraId="1497C618" w14:textId="48281519" w:rsidR="003743D4" w:rsidRDefault="003743D4" w:rsidP="003743D4">
      <w:pPr>
        <w:pStyle w:val="Nidungvnbn"/>
        <w:jc w:val="center"/>
      </w:pPr>
      <w:r>
        <w:rPr>
          <w:noProof/>
        </w:rPr>
        <w:drawing>
          <wp:inline distT="0" distB="0" distL="0" distR="0" wp14:anchorId="1FB2FA61" wp14:editId="303C0F17">
            <wp:extent cx="4143375" cy="72390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143375" cy="723900"/>
                    </a:xfrm>
                    <a:prstGeom prst="rect">
                      <a:avLst/>
                    </a:prstGeom>
                  </pic:spPr>
                </pic:pic>
              </a:graphicData>
            </a:graphic>
          </wp:inline>
        </w:drawing>
      </w:r>
    </w:p>
    <w:p w14:paraId="44BE4C22" w14:textId="1D1660A2" w:rsidR="003743D4" w:rsidRDefault="003743D4" w:rsidP="003743D4">
      <w:pPr>
        <w:pStyle w:val="Caption"/>
      </w:pPr>
      <w:bookmarkStart w:id="163" w:name="_Toc507759901"/>
      <w:r>
        <w:t>Hình 4.7 Thêm Gvr Eye cho Main Camera Left</w:t>
      </w:r>
      <w:bookmarkEnd w:id="163"/>
    </w:p>
    <w:p w14:paraId="7E85DBAC" w14:textId="3C5BFB00" w:rsidR="003743D4" w:rsidRDefault="003743D4" w:rsidP="003743D4">
      <w:pPr>
        <w:pStyle w:val="Nidungvnbn"/>
        <w:jc w:val="center"/>
      </w:pPr>
      <w:r>
        <w:rPr>
          <w:noProof/>
        </w:rPr>
        <w:drawing>
          <wp:inline distT="0" distB="0" distL="0" distR="0" wp14:anchorId="50C8C841" wp14:editId="41B752A2">
            <wp:extent cx="4181475" cy="72390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181475" cy="723900"/>
                    </a:xfrm>
                    <a:prstGeom prst="rect">
                      <a:avLst/>
                    </a:prstGeom>
                  </pic:spPr>
                </pic:pic>
              </a:graphicData>
            </a:graphic>
          </wp:inline>
        </w:drawing>
      </w:r>
    </w:p>
    <w:p w14:paraId="2FB900E6" w14:textId="13A8108F" w:rsidR="003743D4" w:rsidRDefault="003743D4" w:rsidP="003743D4">
      <w:pPr>
        <w:pStyle w:val="Caption"/>
      </w:pPr>
      <w:bookmarkStart w:id="164" w:name="_Toc507759902"/>
      <w:r>
        <w:t>Hình 4.8 Thêm Gvr Eye cho Main Camera Right</w:t>
      </w:r>
      <w:bookmarkEnd w:id="164"/>
    </w:p>
    <w:p w14:paraId="3190031C" w14:textId="12969653" w:rsidR="003743D4" w:rsidRDefault="003743D4" w:rsidP="008165EB">
      <w:pPr>
        <w:pStyle w:val="Nidungvnbn"/>
      </w:pPr>
      <w:r>
        <w:t>Cuối cùng là ta thêm vào Script tâm nhìn cho VR:</w:t>
      </w:r>
    </w:p>
    <w:p w14:paraId="3611AFF1" w14:textId="58A564CF" w:rsidR="003743D4" w:rsidRDefault="009A11B0" w:rsidP="009A11B0">
      <w:pPr>
        <w:pStyle w:val="Nidungvnbn"/>
        <w:jc w:val="center"/>
      </w:pPr>
      <w:r>
        <w:rPr>
          <w:noProof/>
        </w:rPr>
        <w:lastRenderedPageBreak/>
        <w:drawing>
          <wp:inline distT="0" distB="0" distL="0" distR="0" wp14:anchorId="5DB9B015" wp14:editId="37A50C9E">
            <wp:extent cx="4267200" cy="7239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267200" cy="723900"/>
                    </a:xfrm>
                    <a:prstGeom prst="rect">
                      <a:avLst/>
                    </a:prstGeom>
                  </pic:spPr>
                </pic:pic>
              </a:graphicData>
            </a:graphic>
          </wp:inline>
        </w:drawing>
      </w:r>
    </w:p>
    <w:p w14:paraId="5C1942D9" w14:textId="3AC08FCA" w:rsidR="009A11B0" w:rsidRDefault="009A11B0" w:rsidP="009A11B0">
      <w:pPr>
        <w:pStyle w:val="Caption"/>
      </w:pPr>
      <w:bookmarkStart w:id="165" w:name="_Toc507759903"/>
      <w:r>
        <w:t>Hình 4.9 Thêm Gvr Reticle Pointer cho GvrReticalPointer</w:t>
      </w:r>
      <w:bookmarkEnd w:id="165"/>
    </w:p>
    <w:p w14:paraId="08591D2A" w14:textId="313A539F" w:rsidR="009A11B0" w:rsidRDefault="009A11B0" w:rsidP="009A11B0">
      <w:pPr>
        <w:pStyle w:val="Nidungvnbn"/>
      </w:pPr>
      <w:r>
        <w:t>Gvr Reticle Pointer có chức năng đó là mỗi khi người chơi nhìn chằm vào một vật gì nó sẽ vẽ ra một hình tròn để người chơi sau đó có thể chú ý hơn vào nó (nó sẽ gọi hàm Render để render hình ảnh rõ nét hơn để người chơi có thể nhìn rõ hơn).</w:t>
      </w:r>
    </w:p>
    <w:p w14:paraId="25A6BDF9" w14:textId="78C43969" w:rsidR="009A11B0" w:rsidRDefault="00A10ED4" w:rsidP="009A11B0">
      <w:pPr>
        <w:pStyle w:val="Nidungvnbn"/>
      </w:pPr>
      <w:r>
        <w:t>Để xử lý con trỏ trên màn hình VR của người chơi ta thêm 2 script sau:</w:t>
      </w:r>
    </w:p>
    <w:p w14:paraId="1ADB704D" w14:textId="12E87C12" w:rsidR="00A10ED4" w:rsidRDefault="00A10ED4" w:rsidP="00A10ED4">
      <w:pPr>
        <w:pStyle w:val="Nidungvnbn"/>
        <w:jc w:val="center"/>
      </w:pPr>
      <w:r>
        <w:rPr>
          <w:noProof/>
        </w:rPr>
        <w:drawing>
          <wp:inline distT="0" distB="0" distL="0" distR="0" wp14:anchorId="55590951" wp14:editId="53C73933">
            <wp:extent cx="4162425" cy="125730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162425" cy="1257300"/>
                    </a:xfrm>
                    <a:prstGeom prst="rect">
                      <a:avLst/>
                    </a:prstGeom>
                  </pic:spPr>
                </pic:pic>
              </a:graphicData>
            </a:graphic>
          </wp:inline>
        </w:drawing>
      </w:r>
    </w:p>
    <w:p w14:paraId="7BEC75AF" w14:textId="6F7C2243" w:rsidR="00A10ED4" w:rsidRDefault="00A10ED4" w:rsidP="00A10ED4">
      <w:pPr>
        <w:pStyle w:val="Caption"/>
      </w:pPr>
      <w:bookmarkStart w:id="166" w:name="_Toc507759904"/>
      <w:r>
        <w:t>Hình 4.10 Thêm Gvr Pointer Manager và Gvr Pointer Input Module vào pointerwalid.</w:t>
      </w:r>
      <w:bookmarkEnd w:id="166"/>
    </w:p>
    <w:p w14:paraId="726955C1" w14:textId="5C6677AA" w:rsidR="008165EB" w:rsidRDefault="008165EB" w:rsidP="008165EB">
      <w:pPr>
        <w:pStyle w:val="Tiumccp2"/>
      </w:pPr>
      <w:bookmarkStart w:id="167" w:name="_Toc507759811"/>
      <w:r>
        <w:t>4.3.3 Tạo độ dãn hình ảnh khi sử dụng VR</w:t>
      </w:r>
      <w:bookmarkEnd w:id="167"/>
    </w:p>
    <w:p w14:paraId="134EF518" w14:textId="2EF9C2DD" w:rsidR="00316214" w:rsidRDefault="00316214" w:rsidP="00316214">
      <w:pPr>
        <w:pStyle w:val="Nidungvnbn"/>
      </w:pPr>
      <w:r>
        <w:t>Muốn cho hình ảnh đẹp hơn ta dùng kỹ thuật render ảnh cho VR. Bằng cách thêm 2 Script: GvrPreRendering và GvrPostRendering.</w:t>
      </w:r>
    </w:p>
    <w:p w14:paraId="3EB554D4" w14:textId="556B4725" w:rsidR="00316214" w:rsidRDefault="00316214" w:rsidP="00316214">
      <w:pPr>
        <w:pStyle w:val="Nidungvnbn"/>
      </w:pPr>
      <w:r>
        <w:t>Ở đây trò chơi của ta cũng không cần phải render cho ảnh nhằm tăng hiệu suất cho trò chơi.</w:t>
      </w:r>
    </w:p>
    <w:p w14:paraId="30FDE9AD" w14:textId="43B0D1F8" w:rsidR="004B2038" w:rsidRDefault="00321BCF" w:rsidP="00F35C9F">
      <w:pPr>
        <w:pStyle w:val="Tiumccp1"/>
      </w:pPr>
      <w:bookmarkStart w:id="168" w:name="_Toc507759812"/>
      <w:r>
        <w:t>4.4</w:t>
      </w:r>
      <w:r w:rsidR="004B2038">
        <w:t xml:space="preserve"> Thiết lập và chạy ứng dụng</w:t>
      </w:r>
      <w:bookmarkEnd w:id="168"/>
    </w:p>
    <w:p w14:paraId="7173E47E" w14:textId="3C3EA43A" w:rsidR="00316214" w:rsidRDefault="002F3F27" w:rsidP="002F3F27">
      <w:pPr>
        <w:pStyle w:val="Tiumccp2"/>
      </w:pPr>
      <w:bookmarkStart w:id="169" w:name="_Toc507759813"/>
      <w:r>
        <w:t>4.4.1 Xuất bản (Build) trò chơi</w:t>
      </w:r>
      <w:bookmarkEnd w:id="169"/>
    </w:p>
    <w:p w14:paraId="4A2F1E03" w14:textId="38838901" w:rsidR="006058F3" w:rsidRDefault="00CC6F91" w:rsidP="006058F3">
      <w:pPr>
        <w:pStyle w:val="Nidungvnbn"/>
      </w:pPr>
      <w:r>
        <w:t>Để build trò chơi, ta vào File chọn Build Settings…</w:t>
      </w:r>
    </w:p>
    <w:p w14:paraId="292BC37B" w14:textId="2C54CFAC" w:rsidR="00CC6F91" w:rsidRDefault="00CC6F91" w:rsidP="00CC6F91">
      <w:pPr>
        <w:pStyle w:val="Nidungvnbn"/>
        <w:jc w:val="center"/>
      </w:pPr>
      <w:r>
        <w:rPr>
          <w:noProof/>
        </w:rPr>
        <w:lastRenderedPageBreak/>
        <w:drawing>
          <wp:inline distT="0" distB="0" distL="0" distR="0" wp14:anchorId="55E34E21" wp14:editId="0C393516">
            <wp:extent cx="2266950" cy="21336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266950" cy="2133600"/>
                    </a:xfrm>
                    <a:prstGeom prst="rect">
                      <a:avLst/>
                    </a:prstGeom>
                  </pic:spPr>
                </pic:pic>
              </a:graphicData>
            </a:graphic>
          </wp:inline>
        </w:drawing>
      </w:r>
    </w:p>
    <w:p w14:paraId="4CAFBC9F" w14:textId="06AAAEDD" w:rsidR="00CC6F91" w:rsidRDefault="00CC6F91" w:rsidP="00CC6F91">
      <w:pPr>
        <w:pStyle w:val="Caption"/>
      </w:pPr>
      <w:bookmarkStart w:id="170" w:name="_Toc507759905"/>
      <w:r>
        <w:t>Hình 4.11 Mở chức năng Build của Unity</w:t>
      </w:r>
      <w:bookmarkEnd w:id="170"/>
    </w:p>
    <w:p w14:paraId="5D0307C2" w14:textId="7031AAB6" w:rsidR="00CC6F91" w:rsidRDefault="00CC6F91" w:rsidP="006058F3">
      <w:pPr>
        <w:pStyle w:val="Nidungvnbn"/>
      </w:pPr>
      <w:r>
        <w:t>Ở mục Platform ta sẽ chọn thiết bị mà trò chơi sẽ chạy trên. Chọn xong ta bấm Build.</w:t>
      </w:r>
    </w:p>
    <w:p w14:paraId="3C6EFAD5" w14:textId="1FB1FCA7" w:rsidR="00CC6F91" w:rsidRDefault="00CC6F91" w:rsidP="00CC6F91">
      <w:pPr>
        <w:pStyle w:val="Nidungvnbn"/>
        <w:jc w:val="center"/>
      </w:pPr>
      <w:r>
        <w:rPr>
          <w:noProof/>
        </w:rPr>
        <w:drawing>
          <wp:inline distT="0" distB="0" distL="0" distR="0" wp14:anchorId="07FE7802" wp14:editId="495764D9">
            <wp:extent cx="4191990" cy="406606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200576" cy="4074388"/>
                    </a:xfrm>
                    <a:prstGeom prst="rect">
                      <a:avLst/>
                    </a:prstGeom>
                  </pic:spPr>
                </pic:pic>
              </a:graphicData>
            </a:graphic>
          </wp:inline>
        </w:drawing>
      </w:r>
    </w:p>
    <w:p w14:paraId="0A365582" w14:textId="0F3B5BFC" w:rsidR="00CC6F91" w:rsidRDefault="00CC6F91" w:rsidP="00CC6F91">
      <w:pPr>
        <w:pStyle w:val="Caption"/>
      </w:pPr>
      <w:bookmarkStart w:id="171" w:name="_Toc507759906"/>
      <w:r>
        <w:t>Hình 4.12 Chọn thiết bị mà trò chơi sẽ chạy trên nó</w:t>
      </w:r>
      <w:bookmarkEnd w:id="171"/>
    </w:p>
    <w:p w14:paraId="7344839F" w14:textId="7DCEBA7B" w:rsidR="00B212E6" w:rsidRDefault="00B212E6" w:rsidP="00B212E6">
      <w:pPr>
        <w:pStyle w:val="Nidungvnbn"/>
      </w:pPr>
      <w:r>
        <w:lastRenderedPageBreak/>
        <w:t>Đối với máy tính, khi build xong ta sẽ được trò chơi và ta có thể chơi ngay lập tức.</w:t>
      </w:r>
    </w:p>
    <w:p w14:paraId="5C2D3887" w14:textId="7C0D681E" w:rsidR="00C24C54" w:rsidRDefault="00B212E6" w:rsidP="00C24C54">
      <w:pPr>
        <w:pStyle w:val="Nidungvnbn"/>
      </w:pPr>
      <w:r>
        <w:t>Tuy nhiên đối với Android, sau khi quá trình Build hoàn tất ta mới được file APK. Để trò chơi hoạt động trên điện thoại, ta sẽ dán file APK này vào điện thoại, cài đặt và cuối cùng là mới mở trò chơi. Hoặc ta có thể làm theo cách, cắm kết nối điện thoại vô máy tính, thì sau quá trình Build file APK sẽ có sẵn trên máy luôn không cần phải copy từ máy tính sang điện thoại.</w:t>
      </w:r>
    </w:p>
    <w:p w14:paraId="4419E617" w14:textId="683A3891" w:rsidR="00B212E6" w:rsidRPr="00B212E6" w:rsidRDefault="00B212E6" w:rsidP="00B212E6">
      <w:pPr>
        <w:pStyle w:val="Nidungvnbn"/>
      </w:pPr>
      <w:r>
        <w:t>Cuối cùng nếu hứng thú ta có thể chia sẻ trò chơi lên trang web Oculus</w:t>
      </w:r>
      <w:r w:rsidR="003F0043">
        <w:t xml:space="preserve"> để mọi người có thể tải về chơi.</w:t>
      </w:r>
    </w:p>
    <w:p w14:paraId="4E73DE23" w14:textId="7D89ADB2" w:rsidR="002F3F27" w:rsidRDefault="002F3F27" w:rsidP="002F3F27">
      <w:pPr>
        <w:pStyle w:val="Tiumccp2"/>
      </w:pPr>
      <w:bookmarkStart w:id="172" w:name="_Toc507759814"/>
      <w:r>
        <w:t xml:space="preserve">4.4.2 </w:t>
      </w:r>
      <w:r w:rsidR="006058F3">
        <w:t>Chạy trò chơi trên nền mạng LAN</w:t>
      </w:r>
      <w:bookmarkEnd w:id="172"/>
    </w:p>
    <w:p w14:paraId="25D9898A" w14:textId="4A29BF04" w:rsidR="006058F3" w:rsidRDefault="00E2029F" w:rsidP="006058F3">
      <w:pPr>
        <w:pStyle w:val="Nidungvnbn"/>
      </w:pPr>
      <w:r>
        <w:t>Để mạng LAN có thể chạy trên mạng LAN, việc đầu tiên đó là ta cần phải có 2 máy chơi trên chung 1 mạng (wifi cùng 1 phòng, wifi do máy này phát máy kia thu,…). Tiếp tục, một người sẽ chọn máy mính làm host (server) để tổ chức trò chơi để các máy con (client) sau đó có thể tham gia.</w:t>
      </w:r>
    </w:p>
    <w:p w14:paraId="25F115FB" w14:textId="2DA82A66" w:rsidR="004B2038" w:rsidRDefault="00321BCF" w:rsidP="00F35C9F">
      <w:pPr>
        <w:pStyle w:val="Tiumccp1"/>
      </w:pPr>
      <w:bookmarkStart w:id="173" w:name="_Toc507759815"/>
      <w:r>
        <w:t>4.5</w:t>
      </w:r>
      <w:r w:rsidR="004B2038">
        <w:t xml:space="preserve"> </w:t>
      </w:r>
      <w:r w:rsidR="002F3F27">
        <w:t>Kết luận</w:t>
      </w:r>
      <w:bookmarkEnd w:id="173"/>
    </w:p>
    <w:p w14:paraId="276F657F" w14:textId="39009D87" w:rsidR="006058F3" w:rsidRDefault="006058F3" w:rsidP="006058F3">
      <w:pPr>
        <w:pStyle w:val="Nidungvnbn"/>
      </w:pPr>
      <w:r>
        <w:t>Sau khi thực hiện xong chương này, ta đã có được một trò chơi hoàn chỉnh trên nền công nghệ VR. Cũng như ta cũng biết được cách xuất bản một trò chơi để chạy trên điện thoại. Ngoài ra trò chơi của ta còn có thể tổ chức cho 2 người chơi tham gia trên cùng một mạng LAN.</w:t>
      </w:r>
    </w:p>
    <w:p w14:paraId="440AC89F" w14:textId="77777777" w:rsidR="004B2038" w:rsidRPr="00AE3A92" w:rsidRDefault="004B2038" w:rsidP="00F35C9F">
      <w:pPr>
        <w:pStyle w:val="Tiumccp1"/>
      </w:pPr>
    </w:p>
    <w:p w14:paraId="533EE52E" w14:textId="6BB5436D" w:rsidR="00AC03EE" w:rsidRDefault="00AC03EE" w:rsidP="000D7F43">
      <w:pPr>
        <w:pStyle w:val="Nidungvnbn"/>
      </w:pPr>
    </w:p>
    <w:p w14:paraId="23E89919" w14:textId="273FCF28" w:rsidR="00AC03EE" w:rsidRDefault="00AC03EE" w:rsidP="000D7F43">
      <w:pPr>
        <w:pStyle w:val="Nidungvnbn"/>
      </w:pPr>
    </w:p>
    <w:p w14:paraId="55FAE7C7" w14:textId="007492BB" w:rsidR="00AC03EE" w:rsidRDefault="00AC03EE" w:rsidP="000D7F43">
      <w:pPr>
        <w:pStyle w:val="Nidungvnbn"/>
      </w:pPr>
    </w:p>
    <w:p w14:paraId="132DB134" w14:textId="379E35C6" w:rsidR="00AC03EE" w:rsidRDefault="00AC03EE" w:rsidP="000D7F43">
      <w:pPr>
        <w:pStyle w:val="Nidungvnbn"/>
      </w:pPr>
    </w:p>
    <w:p w14:paraId="4B81C2CC" w14:textId="7D2D79A3" w:rsidR="00AC03EE" w:rsidRDefault="00AC03EE" w:rsidP="000D7F43">
      <w:pPr>
        <w:pStyle w:val="Nidungvnbn"/>
      </w:pPr>
    </w:p>
    <w:p w14:paraId="54A06B08" w14:textId="502B73A6" w:rsidR="00AC03EE" w:rsidRDefault="00AC03EE" w:rsidP="000D7F43">
      <w:pPr>
        <w:pStyle w:val="Nidungvnbn"/>
      </w:pPr>
    </w:p>
    <w:p w14:paraId="78F2F736" w14:textId="2C4B5B27" w:rsidR="00AC03EE" w:rsidRPr="000D7F43" w:rsidRDefault="00AC03EE" w:rsidP="00AC7CB6">
      <w:pPr>
        <w:pStyle w:val="Nidungvnbn"/>
        <w:ind w:firstLine="0"/>
      </w:pPr>
    </w:p>
    <w:p w14:paraId="07D6740C" w14:textId="77777777" w:rsidR="007E7FF7" w:rsidRPr="007E6AB9" w:rsidRDefault="007E7FF7" w:rsidP="007E7FF7">
      <w:pPr>
        <w:tabs>
          <w:tab w:val="center" w:pos="6379"/>
        </w:tabs>
        <w:spacing w:after="200" w:line="276" w:lineRule="auto"/>
        <w:jc w:val="center"/>
        <w:rPr>
          <w:b/>
          <w:sz w:val="32"/>
          <w:szCs w:val="32"/>
        </w:rPr>
      </w:pPr>
      <w:r>
        <w:rPr>
          <w:b/>
          <w:sz w:val="32"/>
          <w:szCs w:val="32"/>
        </w:rPr>
        <w:lastRenderedPageBreak/>
        <w:t>TÀI LIỆU THAM KHẢO</w:t>
      </w:r>
    </w:p>
    <w:p w14:paraId="61F2A8C3" w14:textId="77777777" w:rsidR="00650D6A" w:rsidRPr="00B10E7E" w:rsidRDefault="00650D6A" w:rsidP="00650D6A">
      <w:pPr>
        <w:spacing w:line="360" w:lineRule="auto"/>
        <w:ind w:left="360" w:firstLine="360"/>
        <w:rPr>
          <w:b/>
          <w:sz w:val="26"/>
          <w:szCs w:val="26"/>
        </w:rPr>
      </w:pPr>
      <w:r w:rsidRPr="00B10E7E">
        <w:rPr>
          <w:b/>
          <w:sz w:val="26"/>
          <w:szCs w:val="26"/>
        </w:rPr>
        <w:t>Tiếng Anh</w:t>
      </w:r>
    </w:p>
    <w:p w14:paraId="3ECCEFB0" w14:textId="26F8E4FC" w:rsidR="007E7FF7" w:rsidRDefault="000C2914" w:rsidP="00973467">
      <w:pPr>
        <w:pStyle w:val="Nidungvnbn"/>
        <w:numPr>
          <w:ilvl w:val="0"/>
          <w:numId w:val="12"/>
        </w:numPr>
      </w:pPr>
      <w:hyperlink r:id="rId104" w:history="1">
        <w:r w:rsidR="007F16A1" w:rsidRPr="0011101F">
          <w:rPr>
            <w:rStyle w:val="Hyperlink"/>
          </w:rPr>
          <w:t>https://en.wikipedia.org/wiki/Virtual_reality</w:t>
        </w:r>
      </w:hyperlink>
    </w:p>
    <w:p w14:paraId="77AAC358" w14:textId="0B8225D9" w:rsidR="007F16A1" w:rsidRDefault="000C2914" w:rsidP="007F16A1">
      <w:pPr>
        <w:pStyle w:val="Nidungvnbn"/>
        <w:numPr>
          <w:ilvl w:val="0"/>
          <w:numId w:val="12"/>
        </w:numPr>
      </w:pPr>
      <w:hyperlink r:id="rId105" w:history="1">
        <w:r w:rsidR="007F16A1" w:rsidRPr="0011101F">
          <w:rPr>
            <w:rStyle w:val="Hyperlink"/>
          </w:rPr>
          <w:t>https://docs.unity3d.com/Manual/UNetOverview.html</w:t>
        </w:r>
      </w:hyperlink>
    </w:p>
    <w:p w14:paraId="23687F3F" w14:textId="59DA82E4" w:rsidR="007F16A1" w:rsidRDefault="000C2914" w:rsidP="007F16A1">
      <w:pPr>
        <w:pStyle w:val="Nidungvnbn"/>
        <w:numPr>
          <w:ilvl w:val="0"/>
          <w:numId w:val="12"/>
        </w:numPr>
      </w:pPr>
      <w:hyperlink r:id="rId106" w:history="1">
        <w:r w:rsidR="007F16A1" w:rsidRPr="0011101F">
          <w:rPr>
            <w:rStyle w:val="Hyperlink"/>
          </w:rPr>
          <w:t>https://docs.unity3d.com/Manual/UNetUsingHLAPI.html</w:t>
        </w:r>
      </w:hyperlink>
    </w:p>
    <w:p w14:paraId="75ED76F4" w14:textId="0CF1C17F" w:rsidR="007F16A1" w:rsidRDefault="000C2914" w:rsidP="00DB3E56">
      <w:pPr>
        <w:pStyle w:val="Nidungvnbn"/>
        <w:numPr>
          <w:ilvl w:val="0"/>
          <w:numId w:val="12"/>
        </w:numPr>
      </w:pPr>
      <w:hyperlink r:id="rId107" w:history="1">
        <w:r w:rsidR="00AC7CB6" w:rsidRPr="0011101F">
          <w:rPr>
            <w:rStyle w:val="Hyperlink"/>
          </w:rPr>
          <w:t>https://docs.unity3d.com/Manual/UNetConcepts.html</w:t>
        </w:r>
      </w:hyperlink>
    </w:p>
    <w:p w14:paraId="0CB2BAA8" w14:textId="247C026F" w:rsidR="00AC7CB6" w:rsidRDefault="00AC7CB6" w:rsidP="00AC7CB6">
      <w:pPr>
        <w:pStyle w:val="Nidungvnbn"/>
      </w:pPr>
    </w:p>
    <w:p w14:paraId="447624DB" w14:textId="60ABC42F" w:rsidR="00AC7CB6" w:rsidRDefault="00AC7CB6" w:rsidP="00AC7CB6">
      <w:pPr>
        <w:pStyle w:val="Nidungvnbn"/>
      </w:pPr>
    </w:p>
    <w:p w14:paraId="3892316A" w14:textId="63A25074" w:rsidR="00AC7CB6" w:rsidRDefault="00AC7CB6" w:rsidP="00AC7CB6">
      <w:pPr>
        <w:pStyle w:val="Nidungvnbn"/>
      </w:pPr>
    </w:p>
    <w:p w14:paraId="64F5677A" w14:textId="207AC4C7" w:rsidR="00AC7CB6" w:rsidRDefault="00AC7CB6" w:rsidP="00AC7CB6">
      <w:pPr>
        <w:pStyle w:val="Nidungvnbn"/>
      </w:pPr>
    </w:p>
    <w:p w14:paraId="20DBC516" w14:textId="6C9608BC" w:rsidR="00AC7CB6" w:rsidRDefault="00AC7CB6" w:rsidP="00AC7CB6">
      <w:pPr>
        <w:pStyle w:val="Nidungvnbn"/>
      </w:pPr>
    </w:p>
    <w:p w14:paraId="52D9FD32" w14:textId="0BF54B21" w:rsidR="00AC7CB6" w:rsidRDefault="00AC7CB6" w:rsidP="00AC7CB6">
      <w:pPr>
        <w:pStyle w:val="Nidungvnbn"/>
      </w:pPr>
    </w:p>
    <w:p w14:paraId="5C4FEEA7" w14:textId="791498F2" w:rsidR="00AC7CB6" w:rsidRDefault="00AC7CB6" w:rsidP="00AC7CB6">
      <w:pPr>
        <w:pStyle w:val="Nidungvnbn"/>
      </w:pPr>
    </w:p>
    <w:p w14:paraId="263C62B8" w14:textId="34AEC173" w:rsidR="00AC7CB6" w:rsidRDefault="00AC7CB6" w:rsidP="00AC7CB6">
      <w:pPr>
        <w:pStyle w:val="Nidungvnbn"/>
      </w:pPr>
    </w:p>
    <w:p w14:paraId="2F4031B8" w14:textId="6087F7B9" w:rsidR="00AC7CB6" w:rsidRDefault="00AC7CB6" w:rsidP="00AC7CB6">
      <w:pPr>
        <w:pStyle w:val="Nidungvnbn"/>
      </w:pPr>
    </w:p>
    <w:p w14:paraId="5B375277" w14:textId="01B8F6A4" w:rsidR="00AC7CB6" w:rsidRDefault="00AC7CB6" w:rsidP="00AC7CB6">
      <w:pPr>
        <w:pStyle w:val="Nidungvnbn"/>
      </w:pPr>
    </w:p>
    <w:p w14:paraId="2FDA9086" w14:textId="046E08D7" w:rsidR="00AC7CB6" w:rsidRDefault="00AC7CB6" w:rsidP="00AC7CB6">
      <w:pPr>
        <w:pStyle w:val="Nidungvnbn"/>
      </w:pPr>
    </w:p>
    <w:p w14:paraId="0C55D502" w14:textId="6C8A9652" w:rsidR="00AC7CB6" w:rsidRDefault="00AC7CB6" w:rsidP="00AC7CB6">
      <w:pPr>
        <w:pStyle w:val="Nidungvnbn"/>
      </w:pPr>
    </w:p>
    <w:p w14:paraId="1BB5BBDB" w14:textId="0A7A7A15" w:rsidR="00AC7CB6" w:rsidRDefault="00AC7CB6" w:rsidP="00AC7CB6">
      <w:pPr>
        <w:pStyle w:val="Nidungvnbn"/>
      </w:pPr>
    </w:p>
    <w:p w14:paraId="17AA2C15" w14:textId="67275B69" w:rsidR="00AC7CB6" w:rsidRDefault="00AC7CB6" w:rsidP="00AC7CB6">
      <w:pPr>
        <w:pStyle w:val="Nidungvnbn"/>
      </w:pPr>
    </w:p>
    <w:p w14:paraId="6BEABC0F" w14:textId="063192B8" w:rsidR="00AC7CB6" w:rsidRDefault="00AC7CB6" w:rsidP="00AC7CB6">
      <w:pPr>
        <w:pStyle w:val="Nidungvnbn"/>
      </w:pPr>
    </w:p>
    <w:p w14:paraId="36D65604" w14:textId="5D5AAC9C" w:rsidR="00AC7CB6" w:rsidRDefault="00AC7CB6" w:rsidP="00AC7CB6">
      <w:pPr>
        <w:pStyle w:val="Nidungvnbn"/>
      </w:pPr>
    </w:p>
    <w:p w14:paraId="7A9CCFAF" w14:textId="50D83D45" w:rsidR="00AC7CB6" w:rsidRDefault="00AC7CB6" w:rsidP="00AC7CB6">
      <w:pPr>
        <w:pStyle w:val="Nidungvnbn"/>
      </w:pPr>
    </w:p>
    <w:p w14:paraId="12B3709D" w14:textId="28E1EEDB" w:rsidR="00AC7CB6" w:rsidRDefault="00AC7CB6" w:rsidP="00AC7CB6">
      <w:pPr>
        <w:pStyle w:val="Nidungvnbn"/>
      </w:pPr>
    </w:p>
    <w:p w14:paraId="7E951FE5" w14:textId="039993E6" w:rsidR="00AC7CB6" w:rsidRDefault="00AC7CB6" w:rsidP="00AC7CB6">
      <w:pPr>
        <w:pStyle w:val="Nidungvnbn"/>
      </w:pPr>
    </w:p>
    <w:p w14:paraId="35CB8704" w14:textId="4E5AF8B2" w:rsidR="00AC7CB6" w:rsidRDefault="00AC7CB6" w:rsidP="00AC7CB6">
      <w:pPr>
        <w:pStyle w:val="Nidungvnbn"/>
      </w:pPr>
    </w:p>
    <w:p w14:paraId="1303AC38" w14:textId="77777777" w:rsidR="00AC7CB6" w:rsidRPr="00973467" w:rsidRDefault="00AC7CB6" w:rsidP="00AC7CB6">
      <w:pPr>
        <w:pStyle w:val="Nidungvnbn"/>
      </w:pPr>
    </w:p>
    <w:p w14:paraId="57141A43" w14:textId="77777777" w:rsidR="007E7FF7" w:rsidRPr="007E6AB9" w:rsidRDefault="007E7FF7" w:rsidP="007E7FF7">
      <w:pPr>
        <w:tabs>
          <w:tab w:val="center" w:pos="6379"/>
        </w:tabs>
        <w:spacing w:after="200" w:line="276" w:lineRule="auto"/>
        <w:jc w:val="center"/>
        <w:rPr>
          <w:b/>
          <w:sz w:val="32"/>
          <w:szCs w:val="32"/>
        </w:rPr>
      </w:pPr>
      <w:r>
        <w:rPr>
          <w:b/>
          <w:sz w:val="32"/>
          <w:szCs w:val="32"/>
        </w:rPr>
        <w:lastRenderedPageBreak/>
        <w:t>PHỤ LỤC</w:t>
      </w:r>
    </w:p>
    <w:p w14:paraId="394068B0" w14:textId="694A4645" w:rsidR="00BB2B2A" w:rsidRPr="007E7FF7" w:rsidRDefault="00BB2B2A" w:rsidP="0064189C">
      <w:pPr>
        <w:pStyle w:val="Nidungvnbn"/>
        <w:rPr>
          <w:b/>
        </w:rPr>
      </w:pPr>
    </w:p>
    <w:sectPr w:rsidR="00BB2B2A" w:rsidRPr="007E7FF7" w:rsidSect="003C69F2">
      <w:headerReference w:type="default" r:id="rId108"/>
      <w:pgSz w:w="12240" w:h="15840"/>
      <w:pgMar w:top="1985" w:right="1134" w:bottom="1701" w:left="1985"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Tran Tin" w:date="2014-05-10T23:37:00Z" w:initials="TT">
    <w:p w14:paraId="57CA74A7" w14:textId="77777777" w:rsidR="004F1A99" w:rsidRDefault="004F1A99">
      <w:pPr>
        <w:pStyle w:val="CommentText"/>
      </w:pPr>
      <w:r>
        <w:rPr>
          <w:rStyle w:val="CommentReference"/>
        </w:rPr>
        <w:annotationRef/>
      </w:r>
      <w:r>
        <w:t>Normal, font size 14</w:t>
      </w:r>
    </w:p>
  </w:comment>
  <w:comment w:id="1" w:author="Tran Tin" w:date="2014-05-10T23:37:00Z" w:initials="TT">
    <w:p w14:paraId="0CEA1200" w14:textId="77777777" w:rsidR="004F1A99" w:rsidRDefault="004F1A99">
      <w:pPr>
        <w:pStyle w:val="CommentText"/>
      </w:pPr>
      <w:r>
        <w:rPr>
          <w:rStyle w:val="CommentReference"/>
        </w:rPr>
        <w:annotationRef/>
      </w:r>
      <w:r>
        <w:t>Bold, font size 14</w:t>
      </w:r>
    </w:p>
  </w:comment>
  <w:comment w:id="2" w:author="Tran Tin" w:date="2014-05-10T23:37:00Z" w:initials="TT">
    <w:p w14:paraId="0AC140A0" w14:textId="77777777" w:rsidR="004F1A99" w:rsidRDefault="004F1A99">
      <w:pPr>
        <w:pStyle w:val="CommentText"/>
      </w:pPr>
      <w:r>
        <w:rPr>
          <w:rStyle w:val="CommentReference"/>
        </w:rPr>
        <w:annotationRef/>
      </w:r>
      <w:r>
        <w:t>Bold, font size 14</w:t>
      </w:r>
    </w:p>
  </w:comment>
  <w:comment w:id="3" w:author="Tran Tin" w:date="2014-05-10T23:37:00Z" w:initials="TT">
    <w:p w14:paraId="32D8FD90" w14:textId="77777777" w:rsidR="004F1A99" w:rsidRDefault="004F1A99">
      <w:pPr>
        <w:pStyle w:val="CommentText"/>
      </w:pPr>
      <w:r>
        <w:rPr>
          <w:rStyle w:val="CommentReference"/>
        </w:rPr>
        <w:annotationRef/>
      </w:r>
      <w:r>
        <w:t>Bold, font size 16</w:t>
      </w:r>
    </w:p>
  </w:comment>
  <w:comment w:id="4" w:author="Tran Tin" w:date="2014-05-12T20:08:00Z" w:initials="TT">
    <w:p w14:paraId="720DE77F" w14:textId="77777777" w:rsidR="004F1A99" w:rsidRDefault="004F1A99">
      <w:pPr>
        <w:pStyle w:val="CommentText"/>
      </w:pPr>
      <w:r>
        <w:rPr>
          <w:rStyle w:val="CommentReference"/>
        </w:rPr>
        <w:annotationRef/>
      </w:r>
      <w:r>
        <w:t>Bold, font 16</w:t>
      </w:r>
    </w:p>
  </w:comment>
  <w:comment w:id="6" w:author="Tran Tin" w:date="2014-05-11T10:51:00Z" w:initials="TT">
    <w:p w14:paraId="5F1A7118" w14:textId="77777777" w:rsidR="004F1A99" w:rsidRDefault="004F1A99">
      <w:pPr>
        <w:pStyle w:val="CommentText"/>
      </w:pPr>
      <w:r>
        <w:rPr>
          <w:rStyle w:val="CommentReference"/>
        </w:rPr>
        <w:annotationRef/>
      </w:r>
      <w:r>
        <w:t>Bold, font size 16</w:t>
      </w:r>
    </w:p>
  </w:comment>
  <w:comment w:id="9" w:author="Tran Tin" w:date="2014-05-11T10:22:00Z" w:initials="TT">
    <w:p w14:paraId="639BA713" w14:textId="77777777" w:rsidR="004F1A99" w:rsidRDefault="004F1A99">
      <w:pPr>
        <w:pStyle w:val="CommentText"/>
      </w:pPr>
      <w:r>
        <w:rPr>
          <w:rStyle w:val="CommentReference"/>
        </w:rPr>
        <w:annotationRef/>
      </w:r>
      <w:r>
        <w:t>Chứa các tiểu mục và số trang</w:t>
      </w:r>
    </w:p>
  </w:comment>
  <w:comment w:id="10" w:author="Tran Tin" w:date="2014-05-11T10:21:00Z" w:initials="TT">
    <w:p w14:paraId="656561DC" w14:textId="77777777" w:rsidR="004F1A99" w:rsidRDefault="004F1A99">
      <w:pPr>
        <w:pStyle w:val="CommentText"/>
      </w:pPr>
      <w:r>
        <w:rPr>
          <w:rStyle w:val="CommentReference"/>
        </w:rPr>
        <w:annotationRef/>
      </w:r>
      <w:r>
        <w:rPr>
          <w:sz w:val="26"/>
          <w:szCs w:val="26"/>
        </w:rPr>
        <w:t>Khi cần update thì chọn Update field \ Update entire table, ta sẽ có mục lục mới.</w:t>
      </w:r>
    </w:p>
  </w:comment>
  <w:comment w:id="13" w:author="Tran Tin" w:date="2014-05-12T20:08:00Z" w:initials="TT">
    <w:p w14:paraId="7D682C94" w14:textId="77777777" w:rsidR="004F1A99" w:rsidRPr="007B1A23" w:rsidRDefault="004F1A99" w:rsidP="00CA1C39">
      <w:pPr>
        <w:pStyle w:val="Nidungvnbn"/>
      </w:pPr>
      <w:r>
        <w:rPr>
          <w:rStyle w:val="CommentReference"/>
        </w:rPr>
        <w:annotationRef/>
      </w:r>
      <w:r w:rsidRPr="007B1A23">
        <w:t>Danh mục các bảng, biểu, hình vẽ, đồ thị (nếu có).</w:t>
      </w:r>
    </w:p>
    <w:p w14:paraId="20832D0B" w14:textId="77777777" w:rsidR="004F1A99" w:rsidRDefault="004F1A99">
      <w:pPr>
        <w:pStyle w:val="CommentText"/>
      </w:pPr>
    </w:p>
  </w:comment>
  <w:comment w:id="16" w:author="Thinh Tran" w:date="2018-03-17T10:49:00Z" w:initials="TT">
    <w:p w14:paraId="2809A3DE" w14:textId="0A1ABEEB" w:rsidR="004F1A99" w:rsidRDefault="004F1A99">
      <w:pPr>
        <w:pStyle w:val="CommentText"/>
      </w:pPr>
      <w:r>
        <w:rPr>
          <w:rStyle w:val="CommentReference"/>
        </w:rPr>
        <w:annotationRef/>
      </w:r>
      <w:r>
        <w:t>Copy ở đâu? Không có trích dẫn</w:t>
      </w:r>
    </w:p>
  </w:comment>
  <w:comment w:id="18" w:author="Thinh Tran" w:date="2018-03-17T10:50:00Z" w:initials="TT">
    <w:p w14:paraId="3F1AF318" w14:textId="20F344FA" w:rsidR="004F1A99" w:rsidRDefault="004F1A99">
      <w:pPr>
        <w:pStyle w:val="CommentText"/>
      </w:pPr>
      <w:r>
        <w:rPr>
          <w:rStyle w:val="CommentReference"/>
        </w:rPr>
        <w:annotationRef/>
      </w:r>
      <w:r>
        <w:t>Lấy ở đâu?</w:t>
      </w:r>
    </w:p>
  </w:comment>
  <w:comment w:id="41" w:author="Thinh Tran" w:date="2018-03-17T10:53:00Z" w:initials="TT">
    <w:p w14:paraId="2FA9DDEC" w14:textId="368742D5" w:rsidR="004F1A99" w:rsidRDefault="004F1A99">
      <w:pPr>
        <w:pStyle w:val="CommentText"/>
      </w:pPr>
      <w:r>
        <w:rPr>
          <w:rStyle w:val="CommentReference"/>
        </w:rPr>
        <w:annotationRef/>
      </w:r>
      <w:r>
        <w:t>Sai chính tả</w:t>
      </w:r>
    </w:p>
  </w:comment>
  <w:comment w:id="45" w:author="Thinh Tran" w:date="2018-03-17T10:55:00Z" w:initials="TT">
    <w:p w14:paraId="3E0B354F" w14:textId="07B9775E" w:rsidR="001A092A" w:rsidRDefault="001A092A">
      <w:pPr>
        <w:pStyle w:val="CommentText"/>
      </w:pPr>
      <w:r>
        <w:rPr>
          <w:rStyle w:val="CommentReference"/>
        </w:rPr>
        <w:annotationRef/>
      </w:r>
      <w:r>
        <w:t>Sai chính tả</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7CA74A7" w15:done="0"/>
  <w15:commentEx w15:paraId="0CEA1200" w15:done="0"/>
  <w15:commentEx w15:paraId="0AC140A0" w15:done="0"/>
  <w15:commentEx w15:paraId="32D8FD90" w15:done="0"/>
  <w15:commentEx w15:paraId="720DE77F" w15:done="0"/>
  <w15:commentEx w15:paraId="5F1A7118" w15:done="0"/>
  <w15:commentEx w15:paraId="639BA713" w15:done="0"/>
  <w15:commentEx w15:paraId="656561DC" w15:done="0"/>
  <w15:commentEx w15:paraId="20832D0B" w15:done="0"/>
  <w15:commentEx w15:paraId="2809A3DE" w15:done="0"/>
  <w15:commentEx w15:paraId="3F1AF318" w15:done="0"/>
  <w15:commentEx w15:paraId="2FA9DDEC" w15:done="0"/>
  <w15:commentEx w15:paraId="3E0B354F"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D536EF4" w14:textId="77777777" w:rsidR="000C2914" w:rsidRDefault="000C2914" w:rsidP="00453AB1">
      <w:r>
        <w:separator/>
      </w:r>
    </w:p>
  </w:endnote>
  <w:endnote w:type="continuationSeparator" w:id="0">
    <w:p w14:paraId="568E1214" w14:textId="77777777" w:rsidR="000C2914" w:rsidRDefault="000C2914"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8E043B5" w14:textId="77777777" w:rsidR="000C2914" w:rsidRDefault="000C2914" w:rsidP="00453AB1">
      <w:r>
        <w:separator/>
      </w:r>
    </w:p>
  </w:footnote>
  <w:footnote w:type="continuationSeparator" w:id="0">
    <w:p w14:paraId="0D4D52DA" w14:textId="77777777" w:rsidR="000C2914" w:rsidRDefault="000C2914" w:rsidP="00453AB1">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35CF3C" w14:textId="77777777" w:rsidR="004F1A99" w:rsidRPr="00453AB1" w:rsidRDefault="004F1A99">
    <w:pPr>
      <w:pStyle w:val="Header"/>
      <w:jc w:val="center"/>
      <w:rPr>
        <w:rStyle w:val="NidungvnbnChar"/>
      </w:rPr>
    </w:pPr>
  </w:p>
  <w:p w14:paraId="3A5C114E" w14:textId="77777777" w:rsidR="004F1A99" w:rsidRDefault="004F1A99" w:rsidP="0064189C">
    <w:pPr>
      <w:pStyle w:val="Nidungvnbn"/>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87547156"/>
      <w:docPartObj>
        <w:docPartGallery w:val="Page Numbers (Top of Page)"/>
        <w:docPartUnique/>
      </w:docPartObj>
    </w:sdtPr>
    <w:sdtEndPr>
      <w:rPr>
        <w:noProof/>
      </w:rPr>
    </w:sdtEndPr>
    <w:sdtContent>
      <w:p w14:paraId="110B0E20" w14:textId="154D1170" w:rsidR="004F1A99" w:rsidRDefault="004F1A99">
        <w:pPr>
          <w:pStyle w:val="Header"/>
          <w:jc w:val="center"/>
        </w:pPr>
        <w:r>
          <w:fldChar w:fldCharType="begin"/>
        </w:r>
        <w:r>
          <w:instrText xml:space="preserve"> PAGE   \* MERGEFORMAT </w:instrText>
        </w:r>
        <w:r>
          <w:fldChar w:fldCharType="separate"/>
        </w:r>
        <w:r w:rsidR="00CE5199">
          <w:rPr>
            <w:noProof/>
          </w:rPr>
          <w:t>iii</w:t>
        </w:r>
        <w:r>
          <w:rPr>
            <w:noProof/>
          </w:rPr>
          <w:fldChar w:fldCharType="end"/>
        </w:r>
      </w:p>
    </w:sdtContent>
  </w:sdt>
  <w:p w14:paraId="7029AAFA" w14:textId="77777777" w:rsidR="004F1A99" w:rsidRDefault="004F1A99" w:rsidP="0064189C">
    <w:pPr>
      <w:pStyle w:val="Nidungvnbn"/>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26468923"/>
      <w:docPartObj>
        <w:docPartGallery w:val="Page Numbers (Top of Page)"/>
        <w:docPartUnique/>
      </w:docPartObj>
    </w:sdtPr>
    <w:sdtEndPr>
      <w:rPr>
        <w:rStyle w:val="NidungvnbnChar"/>
        <w:sz w:val="26"/>
        <w:szCs w:val="26"/>
      </w:rPr>
    </w:sdtEndPr>
    <w:sdtContent>
      <w:p w14:paraId="22459883" w14:textId="249DFDC3" w:rsidR="004F1A99" w:rsidRPr="00453AB1" w:rsidRDefault="004F1A99">
        <w:pPr>
          <w:pStyle w:val="Header"/>
          <w:jc w:val="center"/>
          <w:rPr>
            <w:rStyle w:val="NidungvnbnChar"/>
          </w:rPr>
        </w:pPr>
        <w:r w:rsidRPr="00453AB1">
          <w:rPr>
            <w:rStyle w:val="NidungvnbnChar"/>
          </w:rPr>
          <w:fldChar w:fldCharType="begin"/>
        </w:r>
        <w:r w:rsidRPr="00453AB1">
          <w:rPr>
            <w:rStyle w:val="NidungvnbnChar"/>
          </w:rPr>
          <w:instrText xml:space="preserve"> PAGE   \* MERGEFORMAT </w:instrText>
        </w:r>
        <w:r w:rsidRPr="00453AB1">
          <w:rPr>
            <w:rStyle w:val="NidungvnbnChar"/>
          </w:rPr>
          <w:fldChar w:fldCharType="separate"/>
        </w:r>
        <w:r w:rsidR="008B1BDB">
          <w:rPr>
            <w:rStyle w:val="NidungvnbnChar"/>
            <w:noProof/>
          </w:rPr>
          <w:t>45</w:t>
        </w:r>
        <w:r w:rsidRPr="00453AB1">
          <w:rPr>
            <w:rStyle w:val="NidungvnbnChar"/>
          </w:rPr>
          <w:fldChar w:fldCharType="end"/>
        </w:r>
      </w:p>
    </w:sdtContent>
  </w:sdt>
  <w:p w14:paraId="62F8B00E" w14:textId="77777777" w:rsidR="004F1A99" w:rsidRDefault="004F1A99" w:rsidP="0064189C">
    <w:pPr>
      <w:pStyle w:val="Nidungvnbn"/>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818A0"/>
    <w:multiLevelType w:val="hybridMultilevel"/>
    <w:tmpl w:val="EE32A7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27A3388"/>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8C6D2D"/>
    <w:multiLevelType w:val="hybridMultilevel"/>
    <w:tmpl w:val="DDDCD20C"/>
    <w:lvl w:ilvl="0" w:tplc="A6B4FB10">
      <w:start w:val="1"/>
      <w:numFmt w:val="decimal"/>
      <w:lvlText w:val="%1."/>
      <w:lvlJc w:val="left"/>
      <w:pPr>
        <w:tabs>
          <w:tab w:val="num" w:pos="720"/>
        </w:tabs>
        <w:ind w:left="720" w:hanging="360"/>
      </w:pPr>
      <w:rPr>
        <w:rFonts w:hint="default"/>
        <w:b w:val="0"/>
        <w:i/>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05B657DB"/>
    <w:multiLevelType w:val="hybridMultilevel"/>
    <w:tmpl w:val="5BD802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60223B3"/>
    <w:multiLevelType w:val="hybridMultilevel"/>
    <w:tmpl w:val="66D444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EBB5ACE"/>
    <w:multiLevelType w:val="hybridMultilevel"/>
    <w:tmpl w:val="CD06E9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03C72FD"/>
    <w:multiLevelType w:val="hybridMultilevel"/>
    <w:tmpl w:val="424CBE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7222184"/>
    <w:multiLevelType w:val="hybridMultilevel"/>
    <w:tmpl w:val="12905A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A5846B0"/>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B066EE7"/>
    <w:multiLevelType w:val="hybridMultilevel"/>
    <w:tmpl w:val="5C28C7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C6D292D"/>
    <w:multiLevelType w:val="hybridMultilevel"/>
    <w:tmpl w:val="267848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07861AE"/>
    <w:multiLevelType w:val="hybridMultilevel"/>
    <w:tmpl w:val="8D00DF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C2D746F"/>
    <w:multiLevelType w:val="hybridMultilevel"/>
    <w:tmpl w:val="1E76D5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CB00D20"/>
    <w:multiLevelType w:val="hybridMultilevel"/>
    <w:tmpl w:val="AEDA91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68A1A81"/>
    <w:multiLevelType w:val="hybridMultilevel"/>
    <w:tmpl w:val="85C0A2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923202B"/>
    <w:multiLevelType w:val="hybridMultilevel"/>
    <w:tmpl w:val="8D8800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9A9526F"/>
    <w:multiLevelType w:val="hybridMultilevel"/>
    <w:tmpl w:val="74A2E0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9CD232F"/>
    <w:multiLevelType w:val="multilevel"/>
    <w:tmpl w:val="181AE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E5A5690"/>
    <w:multiLevelType w:val="hybridMultilevel"/>
    <w:tmpl w:val="76168E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46FC0573"/>
    <w:multiLevelType w:val="multilevel"/>
    <w:tmpl w:val="66C4C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8720327"/>
    <w:multiLevelType w:val="hybridMultilevel"/>
    <w:tmpl w:val="3C3413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493F4BE5"/>
    <w:multiLevelType w:val="hybridMultilevel"/>
    <w:tmpl w:val="5C7A32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AA84E0C"/>
    <w:multiLevelType w:val="hybridMultilevel"/>
    <w:tmpl w:val="D54657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BB650CF"/>
    <w:multiLevelType w:val="hybridMultilevel"/>
    <w:tmpl w:val="CF568D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4D6432E0"/>
    <w:multiLevelType w:val="hybridMultilevel"/>
    <w:tmpl w:val="FCF4E3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FE544A3"/>
    <w:multiLevelType w:val="hybridMultilevel"/>
    <w:tmpl w:val="C74A02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51AB66C8"/>
    <w:multiLevelType w:val="hybridMultilevel"/>
    <w:tmpl w:val="9118B95E"/>
    <w:lvl w:ilvl="0" w:tplc="270697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55AC7894"/>
    <w:multiLevelType w:val="hybridMultilevel"/>
    <w:tmpl w:val="0504C9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592F22FF"/>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E07007B"/>
    <w:multiLevelType w:val="hybridMultilevel"/>
    <w:tmpl w:val="47F26C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60C5357D"/>
    <w:multiLevelType w:val="hybridMultilevel"/>
    <w:tmpl w:val="4C5861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66BA4732"/>
    <w:multiLevelType w:val="hybridMultilevel"/>
    <w:tmpl w:val="9C70E27C"/>
    <w:lvl w:ilvl="0" w:tplc="0409000F">
      <w:start w:val="2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BB13408"/>
    <w:multiLevelType w:val="hybridMultilevel"/>
    <w:tmpl w:val="B6485E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70CA4694"/>
    <w:multiLevelType w:val="hybridMultilevel"/>
    <w:tmpl w:val="B13E2F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71811F32"/>
    <w:multiLevelType w:val="hybridMultilevel"/>
    <w:tmpl w:val="07CA2C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769E4FE0"/>
    <w:multiLevelType w:val="hybridMultilevel"/>
    <w:tmpl w:val="06541D2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796156A9"/>
    <w:multiLevelType w:val="hybridMultilevel"/>
    <w:tmpl w:val="348A17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79A33DFE"/>
    <w:multiLevelType w:val="hybridMultilevel"/>
    <w:tmpl w:val="107001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7B7762A8"/>
    <w:multiLevelType w:val="hybridMultilevel"/>
    <w:tmpl w:val="BCB613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BC80DBB"/>
    <w:multiLevelType w:val="hybridMultilevel"/>
    <w:tmpl w:val="67C0C5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7E7D5B35"/>
    <w:multiLevelType w:val="hybridMultilevel"/>
    <w:tmpl w:val="8F5079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
  </w:num>
  <w:num w:numId="2">
    <w:abstractNumId w:val="26"/>
  </w:num>
  <w:num w:numId="3">
    <w:abstractNumId w:val="31"/>
  </w:num>
  <w:num w:numId="4">
    <w:abstractNumId w:val="38"/>
  </w:num>
  <w:num w:numId="5">
    <w:abstractNumId w:val="1"/>
  </w:num>
  <w:num w:numId="6">
    <w:abstractNumId w:val="8"/>
  </w:num>
  <w:num w:numId="7">
    <w:abstractNumId w:val="28"/>
  </w:num>
  <w:num w:numId="8">
    <w:abstractNumId w:val="34"/>
  </w:num>
  <w:num w:numId="9">
    <w:abstractNumId w:val="3"/>
  </w:num>
  <w:num w:numId="10">
    <w:abstractNumId w:val="17"/>
  </w:num>
  <w:num w:numId="11">
    <w:abstractNumId w:val="37"/>
  </w:num>
  <w:num w:numId="12">
    <w:abstractNumId w:val="35"/>
  </w:num>
  <w:num w:numId="13">
    <w:abstractNumId w:val="32"/>
  </w:num>
  <w:num w:numId="14">
    <w:abstractNumId w:val="0"/>
  </w:num>
  <w:num w:numId="15">
    <w:abstractNumId w:val="25"/>
  </w:num>
  <w:num w:numId="16">
    <w:abstractNumId w:val="22"/>
  </w:num>
  <w:num w:numId="17">
    <w:abstractNumId w:val="24"/>
  </w:num>
  <w:num w:numId="18">
    <w:abstractNumId w:val="23"/>
  </w:num>
  <w:num w:numId="19">
    <w:abstractNumId w:val="18"/>
  </w:num>
  <w:num w:numId="20">
    <w:abstractNumId w:val="21"/>
  </w:num>
  <w:num w:numId="21">
    <w:abstractNumId w:val="36"/>
  </w:num>
  <w:num w:numId="22">
    <w:abstractNumId w:val="14"/>
  </w:num>
  <w:num w:numId="23">
    <w:abstractNumId w:val="40"/>
  </w:num>
  <w:num w:numId="24">
    <w:abstractNumId w:val="39"/>
  </w:num>
  <w:num w:numId="25">
    <w:abstractNumId w:val="19"/>
  </w:num>
  <w:num w:numId="26">
    <w:abstractNumId w:val="11"/>
  </w:num>
  <w:num w:numId="27">
    <w:abstractNumId w:val="6"/>
  </w:num>
  <w:num w:numId="28">
    <w:abstractNumId w:val="9"/>
  </w:num>
  <w:num w:numId="29">
    <w:abstractNumId w:val="33"/>
  </w:num>
  <w:num w:numId="30">
    <w:abstractNumId w:val="27"/>
  </w:num>
  <w:num w:numId="31">
    <w:abstractNumId w:val="30"/>
  </w:num>
  <w:num w:numId="32">
    <w:abstractNumId w:val="15"/>
  </w:num>
  <w:num w:numId="33">
    <w:abstractNumId w:val="29"/>
  </w:num>
  <w:num w:numId="34">
    <w:abstractNumId w:val="16"/>
  </w:num>
  <w:num w:numId="35">
    <w:abstractNumId w:val="10"/>
  </w:num>
  <w:num w:numId="36">
    <w:abstractNumId w:val="20"/>
  </w:num>
  <w:num w:numId="37">
    <w:abstractNumId w:val="13"/>
  </w:num>
  <w:num w:numId="38">
    <w:abstractNumId w:val="4"/>
  </w:num>
  <w:num w:numId="39">
    <w:abstractNumId w:val="5"/>
  </w:num>
  <w:num w:numId="40">
    <w:abstractNumId w:val="12"/>
  </w:num>
  <w:num w:numId="41">
    <w:abstractNumId w:val="7"/>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Thinh Tran">
    <w15:presenceInfo w15:providerId="Windows Live" w15:userId="a3945029f0794c6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4A3F"/>
    <w:rsid w:val="000108F9"/>
    <w:rsid w:val="000142C2"/>
    <w:rsid w:val="0001777C"/>
    <w:rsid w:val="00024496"/>
    <w:rsid w:val="000401D0"/>
    <w:rsid w:val="00041D2A"/>
    <w:rsid w:val="00050299"/>
    <w:rsid w:val="00056F95"/>
    <w:rsid w:val="00081EA7"/>
    <w:rsid w:val="00082967"/>
    <w:rsid w:val="00085BB0"/>
    <w:rsid w:val="00085FE5"/>
    <w:rsid w:val="000A07AE"/>
    <w:rsid w:val="000B5185"/>
    <w:rsid w:val="000C2914"/>
    <w:rsid w:val="000D1999"/>
    <w:rsid w:val="000D3A00"/>
    <w:rsid w:val="000D4EC5"/>
    <w:rsid w:val="000D7F43"/>
    <w:rsid w:val="000F129E"/>
    <w:rsid w:val="000F3CBF"/>
    <w:rsid w:val="000F510A"/>
    <w:rsid w:val="00115628"/>
    <w:rsid w:val="0011772C"/>
    <w:rsid w:val="00121872"/>
    <w:rsid w:val="00132354"/>
    <w:rsid w:val="00132607"/>
    <w:rsid w:val="00134088"/>
    <w:rsid w:val="00146BC3"/>
    <w:rsid w:val="00162F27"/>
    <w:rsid w:val="00162F7D"/>
    <w:rsid w:val="00166291"/>
    <w:rsid w:val="001729FE"/>
    <w:rsid w:val="0018172D"/>
    <w:rsid w:val="00183A28"/>
    <w:rsid w:val="00184D6F"/>
    <w:rsid w:val="001A04F6"/>
    <w:rsid w:val="001A092A"/>
    <w:rsid w:val="001B7172"/>
    <w:rsid w:val="001C46F8"/>
    <w:rsid w:val="001F05EB"/>
    <w:rsid w:val="00202C26"/>
    <w:rsid w:val="00207540"/>
    <w:rsid w:val="00207DC2"/>
    <w:rsid w:val="00221D95"/>
    <w:rsid w:val="00222F9D"/>
    <w:rsid w:val="002337AC"/>
    <w:rsid w:val="00252F26"/>
    <w:rsid w:val="002745A7"/>
    <w:rsid w:val="00283997"/>
    <w:rsid w:val="00285F39"/>
    <w:rsid w:val="00291721"/>
    <w:rsid w:val="0029222A"/>
    <w:rsid w:val="002A4E3D"/>
    <w:rsid w:val="002B3C8F"/>
    <w:rsid w:val="002B7607"/>
    <w:rsid w:val="002C0011"/>
    <w:rsid w:val="002C25FD"/>
    <w:rsid w:val="002C26CE"/>
    <w:rsid w:val="002C3297"/>
    <w:rsid w:val="002E7578"/>
    <w:rsid w:val="002F3F27"/>
    <w:rsid w:val="002F6AB9"/>
    <w:rsid w:val="00316214"/>
    <w:rsid w:val="003218FF"/>
    <w:rsid w:val="00321BCF"/>
    <w:rsid w:val="00331FEC"/>
    <w:rsid w:val="00340357"/>
    <w:rsid w:val="0035369A"/>
    <w:rsid w:val="0037119B"/>
    <w:rsid w:val="00371270"/>
    <w:rsid w:val="003743D4"/>
    <w:rsid w:val="00376EBE"/>
    <w:rsid w:val="00391539"/>
    <w:rsid w:val="003926DB"/>
    <w:rsid w:val="00393360"/>
    <w:rsid w:val="003939E3"/>
    <w:rsid w:val="00397C40"/>
    <w:rsid w:val="003A2EB0"/>
    <w:rsid w:val="003A3D4E"/>
    <w:rsid w:val="003A6DA9"/>
    <w:rsid w:val="003B357A"/>
    <w:rsid w:val="003B76DB"/>
    <w:rsid w:val="003C69F2"/>
    <w:rsid w:val="003D414F"/>
    <w:rsid w:val="003D719E"/>
    <w:rsid w:val="003E6CEB"/>
    <w:rsid w:val="003E6DD0"/>
    <w:rsid w:val="003F0043"/>
    <w:rsid w:val="00401151"/>
    <w:rsid w:val="00406EC8"/>
    <w:rsid w:val="00413027"/>
    <w:rsid w:val="0041329E"/>
    <w:rsid w:val="00425BA6"/>
    <w:rsid w:val="00440D78"/>
    <w:rsid w:val="00442D87"/>
    <w:rsid w:val="0044385D"/>
    <w:rsid w:val="00453AB1"/>
    <w:rsid w:val="00456689"/>
    <w:rsid w:val="00471422"/>
    <w:rsid w:val="004746FC"/>
    <w:rsid w:val="00483CF5"/>
    <w:rsid w:val="004A66A5"/>
    <w:rsid w:val="004A7C39"/>
    <w:rsid w:val="004B2038"/>
    <w:rsid w:val="004B2EBB"/>
    <w:rsid w:val="004C1285"/>
    <w:rsid w:val="004C31CB"/>
    <w:rsid w:val="004C3E6A"/>
    <w:rsid w:val="004C4680"/>
    <w:rsid w:val="004D0B46"/>
    <w:rsid w:val="004E3C16"/>
    <w:rsid w:val="004F1A99"/>
    <w:rsid w:val="0050150F"/>
    <w:rsid w:val="005068CC"/>
    <w:rsid w:val="00513C16"/>
    <w:rsid w:val="00523FC3"/>
    <w:rsid w:val="00550BAC"/>
    <w:rsid w:val="00552C7C"/>
    <w:rsid w:val="005562A5"/>
    <w:rsid w:val="00560FA8"/>
    <w:rsid w:val="005777B7"/>
    <w:rsid w:val="00580B47"/>
    <w:rsid w:val="00580B65"/>
    <w:rsid w:val="00590267"/>
    <w:rsid w:val="00591995"/>
    <w:rsid w:val="005A6B06"/>
    <w:rsid w:val="005A729B"/>
    <w:rsid w:val="005B5BF5"/>
    <w:rsid w:val="005C71A2"/>
    <w:rsid w:val="005D31C3"/>
    <w:rsid w:val="005D5C20"/>
    <w:rsid w:val="006010B1"/>
    <w:rsid w:val="00601908"/>
    <w:rsid w:val="006058F3"/>
    <w:rsid w:val="0061508C"/>
    <w:rsid w:val="00635CCA"/>
    <w:rsid w:val="0064189C"/>
    <w:rsid w:val="006426C3"/>
    <w:rsid w:val="00650D6A"/>
    <w:rsid w:val="006567D1"/>
    <w:rsid w:val="006615D7"/>
    <w:rsid w:val="0066265F"/>
    <w:rsid w:val="00683F69"/>
    <w:rsid w:val="006A351B"/>
    <w:rsid w:val="006A6CB8"/>
    <w:rsid w:val="006B7D41"/>
    <w:rsid w:val="006C1D68"/>
    <w:rsid w:val="006D17D4"/>
    <w:rsid w:val="006D4EF3"/>
    <w:rsid w:val="006E7415"/>
    <w:rsid w:val="006F2476"/>
    <w:rsid w:val="00733156"/>
    <w:rsid w:val="007336A2"/>
    <w:rsid w:val="00737340"/>
    <w:rsid w:val="00760EA9"/>
    <w:rsid w:val="00787C1D"/>
    <w:rsid w:val="007A4394"/>
    <w:rsid w:val="007A7302"/>
    <w:rsid w:val="007B1A23"/>
    <w:rsid w:val="007B7FF5"/>
    <w:rsid w:val="007C0073"/>
    <w:rsid w:val="007C2664"/>
    <w:rsid w:val="007D49B0"/>
    <w:rsid w:val="007D4E98"/>
    <w:rsid w:val="007D5990"/>
    <w:rsid w:val="007D6009"/>
    <w:rsid w:val="007E6AB9"/>
    <w:rsid w:val="007E7FF7"/>
    <w:rsid w:val="007F16A1"/>
    <w:rsid w:val="008065AD"/>
    <w:rsid w:val="008133E1"/>
    <w:rsid w:val="008165EB"/>
    <w:rsid w:val="0085023F"/>
    <w:rsid w:val="00850E08"/>
    <w:rsid w:val="00867C2D"/>
    <w:rsid w:val="00880D36"/>
    <w:rsid w:val="00885BCC"/>
    <w:rsid w:val="00892B03"/>
    <w:rsid w:val="00893FD0"/>
    <w:rsid w:val="008A1395"/>
    <w:rsid w:val="008A7988"/>
    <w:rsid w:val="008B1BDB"/>
    <w:rsid w:val="008D1236"/>
    <w:rsid w:val="008E29FD"/>
    <w:rsid w:val="008E38EE"/>
    <w:rsid w:val="008E6453"/>
    <w:rsid w:val="008E7E07"/>
    <w:rsid w:val="009165A3"/>
    <w:rsid w:val="00930DBE"/>
    <w:rsid w:val="00936842"/>
    <w:rsid w:val="009368DD"/>
    <w:rsid w:val="00940E9E"/>
    <w:rsid w:val="00942A67"/>
    <w:rsid w:val="00942B81"/>
    <w:rsid w:val="00952CB9"/>
    <w:rsid w:val="00956349"/>
    <w:rsid w:val="009572FC"/>
    <w:rsid w:val="0097227D"/>
    <w:rsid w:val="00973467"/>
    <w:rsid w:val="009776B1"/>
    <w:rsid w:val="0098281E"/>
    <w:rsid w:val="00991802"/>
    <w:rsid w:val="009A11B0"/>
    <w:rsid w:val="009A5BA8"/>
    <w:rsid w:val="009B0B0C"/>
    <w:rsid w:val="009B2985"/>
    <w:rsid w:val="009B5AA6"/>
    <w:rsid w:val="009D1FF6"/>
    <w:rsid w:val="009E4C55"/>
    <w:rsid w:val="009F5D77"/>
    <w:rsid w:val="00A05455"/>
    <w:rsid w:val="00A07B63"/>
    <w:rsid w:val="00A10ED4"/>
    <w:rsid w:val="00A16B57"/>
    <w:rsid w:val="00A23DA2"/>
    <w:rsid w:val="00A27750"/>
    <w:rsid w:val="00A342DF"/>
    <w:rsid w:val="00A520ED"/>
    <w:rsid w:val="00A671E4"/>
    <w:rsid w:val="00A7074F"/>
    <w:rsid w:val="00A85C36"/>
    <w:rsid w:val="00A864D3"/>
    <w:rsid w:val="00AB5D60"/>
    <w:rsid w:val="00AC03EE"/>
    <w:rsid w:val="00AC72B7"/>
    <w:rsid w:val="00AC7CB6"/>
    <w:rsid w:val="00AD4FF9"/>
    <w:rsid w:val="00AD6028"/>
    <w:rsid w:val="00AE2C1E"/>
    <w:rsid w:val="00AE3A92"/>
    <w:rsid w:val="00AE5F40"/>
    <w:rsid w:val="00AF07E2"/>
    <w:rsid w:val="00B00C56"/>
    <w:rsid w:val="00B10A09"/>
    <w:rsid w:val="00B172E1"/>
    <w:rsid w:val="00B212E6"/>
    <w:rsid w:val="00B42EDC"/>
    <w:rsid w:val="00B43E57"/>
    <w:rsid w:val="00B44A3F"/>
    <w:rsid w:val="00B46C26"/>
    <w:rsid w:val="00B50068"/>
    <w:rsid w:val="00B516AF"/>
    <w:rsid w:val="00B541F2"/>
    <w:rsid w:val="00B655BE"/>
    <w:rsid w:val="00B70D86"/>
    <w:rsid w:val="00B72046"/>
    <w:rsid w:val="00B75270"/>
    <w:rsid w:val="00B75CBA"/>
    <w:rsid w:val="00B773CD"/>
    <w:rsid w:val="00B8489D"/>
    <w:rsid w:val="00B852C9"/>
    <w:rsid w:val="00B92E44"/>
    <w:rsid w:val="00BA446F"/>
    <w:rsid w:val="00BA6E3D"/>
    <w:rsid w:val="00BA7062"/>
    <w:rsid w:val="00BB1A9E"/>
    <w:rsid w:val="00BB2B2A"/>
    <w:rsid w:val="00BC37D0"/>
    <w:rsid w:val="00BD2FBE"/>
    <w:rsid w:val="00BD5434"/>
    <w:rsid w:val="00BE3960"/>
    <w:rsid w:val="00BE436E"/>
    <w:rsid w:val="00C0048D"/>
    <w:rsid w:val="00C07FDB"/>
    <w:rsid w:val="00C131DC"/>
    <w:rsid w:val="00C24C54"/>
    <w:rsid w:val="00C355D9"/>
    <w:rsid w:val="00C46D72"/>
    <w:rsid w:val="00C508AE"/>
    <w:rsid w:val="00C56904"/>
    <w:rsid w:val="00C6376C"/>
    <w:rsid w:val="00C6422F"/>
    <w:rsid w:val="00C70A1B"/>
    <w:rsid w:val="00C75086"/>
    <w:rsid w:val="00C814DC"/>
    <w:rsid w:val="00C819AA"/>
    <w:rsid w:val="00C8305C"/>
    <w:rsid w:val="00C94A98"/>
    <w:rsid w:val="00CA0CED"/>
    <w:rsid w:val="00CA1C39"/>
    <w:rsid w:val="00CB368E"/>
    <w:rsid w:val="00CB4C72"/>
    <w:rsid w:val="00CB664A"/>
    <w:rsid w:val="00CC5C1A"/>
    <w:rsid w:val="00CC6F91"/>
    <w:rsid w:val="00CD13EC"/>
    <w:rsid w:val="00CE5199"/>
    <w:rsid w:val="00CE5555"/>
    <w:rsid w:val="00D13DFE"/>
    <w:rsid w:val="00D239AD"/>
    <w:rsid w:val="00D428CE"/>
    <w:rsid w:val="00D52BE3"/>
    <w:rsid w:val="00D647BB"/>
    <w:rsid w:val="00D64A67"/>
    <w:rsid w:val="00D741C7"/>
    <w:rsid w:val="00D841F7"/>
    <w:rsid w:val="00D92A5D"/>
    <w:rsid w:val="00DA4D22"/>
    <w:rsid w:val="00DB2FBC"/>
    <w:rsid w:val="00DB3E56"/>
    <w:rsid w:val="00DB4563"/>
    <w:rsid w:val="00DB4894"/>
    <w:rsid w:val="00DB57FB"/>
    <w:rsid w:val="00DB619B"/>
    <w:rsid w:val="00DB6A6C"/>
    <w:rsid w:val="00DD17D9"/>
    <w:rsid w:val="00DD297D"/>
    <w:rsid w:val="00DD2E97"/>
    <w:rsid w:val="00DE32CC"/>
    <w:rsid w:val="00DE4D96"/>
    <w:rsid w:val="00DE6931"/>
    <w:rsid w:val="00DF51C9"/>
    <w:rsid w:val="00DF67E9"/>
    <w:rsid w:val="00DF7428"/>
    <w:rsid w:val="00E2029F"/>
    <w:rsid w:val="00E23339"/>
    <w:rsid w:val="00E37F48"/>
    <w:rsid w:val="00E417AE"/>
    <w:rsid w:val="00E42323"/>
    <w:rsid w:val="00E525B5"/>
    <w:rsid w:val="00E52E28"/>
    <w:rsid w:val="00E53C8D"/>
    <w:rsid w:val="00E920D9"/>
    <w:rsid w:val="00E9451A"/>
    <w:rsid w:val="00EA002B"/>
    <w:rsid w:val="00EB2A24"/>
    <w:rsid w:val="00ED0184"/>
    <w:rsid w:val="00ED0651"/>
    <w:rsid w:val="00EE05D2"/>
    <w:rsid w:val="00EE4D1A"/>
    <w:rsid w:val="00EE5FA1"/>
    <w:rsid w:val="00EF0445"/>
    <w:rsid w:val="00EF3CF6"/>
    <w:rsid w:val="00EF410D"/>
    <w:rsid w:val="00F033A9"/>
    <w:rsid w:val="00F12115"/>
    <w:rsid w:val="00F14605"/>
    <w:rsid w:val="00F22AB4"/>
    <w:rsid w:val="00F35230"/>
    <w:rsid w:val="00F35475"/>
    <w:rsid w:val="00F35C9F"/>
    <w:rsid w:val="00F5132E"/>
    <w:rsid w:val="00F541F6"/>
    <w:rsid w:val="00F6183C"/>
    <w:rsid w:val="00F74E99"/>
    <w:rsid w:val="00F81B63"/>
    <w:rsid w:val="00F86E74"/>
    <w:rsid w:val="00F93169"/>
    <w:rsid w:val="00F936AB"/>
    <w:rsid w:val="00F9487B"/>
    <w:rsid w:val="00F9487E"/>
    <w:rsid w:val="00FA5B85"/>
    <w:rsid w:val="00FB426B"/>
    <w:rsid w:val="00FB4BE6"/>
    <w:rsid w:val="00FB4CDE"/>
    <w:rsid w:val="00FD0D8A"/>
    <w:rsid w:val="00FD145F"/>
    <w:rsid w:val="00FD15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hapeDefaults>
    <o:shapedefaults v:ext="edit" spidmax="1026"/>
    <o:shapelayout v:ext="edit">
      <o:idmap v:ext="edit" data="1"/>
    </o:shapelayout>
  </w:shapeDefaults>
  <w:decimalSymbol w:val="."/>
  <w:listSeparator w:val=","/>
  <w14:docId w14:val="7B1360D7"/>
  <w15:docId w15:val="{20FADA1A-12FE-470F-A482-832DE72336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218FF"/>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5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character" w:customStyle="1" w:styleId="object">
    <w:name w:val="object"/>
    <w:basedOn w:val="DefaultParagraphFont"/>
    <w:rsid w:val="00B75270"/>
  </w:style>
  <w:style w:type="character" w:customStyle="1" w:styleId="sig-kw">
    <w:name w:val="sig-kw"/>
    <w:basedOn w:val="DefaultParagraphFont"/>
    <w:rsid w:val="00BE436E"/>
  </w:style>
  <w:style w:type="character" w:styleId="PlaceholderText">
    <w:name w:val="Placeholder Text"/>
    <w:basedOn w:val="DefaultParagraphFont"/>
    <w:uiPriority w:val="99"/>
    <w:semiHidden/>
    <w:rsid w:val="00B70D86"/>
    <w:rPr>
      <w:color w:val="808080"/>
    </w:rPr>
  </w:style>
  <w:style w:type="character" w:customStyle="1" w:styleId="articlehighlight">
    <w:name w:val="article_highlight"/>
    <w:basedOn w:val="DefaultParagraphFont"/>
    <w:rsid w:val="00580B47"/>
  </w:style>
  <w:style w:type="character" w:styleId="FollowedHyperlink">
    <w:name w:val="FollowedHyperlink"/>
    <w:basedOn w:val="DefaultParagraphFont"/>
    <w:uiPriority w:val="99"/>
    <w:semiHidden/>
    <w:unhideWhenUsed/>
    <w:rsid w:val="008B1BD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3557342">
      <w:bodyDiv w:val="1"/>
      <w:marLeft w:val="0"/>
      <w:marRight w:val="0"/>
      <w:marTop w:val="0"/>
      <w:marBottom w:val="0"/>
      <w:divBdr>
        <w:top w:val="none" w:sz="0" w:space="0" w:color="auto"/>
        <w:left w:val="none" w:sz="0" w:space="0" w:color="auto"/>
        <w:bottom w:val="none" w:sz="0" w:space="0" w:color="auto"/>
        <w:right w:val="none" w:sz="0" w:space="0" w:color="auto"/>
      </w:divBdr>
    </w:div>
    <w:div w:id="1424913187">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7463001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image" Target="media/image73.png"/><Relationship Id="rId89" Type="http://schemas.openxmlformats.org/officeDocument/2006/relationships/image" Target="media/image78.png"/><Relationship Id="rId16" Type="http://schemas.openxmlformats.org/officeDocument/2006/relationships/image" Target="media/image5.png"/><Relationship Id="rId107" Type="http://schemas.openxmlformats.org/officeDocument/2006/relationships/hyperlink" Target="https://docs.unity3d.com/Manual/UNetConcepts.html" TargetMode="External"/><Relationship Id="rId11" Type="http://schemas.openxmlformats.org/officeDocument/2006/relationships/header" Target="header1.xm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102" Type="http://schemas.openxmlformats.org/officeDocument/2006/relationships/image" Target="media/image91.png"/><Relationship Id="rId5" Type="http://schemas.openxmlformats.org/officeDocument/2006/relationships/webSettings" Target="webSettings.xml"/><Relationship Id="rId90" Type="http://schemas.openxmlformats.org/officeDocument/2006/relationships/image" Target="media/image79.png"/><Relationship Id="rId95" Type="http://schemas.openxmlformats.org/officeDocument/2006/relationships/image" Target="media/image84.png"/><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image" Target="media/image53.png"/><Relationship Id="rId69" Type="http://schemas.openxmlformats.org/officeDocument/2006/relationships/image" Target="media/image58.png"/><Relationship Id="rId80" Type="http://schemas.openxmlformats.org/officeDocument/2006/relationships/image" Target="media/image69.png"/><Relationship Id="rId85" Type="http://schemas.openxmlformats.org/officeDocument/2006/relationships/image" Target="media/image74.png"/><Relationship Id="rId12" Type="http://schemas.openxmlformats.org/officeDocument/2006/relationships/header" Target="header2.xml"/><Relationship Id="rId17" Type="http://schemas.openxmlformats.org/officeDocument/2006/relationships/image" Target="media/image6.png"/><Relationship Id="rId33" Type="http://schemas.openxmlformats.org/officeDocument/2006/relationships/image" Target="media/image22.png"/><Relationship Id="rId38" Type="http://schemas.openxmlformats.org/officeDocument/2006/relationships/image" Target="media/image27.png"/><Relationship Id="rId59" Type="http://schemas.openxmlformats.org/officeDocument/2006/relationships/image" Target="media/image48.png"/><Relationship Id="rId103" Type="http://schemas.openxmlformats.org/officeDocument/2006/relationships/image" Target="media/image92.png"/><Relationship Id="rId108" Type="http://schemas.openxmlformats.org/officeDocument/2006/relationships/header" Target="header3.xml"/><Relationship Id="rId54" Type="http://schemas.openxmlformats.org/officeDocument/2006/relationships/image" Target="media/image43.png"/><Relationship Id="rId70" Type="http://schemas.openxmlformats.org/officeDocument/2006/relationships/image" Target="media/image59.png"/><Relationship Id="rId75" Type="http://schemas.openxmlformats.org/officeDocument/2006/relationships/image" Target="media/image64.png"/><Relationship Id="rId91" Type="http://schemas.openxmlformats.org/officeDocument/2006/relationships/image" Target="media/image80.png"/><Relationship Id="rId96" Type="http://schemas.openxmlformats.org/officeDocument/2006/relationships/image" Target="media/image8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6" Type="http://schemas.openxmlformats.org/officeDocument/2006/relationships/hyperlink" Target="https://docs.unity3d.com/Manual/UNetUsingHLAPI.html" TargetMode="External"/><Relationship Id="rId10" Type="http://schemas.openxmlformats.org/officeDocument/2006/relationships/image" Target="media/image1.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image" Target="media/image83.png"/><Relationship Id="rId99" Type="http://schemas.openxmlformats.org/officeDocument/2006/relationships/image" Target="media/image88.png"/><Relationship Id="rId101" Type="http://schemas.openxmlformats.org/officeDocument/2006/relationships/image" Target="media/image90.png"/><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109" Type="http://schemas.openxmlformats.org/officeDocument/2006/relationships/fontTable" Target="fontTable.xml"/><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97" Type="http://schemas.openxmlformats.org/officeDocument/2006/relationships/image" Target="media/image86.png"/><Relationship Id="rId104" Type="http://schemas.openxmlformats.org/officeDocument/2006/relationships/hyperlink" Target="https://en.wikipedia.org/wiki/Virtual_reality" TargetMode="External"/><Relationship Id="rId7" Type="http://schemas.openxmlformats.org/officeDocument/2006/relationships/endnotes" Target="endnotes.xml"/><Relationship Id="rId71" Type="http://schemas.openxmlformats.org/officeDocument/2006/relationships/image" Target="media/image60.png"/><Relationship Id="rId92" Type="http://schemas.openxmlformats.org/officeDocument/2006/relationships/image" Target="media/image81.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image" Target="media/image76.png"/><Relationship Id="rId110" Type="http://schemas.microsoft.com/office/2011/relationships/people" Target="people.xml"/><Relationship Id="rId61" Type="http://schemas.openxmlformats.org/officeDocument/2006/relationships/image" Target="media/image50.png"/><Relationship Id="rId82" Type="http://schemas.openxmlformats.org/officeDocument/2006/relationships/image" Target="media/image71.png"/><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5.png"/><Relationship Id="rId77" Type="http://schemas.openxmlformats.org/officeDocument/2006/relationships/image" Target="media/image66.png"/><Relationship Id="rId100" Type="http://schemas.openxmlformats.org/officeDocument/2006/relationships/image" Target="media/image89.png"/><Relationship Id="rId105" Type="http://schemas.openxmlformats.org/officeDocument/2006/relationships/hyperlink" Target="https://docs.unity3d.com/Manual/UNetOverview.html" TargetMode="External"/><Relationship Id="rId8" Type="http://schemas.openxmlformats.org/officeDocument/2006/relationships/comments" Target="comments.xml"/><Relationship Id="rId51" Type="http://schemas.openxmlformats.org/officeDocument/2006/relationships/image" Target="media/image40.png"/><Relationship Id="rId72" Type="http://schemas.openxmlformats.org/officeDocument/2006/relationships/image" Target="media/image61.png"/><Relationship Id="rId93" Type="http://schemas.openxmlformats.org/officeDocument/2006/relationships/image" Target="media/image82.png"/><Relationship Id="rId98" Type="http://schemas.openxmlformats.org/officeDocument/2006/relationships/image" Target="media/image87.png"/><Relationship Id="rId3" Type="http://schemas.openxmlformats.org/officeDocument/2006/relationships/styles" Target="styles.xml"/><Relationship Id="rId25" Type="http://schemas.openxmlformats.org/officeDocument/2006/relationships/image" Target="media/image14.png"/><Relationship Id="rId46" Type="http://schemas.openxmlformats.org/officeDocument/2006/relationships/image" Target="media/image35.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62" Type="http://schemas.openxmlformats.org/officeDocument/2006/relationships/image" Target="media/image51.png"/><Relationship Id="rId83" Type="http://schemas.openxmlformats.org/officeDocument/2006/relationships/image" Target="media/image72.png"/><Relationship Id="rId88" Type="http://schemas.openxmlformats.org/officeDocument/2006/relationships/image" Target="media/image77.png"/><Relationship Id="rId111"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guye\AppData\Local\Temp\Rar$DIa1012.27717\Template_TrinhbayLuanVanDaiHoc.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78AB73E-40F3-4183-BB2D-058BF50FBA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Template_TrinhbayLuanVanDaiHoc.dotx</Template>
  <TotalTime>24296</TotalTime>
  <Pages>79</Pages>
  <Words>12998</Words>
  <Characters>74090</Characters>
  <Application>Microsoft Office Word</Application>
  <DocSecurity>0</DocSecurity>
  <Lines>617</Lines>
  <Paragraphs>173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Lâm Nguyễn</dc:creator>
  <cp:lastModifiedBy>Lâm Nguyễn</cp:lastModifiedBy>
  <cp:revision>176</cp:revision>
  <dcterms:created xsi:type="dcterms:W3CDTF">2017-11-14T23:37:00Z</dcterms:created>
  <dcterms:modified xsi:type="dcterms:W3CDTF">2018-03-17T21:56:00Z</dcterms:modified>
</cp:coreProperties>
</file>